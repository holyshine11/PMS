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1CF2C" w14:textId="77777777" w:rsidR="00A40B45" w:rsidRPr="00002124" w:rsidRDefault="00A40B45">
      <w:pPr>
        <w:rPr>
          <w:rFonts w:asciiTheme="minorEastAsia" w:eastAsiaTheme="minorEastAsia" w:hAnsiTheme="minorEastAsia"/>
          <w:szCs w:val="18"/>
        </w:rPr>
      </w:pPr>
      <w:bookmarkStart w:id="0" w:name="hp_TitlePage"/>
    </w:p>
    <w:p w14:paraId="5545B9CD" w14:textId="77777777" w:rsidR="00F10F42" w:rsidRPr="00002124" w:rsidRDefault="00B55EB4">
      <w:pPr>
        <w:rPr>
          <w:rFonts w:asciiTheme="minorEastAsia" w:eastAsiaTheme="minorEastAsia" w:hAnsiTheme="minorEastAsia"/>
          <w:szCs w:val="18"/>
        </w:rPr>
      </w:pPr>
      <w:r w:rsidRPr="00002124">
        <w:rPr>
          <w:rFonts w:asciiTheme="minorEastAsia" w:eastAsiaTheme="minorEastAsia" w:hAnsiTheme="minorEastAsia"/>
          <w:noProof/>
          <w:szCs w:val="18"/>
          <w:lang w:val="en-US" w:eastAsia="ko-KR"/>
        </w:rPr>
        <mc:AlternateContent>
          <mc:Choice Requires="wpc">
            <w:drawing>
              <wp:inline distT="0" distB="0" distL="0" distR="0" wp14:anchorId="6A55204A" wp14:editId="5EC49AE9">
                <wp:extent cx="6235065" cy="1374775"/>
                <wp:effectExtent l="13970" t="12065" r="8890" b="13335"/>
                <wp:docPr id="18" name="Canvas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70815" y="90805"/>
                            <a:ext cx="5893435" cy="1208405"/>
                          </a:xfrm>
                          <a:prstGeom prst="rect">
                            <a:avLst/>
                          </a:prstGeom>
                          <a:solidFill>
                            <a:srgbClr val="F0F0F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5F5F5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76200" dir="5400000" algn="ctr" rotWithShape="0">
                                    <a:srgbClr val="808080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943600" y="0"/>
                            <a:ext cx="291465" cy="1374775"/>
                          </a:xfrm>
                          <a:prstGeom prst="rect">
                            <a:avLst/>
                          </a:prstGeom>
                          <a:solidFill>
                            <a:srgbClr val="5F5F5F"/>
                          </a:solidFill>
                          <a:ln w="9525">
                            <a:solidFill>
                              <a:srgbClr val="5F5F5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42900" cy="1374775"/>
                          </a:xfrm>
                          <a:prstGeom prst="rect">
                            <a:avLst/>
                          </a:prstGeom>
                          <a:solidFill>
                            <a:srgbClr val="5F5F5F"/>
                          </a:solidFill>
                          <a:ln w="9525">
                            <a:solidFill>
                              <a:srgbClr val="5F5F5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46710" y="179070"/>
                            <a:ext cx="5596890" cy="1028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5F5F5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76200" dir="5400000" algn="ctr" rotWithShape="0">
                                    <a:srgbClr val="808080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84A363" w14:textId="0628B145" w:rsidR="00780411" w:rsidRPr="00B20509" w:rsidRDefault="00EC6FE1" w:rsidP="00681AAB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맑은 고딕" w:eastAsia="맑은 고딕" w:hAnsi="맑은 고딕" w:cs="H2gtrE"/>
                                  <w:b/>
                                  <w:sz w:val="40"/>
                                  <w:szCs w:val="40"/>
                                  <w:lang w:val="en-US" w:eastAsia="ko-KR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H2gtrE" w:hint="eastAsia"/>
                                  <w:b/>
                                  <w:sz w:val="40"/>
                                  <w:szCs w:val="40"/>
                                  <w:lang w:val="en-US" w:eastAsia="ko-KR"/>
                                </w:rPr>
                                <w:t>ooo 호텔</w:t>
                              </w:r>
                              <w:r w:rsidR="00780411" w:rsidRPr="00B20509">
                                <w:rPr>
                                  <w:rFonts w:ascii="맑은 고딕" w:eastAsia="맑은 고딕" w:hAnsi="맑은 고딕" w:cs="H2gtrE"/>
                                  <w:b/>
                                  <w:sz w:val="40"/>
                                  <w:szCs w:val="40"/>
                                  <w:lang w:val="en-US" w:eastAsia="ko-KR"/>
                                </w:rPr>
                                <w:t xml:space="preserve"> </w:t>
                              </w:r>
                              <w:r w:rsidR="00780411">
                                <w:rPr>
                                  <w:rFonts w:ascii="맑은 고딕" w:eastAsia="맑은 고딕" w:hAnsi="맑은 고딕" w:cs="H2gtrE" w:hint="eastAsia"/>
                                  <w:b/>
                                  <w:sz w:val="40"/>
                                  <w:szCs w:val="40"/>
                                  <w:lang w:val="en-US" w:eastAsia="ko-KR"/>
                                </w:rPr>
                                <w:t xml:space="preserve">API </w:t>
                              </w:r>
                              <w:r w:rsidR="00780411" w:rsidRPr="00B20509">
                                <w:rPr>
                                  <w:rFonts w:ascii="맑은 고딕" w:eastAsia="맑은 고딕" w:hAnsi="맑은 고딕" w:cs="H2gtrE" w:hint="eastAsia"/>
                                  <w:b/>
                                  <w:sz w:val="40"/>
                                  <w:szCs w:val="40"/>
                                  <w:lang w:val="en-US" w:eastAsia="ko-KR"/>
                                </w:rPr>
                                <w:t>연동 규격서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A55204A" id="Canvas 18" o:spid="_x0000_s1026" editas="canvas" style="width:490.95pt;height:108.25pt;mso-position-horizontal-relative:char;mso-position-vertical-relative:line" coordsize="62350,137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2350;height:13747;visibility:visible;mso-wrap-style:square">
                  <v:fill o:detectmouseclick="t"/>
                  <v:path o:connecttype="none"/>
                </v:shape>
                <v:rect id="Rectangle 13" o:spid="_x0000_s1028" style="position:absolute;left:1708;top:908;width:58934;height:12084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" fillcolor="#f0f0f0" stroked="f" strokecolor="#5f5f5f">
                  <v:shadow opacity=".5" offset="0,6pt"/>
                </v:rect>
                <v:rect id="Rectangle 14" o:spid="_x0000_s1029" style="position:absolute;left:59436;width:2914;height:13747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" fillcolor="#5f5f5f" strokecolor="#5f5f5f"/>
                <v:rect id="Rectangle 16" o:spid="_x0000_s1030" style="position:absolute;width:3429;height:13747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" fillcolor="#5f5f5f" strokecolor="#5f5f5f"/>
                <v:rect id="Rectangle 15" o:spid="_x0000_s1031" style="position:absolute;left:3467;top:1790;width:55969;height:102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" strokecolor="#5f5f5f">
                  <v:shadow opacity=".5" offset="0,6pt"/>
                  <v:textbox>
                    <w:txbxContent>
                      <w:p w14:paraId="3884A363" w14:textId="0628B145" w:rsidR="00780411" w:rsidRPr="00B20509" w:rsidRDefault="00EC6FE1" w:rsidP="00681AAB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맑은 고딕" w:eastAsia="맑은 고딕" w:hAnsi="맑은 고딕" w:cs="H2gtrE"/>
                            <w:b/>
                            <w:sz w:val="40"/>
                            <w:szCs w:val="40"/>
                            <w:lang w:val="en-US" w:eastAsia="ko-KR"/>
                          </w:rPr>
                        </w:pPr>
                        <w:r>
                          <w:rPr>
                            <w:rFonts w:ascii="맑은 고딕" w:eastAsia="맑은 고딕" w:hAnsi="맑은 고딕" w:cs="H2gtrE" w:hint="eastAsia"/>
                            <w:b/>
                            <w:sz w:val="40"/>
                            <w:szCs w:val="40"/>
                            <w:lang w:val="en-US" w:eastAsia="ko-KR"/>
                          </w:rPr>
                          <w:t>ooo 호텔</w:t>
                        </w:r>
                        <w:r w:rsidR="00780411" w:rsidRPr="00B20509">
                          <w:rPr>
                            <w:rFonts w:ascii="맑은 고딕" w:eastAsia="맑은 고딕" w:hAnsi="맑은 고딕" w:cs="H2gtrE"/>
                            <w:b/>
                            <w:sz w:val="40"/>
                            <w:szCs w:val="40"/>
                            <w:lang w:val="en-US" w:eastAsia="ko-KR"/>
                          </w:rPr>
                          <w:t xml:space="preserve"> </w:t>
                        </w:r>
                        <w:r w:rsidR="00780411">
                          <w:rPr>
                            <w:rFonts w:ascii="맑은 고딕" w:eastAsia="맑은 고딕" w:hAnsi="맑은 고딕" w:cs="H2gtrE" w:hint="eastAsia"/>
                            <w:b/>
                            <w:sz w:val="40"/>
                            <w:szCs w:val="40"/>
                            <w:lang w:val="en-US" w:eastAsia="ko-KR"/>
                          </w:rPr>
                          <w:t xml:space="preserve">API </w:t>
                        </w:r>
                        <w:r w:rsidR="00780411" w:rsidRPr="00B20509">
                          <w:rPr>
                            <w:rFonts w:ascii="맑은 고딕" w:eastAsia="맑은 고딕" w:hAnsi="맑은 고딕" w:cs="H2gtrE" w:hint="eastAsia"/>
                            <w:b/>
                            <w:sz w:val="40"/>
                            <w:szCs w:val="40"/>
                            <w:lang w:val="en-US" w:eastAsia="ko-KR"/>
                          </w:rPr>
                          <w:t>연동 규격서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EF5E01C" w14:textId="77777777" w:rsidR="00F10F42" w:rsidRPr="00002124" w:rsidRDefault="00F10F42">
      <w:pPr>
        <w:rPr>
          <w:rFonts w:asciiTheme="minorEastAsia" w:eastAsiaTheme="minorEastAsia" w:hAnsiTheme="minorEastAsia"/>
          <w:szCs w:val="18"/>
          <w:lang w:eastAsia="ko-KR"/>
        </w:rPr>
      </w:pPr>
    </w:p>
    <w:p w14:paraId="69A38EED" w14:textId="77777777" w:rsidR="00BA68F5" w:rsidRPr="00002124" w:rsidRDefault="00BA68F5">
      <w:pPr>
        <w:rPr>
          <w:rFonts w:asciiTheme="minorEastAsia" w:eastAsiaTheme="minorEastAsia" w:hAnsiTheme="minorEastAsia"/>
          <w:szCs w:val="18"/>
          <w:lang w:eastAsia="ko-KR"/>
        </w:rPr>
      </w:pPr>
    </w:p>
    <w:p w14:paraId="42AF0492" w14:textId="77777777" w:rsidR="00BA68F5" w:rsidRPr="00002124" w:rsidRDefault="00BA68F5">
      <w:pPr>
        <w:rPr>
          <w:rFonts w:asciiTheme="minorEastAsia" w:eastAsiaTheme="minorEastAsia" w:hAnsiTheme="minorEastAsia"/>
          <w:szCs w:val="18"/>
          <w:lang w:eastAsia="ko-KR"/>
        </w:rPr>
      </w:pPr>
    </w:p>
    <w:p w14:paraId="4F4F3326" w14:textId="77777777" w:rsidR="00BA68F5" w:rsidRPr="00002124" w:rsidRDefault="00BA68F5">
      <w:pPr>
        <w:rPr>
          <w:rFonts w:asciiTheme="minorEastAsia" w:eastAsiaTheme="minorEastAsia" w:hAnsiTheme="minorEastAsia"/>
          <w:szCs w:val="18"/>
          <w:lang w:eastAsia="ko-KR"/>
        </w:rPr>
      </w:pPr>
    </w:p>
    <w:p w14:paraId="2C6A180A" w14:textId="77777777" w:rsidR="006A5D20" w:rsidRPr="00002124" w:rsidRDefault="006A5D20">
      <w:pPr>
        <w:rPr>
          <w:rFonts w:asciiTheme="minorEastAsia" w:eastAsiaTheme="minorEastAsia" w:hAnsiTheme="minorEastAsia"/>
          <w:szCs w:val="18"/>
          <w:lang w:eastAsia="ko-KR"/>
        </w:rPr>
      </w:pPr>
    </w:p>
    <w:p w14:paraId="7D290C4C" w14:textId="77777777" w:rsidR="006A5D20" w:rsidRPr="00002124" w:rsidRDefault="006A5D20" w:rsidP="00EC6FE1">
      <w:pPr>
        <w:jc w:val="right"/>
        <w:rPr>
          <w:rFonts w:asciiTheme="minorEastAsia" w:eastAsiaTheme="minorEastAsia" w:hAnsiTheme="minorEastAsia"/>
          <w:szCs w:val="18"/>
          <w:lang w:eastAsia="ko-KR"/>
        </w:rPr>
      </w:pPr>
    </w:p>
    <w:p w14:paraId="2AC9C98E" w14:textId="77777777" w:rsidR="006A5D20" w:rsidRPr="00002124" w:rsidRDefault="006A5D20">
      <w:pPr>
        <w:rPr>
          <w:rFonts w:asciiTheme="minorEastAsia" w:eastAsiaTheme="minorEastAsia" w:hAnsiTheme="minorEastAsia"/>
          <w:szCs w:val="18"/>
          <w:lang w:eastAsia="ko-KR"/>
        </w:rPr>
      </w:pPr>
    </w:p>
    <w:p w14:paraId="1A460F80" w14:textId="77777777" w:rsidR="006A5D20" w:rsidRPr="00002124" w:rsidRDefault="006A5D20">
      <w:pPr>
        <w:rPr>
          <w:rFonts w:asciiTheme="minorEastAsia" w:eastAsiaTheme="minorEastAsia" w:hAnsiTheme="minorEastAsia"/>
          <w:szCs w:val="18"/>
          <w:lang w:eastAsia="ko-KR"/>
        </w:rPr>
      </w:pPr>
    </w:p>
    <w:p w14:paraId="0CCD5CD9" w14:textId="77777777" w:rsidR="006A5D20" w:rsidRPr="00002124" w:rsidRDefault="006A5D20">
      <w:pPr>
        <w:rPr>
          <w:rFonts w:asciiTheme="minorEastAsia" w:eastAsiaTheme="minorEastAsia" w:hAnsiTheme="minorEastAsia"/>
          <w:szCs w:val="18"/>
          <w:lang w:eastAsia="ko-KR"/>
        </w:rPr>
      </w:pPr>
    </w:p>
    <w:p w14:paraId="3D6F9EEA" w14:textId="77777777" w:rsidR="006A5D20" w:rsidRPr="00002124" w:rsidRDefault="006A5D20">
      <w:pPr>
        <w:rPr>
          <w:rFonts w:asciiTheme="minorEastAsia" w:eastAsiaTheme="minorEastAsia" w:hAnsiTheme="minorEastAsia"/>
          <w:szCs w:val="18"/>
          <w:lang w:eastAsia="ko-KR"/>
        </w:rPr>
      </w:pPr>
    </w:p>
    <w:p w14:paraId="7E3045AE" w14:textId="77777777" w:rsidR="00BA68F5" w:rsidRPr="00002124" w:rsidRDefault="00BA68F5">
      <w:pPr>
        <w:rPr>
          <w:rFonts w:asciiTheme="minorEastAsia" w:eastAsiaTheme="minorEastAsia" w:hAnsiTheme="minorEastAsia"/>
          <w:szCs w:val="18"/>
          <w:lang w:eastAsia="ko-KR"/>
        </w:rPr>
      </w:pPr>
    </w:p>
    <w:p w14:paraId="1CEE19C7" w14:textId="77777777" w:rsidR="001570D9" w:rsidRPr="00002124" w:rsidRDefault="001570D9">
      <w:pPr>
        <w:rPr>
          <w:rFonts w:asciiTheme="minorEastAsia" w:eastAsiaTheme="minorEastAsia" w:hAnsiTheme="minorEastAsia"/>
          <w:szCs w:val="18"/>
          <w:lang w:eastAsia="ko-KR"/>
        </w:rPr>
      </w:pPr>
    </w:p>
    <w:p w14:paraId="755F9A9E" w14:textId="77777777" w:rsidR="001570D9" w:rsidRPr="00002124" w:rsidRDefault="001570D9">
      <w:pPr>
        <w:rPr>
          <w:rFonts w:asciiTheme="minorEastAsia" w:eastAsiaTheme="minorEastAsia" w:hAnsiTheme="minorEastAsia"/>
          <w:szCs w:val="18"/>
          <w:lang w:eastAsia="ko-KR"/>
        </w:rPr>
      </w:pPr>
    </w:p>
    <w:p w14:paraId="6FBB897F" w14:textId="77777777" w:rsidR="001570D9" w:rsidRPr="00002124" w:rsidRDefault="001570D9">
      <w:pPr>
        <w:rPr>
          <w:rFonts w:asciiTheme="minorEastAsia" w:eastAsiaTheme="minorEastAsia" w:hAnsiTheme="minorEastAsia"/>
          <w:szCs w:val="18"/>
          <w:lang w:eastAsia="ko-KR"/>
        </w:rPr>
      </w:pPr>
    </w:p>
    <w:p w14:paraId="0896AEC6" w14:textId="77777777" w:rsidR="00F01F4D" w:rsidRPr="00002124" w:rsidRDefault="00F01F4D">
      <w:pPr>
        <w:rPr>
          <w:rFonts w:asciiTheme="minorEastAsia" w:eastAsiaTheme="minorEastAsia" w:hAnsiTheme="minorEastAsia"/>
          <w:szCs w:val="18"/>
          <w:lang w:eastAsia="ko-KR"/>
        </w:rPr>
      </w:pPr>
    </w:p>
    <w:p w14:paraId="17BB891F" w14:textId="77777777" w:rsidR="001570D9" w:rsidRPr="00002124" w:rsidRDefault="001570D9">
      <w:pPr>
        <w:rPr>
          <w:rFonts w:asciiTheme="minorEastAsia" w:eastAsiaTheme="minorEastAsia" w:hAnsiTheme="minorEastAsia"/>
          <w:szCs w:val="18"/>
          <w:lang w:eastAsia="ko-KR"/>
        </w:rPr>
      </w:pPr>
    </w:p>
    <w:p w14:paraId="10881DAA" w14:textId="77777777" w:rsidR="001570D9" w:rsidRPr="00002124" w:rsidRDefault="001570D9">
      <w:pPr>
        <w:rPr>
          <w:rFonts w:asciiTheme="minorEastAsia" w:eastAsiaTheme="minorEastAsia" w:hAnsiTheme="minorEastAsia"/>
          <w:szCs w:val="18"/>
          <w:lang w:eastAsia="ko-KR"/>
        </w:rPr>
      </w:pPr>
    </w:p>
    <w:p w14:paraId="50E6CD76" w14:textId="77777777" w:rsidR="00C65257" w:rsidRPr="00002124" w:rsidRDefault="00C65257">
      <w:pPr>
        <w:rPr>
          <w:rFonts w:asciiTheme="minorEastAsia" w:eastAsiaTheme="minorEastAsia" w:hAnsiTheme="minorEastAsia"/>
          <w:szCs w:val="18"/>
          <w:lang w:eastAsia="ko-KR"/>
        </w:rPr>
      </w:pPr>
    </w:p>
    <w:p w14:paraId="41650561" w14:textId="77777777" w:rsidR="00FE2622" w:rsidRPr="00002124" w:rsidRDefault="00FE2622">
      <w:pPr>
        <w:rPr>
          <w:rFonts w:asciiTheme="minorEastAsia" w:eastAsiaTheme="minorEastAsia" w:hAnsiTheme="minorEastAsia"/>
          <w:szCs w:val="18"/>
          <w:lang w:eastAsia="ko-KR"/>
        </w:rPr>
      </w:pPr>
    </w:p>
    <w:p w14:paraId="5B8C2816" w14:textId="77777777" w:rsidR="001570D9" w:rsidRPr="00002124" w:rsidRDefault="001570D9">
      <w:pPr>
        <w:rPr>
          <w:rFonts w:asciiTheme="minorEastAsia" w:eastAsiaTheme="minorEastAsia" w:hAnsiTheme="minorEastAsia"/>
          <w:szCs w:val="18"/>
          <w:lang w:eastAsia="ko-KR"/>
        </w:rPr>
      </w:pPr>
    </w:p>
    <w:p w14:paraId="2AEAC9A2" w14:textId="77777777" w:rsidR="00F10F42" w:rsidRPr="00002124" w:rsidRDefault="00F10F42" w:rsidP="008C4E41">
      <w:pPr>
        <w:jc w:val="right"/>
        <w:rPr>
          <w:rFonts w:asciiTheme="minorEastAsia" w:eastAsiaTheme="minorEastAsia" w:hAnsiTheme="minorEastAsia"/>
          <w:szCs w:val="18"/>
          <w:lang w:eastAsia="ko-KR"/>
        </w:rPr>
        <w:sectPr w:rsidR="00F10F42" w:rsidRPr="00002124" w:rsidSect="00A71836">
          <w:pgSz w:w="12240" w:h="15840" w:code="1"/>
          <w:pgMar w:top="1440" w:right="1225" w:bottom="1728" w:left="1196" w:header="720" w:footer="578" w:gutter="0"/>
          <w:cols w:space="720"/>
        </w:sectPr>
      </w:pPr>
    </w:p>
    <w:p w14:paraId="0C460613" w14:textId="77777777" w:rsidR="00F10F42" w:rsidRPr="00002124" w:rsidRDefault="00983A72">
      <w:pPr>
        <w:pStyle w:val="HPTableTitle"/>
        <w:rPr>
          <w:rFonts w:asciiTheme="minorEastAsia" w:eastAsiaTheme="minorEastAsia" w:hAnsiTheme="minorEastAsia"/>
          <w:szCs w:val="18"/>
          <w:lang w:eastAsia="ko-KR"/>
        </w:rPr>
      </w:pPr>
      <w:bookmarkStart w:id="1" w:name="hp_LogicalHeaderComplete"/>
      <w:bookmarkEnd w:id="0"/>
      <w:r w:rsidRPr="00002124">
        <w:rPr>
          <w:rFonts w:asciiTheme="minorEastAsia" w:eastAsiaTheme="minorEastAsia" w:hAnsiTheme="minorEastAsia" w:hint="eastAsia"/>
          <w:szCs w:val="18"/>
          <w:lang w:eastAsia="ko-KR"/>
        </w:rPr>
        <w:lastRenderedPageBreak/>
        <w:t>Document Info</w:t>
      </w:r>
      <w:r w:rsidR="00AD1BE9" w:rsidRPr="00002124">
        <w:rPr>
          <w:rFonts w:asciiTheme="minorEastAsia" w:eastAsiaTheme="minorEastAsia" w:hAnsiTheme="minorEastAsia" w:hint="eastAsia"/>
          <w:szCs w:val="18"/>
          <w:lang w:eastAsia="ko-KR"/>
        </w:rPr>
        <w:t>rmation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317"/>
        <w:gridCol w:w="2268"/>
        <w:gridCol w:w="1843"/>
      </w:tblGrid>
      <w:tr w:rsidR="00F10F42" w:rsidRPr="00002124" w14:paraId="4E150A90" w14:textId="77777777">
        <w:tc>
          <w:tcPr>
            <w:tcW w:w="2070" w:type="dxa"/>
          </w:tcPr>
          <w:p w14:paraId="7563BF8C" w14:textId="15215583" w:rsidR="00F10F42" w:rsidRPr="00002124" w:rsidRDefault="008741B5">
            <w:pPr>
              <w:pStyle w:val="TableSmHeadingRight"/>
              <w:rPr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sz w:val="18"/>
                <w:szCs w:val="18"/>
                <w:lang w:eastAsia="ko-KR"/>
              </w:rPr>
              <w:t>프로젝트 명</w:t>
            </w:r>
            <w:r w:rsidR="00F10F42" w:rsidRPr="00002124">
              <w:rPr>
                <w:rFonts w:asciiTheme="minorEastAsia" w:eastAsiaTheme="minorEastAsia" w:hAnsiTheme="minorEastAsia"/>
                <w:sz w:val="18"/>
                <w:szCs w:val="18"/>
                <w:lang w:eastAsia="ko-KR"/>
              </w:rPr>
              <w:t>:</w:t>
            </w:r>
          </w:p>
        </w:tc>
        <w:tc>
          <w:tcPr>
            <w:tcW w:w="7428" w:type="dxa"/>
            <w:gridSpan w:val="3"/>
          </w:tcPr>
          <w:p w14:paraId="0EB843FD" w14:textId="6C25AA74" w:rsidR="00F10F42" w:rsidRPr="00002124" w:rsidRDefault="00EC6FE1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ooo 호텔</w:t>
            </w:r>
            <w:r w:rsidR="002527AB" w:rsidRPr="00002124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 </w:t>
            </w:r>
            <w:r w:rsidR="00C72F69" w:rsidRPr="00002124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API</w:t>
            </w:r>
          </w:p>
        </w:tc>
      </w:tr>
      <w:tr w:rsidR="00F10F42" w:rsidRPr="00002124" w14:paraId="7EC244F6" w14:textId="77777777">
        <w:trPr>
          <w:trHeight w:val="236"/>
        </w:trPr>
        <w:tc>
          <w:tcPr>
            <w:tcW w:w="2070" w:type="dxa"/>
          </w:tcPr>
          <w:p w14:paraId="1843255C" w14:textId="182E74C3" w:rsidR="00F10F42" w:rsidRPr="00002124" w:rsidRDefault="008741B5">
            <w:pPr>
              <w:pStyle w:val="TableSmHeadingRight"/>
              <w:rPr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sz w:val="18"/>
                <w:szCs w:val="18"/>
                <w:lang w:eastAsia="ko-KR"/>
              </w:rPr>
              <w:t>프로젝트 매니저</w:t>
            </w:r>
            <w:r w:rsidR="00F10F42" w:rsidRPr="00002124">
              <w:rPr>
                <w:rFonts w:asciiTheme="minorEastAsia" w:eastAsiaTheme="minorEastAsia" w:hAnsiTheme="minorEastAsia"/>
                <w:sz w:val="18"/>
                <w:szCs w:val="18"/>
                <w:lang w:eastAsia="ko-KR"/>
              </w:rPr>
              <w:t>:</w:t>
            </w:r>
          </w:p>
        </w:tc>
        <w:tc>
          <w:tcPr>
            <w:tcW w:w="3317" w:type="dxa"/>
          </w:tcPr>
          <w:p w14:paraId="62FCF53D" w14:textId="055B9611" w:rsidR="00F10F42" w:rsidRPr="00002124" w:rsidRDefault="00F10F42" w:rsidP="00CB6D7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2268" w:type="dxa"/>
          </w:tcPr>
          <w:p w14:paraId="1D59158E" w14:textId="08314980" w:rsidR="00F10F42" w:rsidRPr="00002124" w:rsidRDefault="008741B5">
            <w:pPr>
              <w:pStyle w:val="TableSmHeadingRight"/>
              <w:rPr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sz w:val="18"/>
                <w:szCs w:val="18"/>
                <w:lang w:eastAsia="ko-KR"/>
              </w:rPr>
              <w:t>버전 번호</w:t>
            </w:r>
            <w:r w:rsidR="00F10F42" w:rsidRPr="00002124">
              <w:rPr>
                <w:rFonts w:asciiTheme="minorEastAsia" w:eastAsiaTheme="minorEastAsia" w:hAnsiTheme="minorEastAsia" w:hint="eastAsia"/>
                <w:sz w:val="18"/>
                <w:szCs w:val="18"/>
                <w:lang w:eastAsia="ko-KR"/>
              </w:rPr>
              <w:t>:</w:t>
            </w:r>
          </w:p>
        </w:tc>
        <w:tc>
          <w:tcPr>
            <w:tcW w:w="1843" w:type="dxa"/>
          </w:tcPr>
          <w:p w14:paraId="7D9CADBE" w14:textId="04CA647E" w:rsidR="00F10F42" w:rsidRPr="00002124" w:rsidRDefault="00983A72" w:rsidP="00D34DF4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 </w:t>
            </w:r>
            <w:r w:rsidR="004D739B" w:rsidRPr="00002124">
              <w:rPr>
                <w:rFonts w:asciiTheme="minorEastAsia" w:eastAsiaTheme="minorEastAsia" w:hAnsiTheme="minorEastAsia"/>
                <w:szCs w:val="18"/>
                <w:lang w:eastAsia="ko-KR"/>
              </w:rPr>
              <w:t>V</w:t>
            </w:r>
            <w:r w:rsidR="001C177A" w:rsidRPr="00002124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1</w:t>
            </w:r>
            <w:r w:rsidR="004D739B" w:rsidRPr="00002124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.</w:t>
            </w:r>
            <w:r w:rsidR="00876853">
              <w:rPr>
                <w:rFonts w:asciiTheme="minorEastAsia" w:eastAsiaTheme="minorEastAsia" w:hAnsiTheme="minorEastAsia"/>
                <w:szCs w:val="18"/>
                <w:lang w:eastAsia="ko-KR"/>
              </w:rPr>
              <w:t>2</w:t>
            </w:r>
            <w:r w:rsidR="001C177A" w:rsidRPr="00002124">
              <w:rPr>
                <w:rFonts w:asciiTheme="minorEastAsia" w:eastAsiaTheme="minorEastAsia" w:hAnsiTheme="minorEastAsia"/>
                <w:szCs w:val="18"/>
                <w:lang w:eastAsia="ko-KR"/>
              </w:rPr>
              <w:t>00</w:t>
            </w:r>
            <w:r w:rsidR="00876853">
              <w:rPr>
                <w:rFonts w:asciiTheme="minorEastAsia" w:eastAsiaTheme="minorEastAsia" w:hAnsiTheme="minorEastAsia"/>
                <w:szCs w:val="18"/>
                <w:lang w:eastAsia="ko-KR"/>
              </w:rPr>
              <w:t>1</w:t>
            </w:r>
          </w:p>
        </w:tc>
      </w:tr>
      <w:tr w:rsidR="00983A72" w:rsidRPr="00002124" w14:paraId="7930D317" w14:textId="77777777">
        <w:trPr>
          <w:trHeight w:val="236"/>
        </w:trPr>
        <w:tc>
          <w:tcPr>
            <w:tcW w:w="2070" w:type="dxa"/>
          </w:tcPr>
          <w:p w14:paraId="7DDC83C7" w14:textId="77777777" w:rsidR="00983A72" w:rsidRPr="00002124" w:rsidRDefault="00983A72" w:rsidP="00983A72">
            <w:pPr>
              <w:pStyle w:val="TableSmHeadingRight"/>
              <w:rPr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sz w:val="18"/>
                <w:szCs w:val="18"/>
                <w:lang w:eastAsia="ko-KR"/>
              </w:rPr>
              <w:t xml:space="preserve">  </w:t>
            </w:r>
          </w:p>
        </w:tc>
        <w:tc>
          <w:tcPr>
            <w:tcW w:w="3317" w:type="dxa"/>
          </w:tcPr>
          <w:p w14:paraId="0FB87796" w14:textId="77777777" w:rsidR="00983A72" w:rsidRPr="00002124" w:rsidRDefault="00983A72" w:rsidP="00983A72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 </w:t>
            </w:r>
          </w:p>
        </w:tc>
        <w:tc>
          <w:tcPr>
            <w:tcW w:w="2268" w:type="dxa"/>
          </w:tcPr>
          <w:p w14:paraId="32D06692" w14:textId="5DFFF4B8" w:rsidR="00983A72" w:rsidRPr="00002124" w:rsidRDefault="008741B5">
            <w:pPr>
              <w:pStyle w:val="TableSmHeading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002124">
              <w:rPr>
                <w:rFonts w:asciiTheme="minorEastAsia" w:eastAsiaTheme="minorEastAsia" w:hAnsiTheme="minorEastAsia" w:hint="eastAsia"/>
                <w:sz w:val="18"/>
                <w:szCs w:val="18"/>
                <w:lang w:eastAsia="ko-KR"/>
              </w:rPr>
              <w:t>버전 일자</w:t>
            </w:r>
            <w:r w:rsidR="00983A72" w:rsidRPr="00002124">
              <w:rPr>
                <w:rFonts w:asciiTheme="minorEastAsia" w:eastAsiaTheme="minorEastAsia" w:hAnsiTheme="minorEastAsia"/>
                <w:sz w:val="18"/>
                <w:szCs w:val="18"/>
              </w:rPr>
              <w:t>:</w:t>
            </w:r>
          </w:p>
        </w:tc>
        <w:tc>
          <w:tcPr>
            <w:tcW w:w="1843" w:type="dxa"/>
          </w:tcPr>
          <w:p w14:paraId="7FFBC7E7" w14:textId="1CB15916" w:rsidR="00983A72" w:rsidRPr="00002124" w:rsidRDefault="00640B08" w:rsidP="00CB6D7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2021</w:t>
            </w:r>
            <w:r w:rsidR="000B2727" w:rsidRPr="00002124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.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1</w:t>
            </w:r>
            <w:r w:rsidR="003E5E95">
              <w:rPr>
                <w:rFonts w:asciiTheme="minorEastAsia" w:eastAsiaTheme="minorEastAsia" w:hAnsiTheme="minorEastAsia"/>
                <w:szCs w:val="18"/>
                <w:lang w:eastAsia="ko-KR"/>
              </w:rPr>
              <w:t>2</w:t>
            </w:r>
            <w:r w:rsidR="004D739B" w:rsidRPr="00002124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.</w:t>
            </w:r>
            <w:r w:rsidR="003E5E95">
              <w:rPr>
                <w:rFonts w:asciiTheme="minorEastAsia" w:eastAsiaTheme="minorEastAsia" w:hAnsiTheme="minorEastAsia"/>
                <w:szCs w:val="18"/>
                <w:lang w:eastAsia="ko-KR"/>
              </w:rPr>
              <w:t>07</w:t>
            </w:r>
          </w:p>
        </w:tc>
      </w:tr>
      <w:tr w:rsidR="00983A72" w:rsidRPr="00002124" w14:paraId="3164DBC9" w14:textId="77777777">
        <w:trPr>
          <w:trHeight w:val="236"/>
        </w:trPr>
        <w:tc>
          <w:tcPr>
            <w:tcW w:w="2070" w:type="dxa"/>
          </w:tcPr>
          <w:p w14:paraId="611F0207" w14:textId="4555590A" w:rsidR="00983A72" w:rsidRPr="00002124" w:rsidRDefault="008741B5" w:rsidP="00983A72">
            <w:pPr>
              <w:pStyle w:val="TableSmHeadingRight"/>
              <w:rPr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sz w:val="18"/>
                <w:szCs w:val="18"/>
                <w:lang w:eastAsia="ko-KR"/>
              </w:rPr>
              <w:t>작성자</w:t>
            </w:r>
            <w:r w:rsidR="00983A72" w:rsidRPr="00002124">
              <w:rPr>
                <w:rFonts w:asciiTheme="minorEastAsia" w:eastAsiaTheme="minorEastAsia" w:hAnsiTheme="minorEastAsia"/>
                <w:sz w:val="18"/>
                <w:szCs w:val="18"/>
                <w:lang w:eastAsia="ko-KR"/>
              </w:rPr>
              <w:t>:</w:t>
            </w:r>
          </w:p>
        </w:tc>
        <w:tc>
          <w:tcPr>
            <w:tcW w:w="3317" w:type="dxa"/>
          </w:tcPr>
          <w:p w14:paraId="7D9DBD4D" w14:textId="547D6AC3" w:rsidR="00983A72" w:rsidRPr="00002124" w:rsidRDefault="00983A72" w:rsidP="00B22870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2268" w:type="dxa"/>
          </w:tcPr>
          <w:p w14:paraId="27742F5B" w14:textId="0BF4830C" w:rsidR="00983A72" w:rsidRPr="00002124" w:rsidRDefault="008741B5" w:rsidP="00983A72">
            <w:pPr>
              <w:pStyle w:val="TableSmHeadingRight"/>
              <w:rPr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sz w:val="18"/>
                <w:szCs w:val="18"/>
                <w:lang w:eastAsia="ko-KR"/>
              </w:rPr>
              <w:t>등록 일자</w:t>
            </w:r>
            <w:r w:rsidR="00983A72" w:rsidRPr="00002124">
              <w:rPr>
                <w:rFonts w:asciiTheme="minorEastAsia" w:eastAsiaTheme="minorEastAsia" w:hAnsiTheme="minorEastAsia"/>
                <w:sz w:val="18"/>
                <w:szCs w:val="18"/>
                <w:lang w:eastAsia="ko-KR"/>
              </w:rPr>
              <w:t>:</w:t>
            </w:r>
          </w:p>
        </w:tc>
        <w:tc>
          <w:tcPr>
            <w:tcW w:w="1843" w:type="dxa"/>
          </w:tcPr>
          <w:p w14:paraId="2F497D9E" w14:textId="70693514" w:rsidR="00983A72" w:rsidRPr="00002124" w:rsidRDefault="00640B08" w:rsidP="00CB6D7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2021</w:t>
            </w:r>
            <w:r w:rsidRPr="00002124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.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1</w:t>
            </w:r>
            <w:r w:rsidR="003E5E95">
              <w:rPr>
                <w:rFonts w:asciiTheme="minorEastAsia" w:eastAsiaTheme="minorEastAsia" w:hAnsiTheme="minorEastAsia"/>
                <w:szCs w:val="18"/>
                <w:lang w:eastAsia="ko-KR"/>
              </w:rPr>
              <w:t>2</w:t>
            </w:r>
            <w:r w:rsidRPr="00002124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.</w:t>
            </w:r>
            <w:r w:rsidR="003E5E95">
              <w:rPr>
                <w:rFonts w:asciiTheme="minorEastAsia" w:eastAsiaTheme="minorEastAsia" w:hAnsiTheme="minorEastAsia"/>
                <w:szCs w:val="18"/>
                <w:lang w:eastAsia="ko-KR"/>
              </w:rPr>
              <w:t>07</w:t>
            </w:r>
          </w:p>
        </w:tc>
      </w:tr>
      <w:tr w:rsidR="00F10F42" w:rsidRPr="00002124" w14:paraId="49A6AFE4" w14:textId="77777777">
        <w:trPr>
          <w:trHeight w:val="236"/>
        </w:trPr>
        <w:tc>
          <w:tcPr>
            <w:tcW w:w="2070" w:type="dxa"/>
          </w:tcPr>
          <w:p w14:paraId="05506924" w14:textId="071FAD0B" w:rsidR="00F10F42" w:rsidRPr="00002124" w:rsidRDefault="008741B5">
            <w:pPr>
              <w:pStyle w:val="TableSmHeadingRight"/>
              <w:rPr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sz w:val="18"/>
                <w:szCs w:val="18"/>
                <w:lang w:eastAsia="ko-KR"/>
              </w:rPr>
              <w:t>검토자</w:t>
            </w:r>
            <w:r w:rsidR="00F10F42" w:rsidRPr="00002124">
              <w:rPr>
                <w:rFonts w:asciiTheme="minorEastAsia" w:eastAsiaTheme="minorEastAsia" w:hAnsiTheme="minorEastAsia"/>
                <w:sz w:val="18"/>
                <w:szCs w:val="18"/>
                <w:lang w:eastAsia="ko-KR"/>
              </w:rPr>
              <w:t>:</w:t>
            </w:r>
          </w:p>
        </w:tc>
        <w:tc>
          <w:tcPr>
            <w:tcW w:w="3317" w:type="dxa"/>
          </w:tcPr>
          <w:p w14:paraId="78DE499D" w14:textId="6A75A1A4" w:rsidR="00F10F42" w:rsidRPr="00002124" w:rsidRDefault="00F10F42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2268" w:type="dxa"/>
          </w:tcPr>
          <w:p w14:paraId="02BB0D71" w14:textId="74B59AB1" w:rsidR="00F10F42" w:rsidRPr="00002124" w:rsidRDefault="008741B5">
            <w:pPr>
              <w:pStyle w:val="TableSmHeadingRight"/>
              <w:rPr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sz w:val="18"/>
                <w:szCs w:val="18"/>
                <w:lang w:eastAsia="ko-KR"/>
              </w:rPr>
              <w:t>검토 일자</w:t>
            </w:r>
            <w:r w:rsidR="00F10F42" w:rsidRPr="00002124">
              <w:rPr>
                <w:rFonts w:asciiTheme="minorEastAsia" w:eastAsiaTheme="minorEastAsia" w:hAnsiTheme="minorEastAsia"/>
                <w:sz w:val="18"/>
                <w:szCs w:val="18"/>
                <w:lang w:eastAsia="ko-KR"/>
              </w:rPr>
              <w:t>:</w:t>
            </w:r>
          </w:p>
        </w:tc>
        <w:tc>
          <w:tcPr>
            <w:tcW w:w="1843" w:type="dxa"/>
          </w:tcPr>
          <w:p w14:paraId="5CFF4FD6" w14:textId="48A4AC0C" w:rsidR="00F10F42" w:rsidRPr="00002124" w:rsidRDefault="00640B08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2021</w:t>
            </w:r>
            <w:r w:rsidRPr="00002124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.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1</w:t>
            </w:r>
            <w:r w:rsidR="003E5E95">
              <w:rPr>
                <w:rFonts w:asciiTheme="minorEastAsia" w:eastAsiaTheme="minorEastAsia" w:hAnsiTheme="minorEastAsia"/>
                <w:szCs w:val="18"/>
                <w:lang w:eastAsia="ko-KR"/>
              </w:rPr>
              <w:t>2</w:t>
            </w:r>
            <w:r w:rsidRPr="00002124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.</w:t>
            </w:r>
            <w:r w:rsidR="003E5E95">
              <w:rPr>
                <w:rFonts w:asciiTheme="minorEastAsia" w:eastAsiaTheme="minorEastAsia" w:hAnsiTheme="minorEastAsia"/>
                <w:szCs w:val="18"/>
                <w:lang w:eastAsia="ko-KR"/>
              </w:rPr>
              <w:t>07</w:t>
            </w:r>
          </w:p>
        </w:tc>
      </w:tr>
    </w:tbl>
    <w:p w14:paraId="1AB6A4EF" w14:textId="77777777" w:rsidR="00F10F42" w:rsidRPr="00002124" w:rsidRDefault="00A959BD">
      <w:pPr>
        <w:pStyle w:val="HPTableTitle"/>
        <w:rPr>
          <w:rFonts w:asciiTheme="minorEastAsia" w:eastAsiaTheme="minorEastAsia" w:hAnsiTheme="minorEastAsia"/>
          <w:szCs w:val="18"/>
          <w:lang w:eastAsia="ko-KR"/>
        </w:rPr>
      </w:pPr>
      <w:bookmarkStart w:id="2" w:name="hp_DistributionList"/>
      <w:bookmarkEnd w:id="1"/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>Document Distribution</w:t>
      </w:r>
    </w:p>
    <w:tbl>
      <w:tblPr>
        <w:tblW w:w="9498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02"/>
        <w:gridCol w:w="3418"/>
        <w:gridCol w:w="1559"/>
        <w:gridCol w:w="3119"/>
      </w:tblGrid>
      <w:tr w:rsidR="008741B5" w:rsidRPr="00002124" w14:paraId="1C430889" w14:textId="77777777">
        <w:trPr>
          <w:tblHeader/>
        </w:trPr>
        <w:tc>
          <w:tcPr>
            <w:tcW w:w="1402" w:type="dxa"/>
            <w:tcBorders>
              <w:right w:val="dotted" w:sz="4" w:space="0" w:color="auto"/>
            </w:tcBorders>
          </w:tcPr>
          <w:p w14:paraId="6BE215E6" w14:textId="48D2C509" w:rsidR="008741B5" w:rsidRPr="00002124" w:rsidRDefault="008741B5" w:rsidP="008741B5">
            <w:pPr>
              <w:pStyle w:val="TableSmHeading"/>
              <w:jc w:val="center"/>
              <w:rPr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sz w:val="18"/>
                <w:szCs w:val="18"/>
                <w:lang w:eastAsia="ko-KR"/>
              </w:rPr>
              <w:t>순번</w:t>
            </w:r>
          </w:p>
        </w:tc>
        <w:tc>
          <w:tcPr>
            <w:tcW w:w="3418" w:type="dxa"/>
            <w:tcBorders>
              <w:left w:val="dotted" w:sz="4" w:space="0" w:color="auto"/>
            </w:tcBorders>
          </w:tcPr>
          <w:p w14:paraId="5B6F17C8" w14:textId="4F61324F" w:rsidR="008741B5" w:rsidRPr="00002124" w:rsidRDefault="008741B5" w:rsidP="008741B5">
            <w:pPr>
              <w:pStyle w:val="TableSmHeading"/>
              <w:jc w:val="center"/>
              <w:rPr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sz w:val="18"/>
                <w:szCs w:val="18"/>
                <w:lang w:eastAsia="ko-KR"/>
              </w:rPr>
              <w:t>담당자 (부서, 직함)</w:t>
            </w:r>
          </w:p>
        </w:tc>
        <w:tc>
          <w:tcPr>
            <w:tcW w:w="1559" w:type="dxa"/>
          </w:tcPr>
          <w:p w14:paraId="4FF03DFB" w14:textId="01FD8017" w:rsidR="008741B5" w:rsidRPr="00002124" w:rsidRDefault="008741B5" w:rsidP="008741B5">
            <w:pPr>
              <w:pStyle w:val="TableSmHeading"/>
              <w:jc w:val="center"/>
              <w:rPr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sz w:val="18"/>
                <w:szCs w:val="18"/>
                <w:lang w:eastAsia="ko-KR"/>
              </w:rPr>
              <w:t>수정일자</w:t>
            </w:r>
          </w:p>
        </w:tc>
        <w:tc>
          <w:tcPr>
            <w:tcW w:w="3119" w:type="dxa"/>
          </w:tcPr>
          <w:p w14:paraId="4E86965B" w14:textId="0EA13C15" w:rsidR="008741B5" w:rsidRPr="00002124" w:rsidRDefault="008741B5" w:rsidP="008741B5">
            <w:pPr>
              <w:pStyle w:val="TableSmHeading"/>
              <w:jc w:val="center"/>
              <w:rPr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sz w:val="18"/>
                <w:szCs w:val="18"/>
                <w:lang w:eastAsia="ko-KR"/>
              </w:rPr>
              <w:t>연락처 (연락처/이메일)</w:t>
            </w:r>
          </w:p>
        </w:tc>
      </w:tr>
      <w:tr w:rsidR="00AD1BE9" w:rsidRPr="00002124" w14:paraId="1EA6B4E9" w14:textId="77777777">
        <w:tc>
          <w:tcPr>
            <w:tcW w:w="1402" w:type="dxa"/>
            <w:tcBorders>
              <w:right w:val="dotted" w:sz="4" w:space="0" w:color="auto"/>
            </w:tcBorders>
          </w:tcPr>
          <w:p w14:paraId="52AB43B0" w14:textId="77777777" w:rsidR="00AD1BE9" w:rsidRPr="00002124" w:rsidRDefault="00F927D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1</w:t>
            </w:r>
          </w:p>
        </w:tc>
        <w:tc>
          <w:tcPr>
            <w:tcW w:w="3418" w:type="dxa"/>
            <w:tcBorders>
              <w:left w:val="dotted" w:sz="4" w:space="0" w:color="auto"/>
            </w:tcBorders>
          </w:tcPr>
          <w:p w14:paraId="0F50A190" w14:textId="4341C10D" w:rsidR="00AD1BE9" w:rsidRPr="00002124" w:rsidRDefault="00AD1BE9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559" w:type="dxa"/>
          </w:tcPr>
          <w:p w14:paraId="2352D6FF" w14:textId="5AA75410" w:rsidR="00AD1BE9" w:rsidRPr="00002124" w:rsidRDefault="00681AAB" w:rsidP="00CB6D7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2021.1</w:t>
            </w:r>
            <w:r w:rsidR="003E5E95">
              <w:rPr>
                <w:rFonts w:asciiTheme="minorEastAsia" w:eastAsiaTheme="minorEastAsia" w:hAnsiTheme="minorEastAsia"/>
                <w:szCs w:val="18"/>
                <w:lang w:eastAsia="ko-KR"/>
              </w:rPr>
              <w:t>2.07</w:t>
            </w:r>
          </w:p>
        </w:tc>
        <w:tc>
          <w:tcPr>
            <w:tcW w:w="3119" w:type="dxa"/>
          </w:tcPr>
          <w:p w14:paraId="3C0ECBA1" w14:textId="4C97E6B7" w:rsidR="00AD1BE9" w:rsidRPr="00002124" w:rsidRDefault="00AD1BE9" w:rsidP="00CB6D7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D34DF4" w:rsidRPr="00002124" w14:paraId="25E57FF2" w14:textId="77777777">
        <w:tc>
          <w:tcPr>
            <w:tcW w:w="1402" w:type="dxa"/>
            <w:tcBorders>
              <w:right w:val="dotted" w:sz="4" w:space="0" w:color="auto"/>
            </w:tcBorders>
          </w:tcPr>
          <w:p w14:paraId="7C7704D0" w14:textId="77777777" w:rsidR="00D34DF4" w:rsidRPr="00002124" w:rsidRDefault="00D34DF4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3418" w:type="dxa"/>
            <w:tcBorders>
              <w:left w:val="dotted" w:sz="4" w:space="0" w:color="auto"/>
            </w:tcBorders>
          </w:tcPr>
          <w:p w14:paraId="7D00AC46" w14:textId="77777777" w:rsidR="00D34DF4" w:rsidRPr="00002124" w:rsidRDefault="00D34DF4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559" w:type="dxa"/>
          </w:tcPr>
          <w:p w14:paraId="1DDDFE6E" w14:textId="77777777" w:rsidR="00D34DF4" w:rsidRPr="00002124" w:rsidRDefault="00D34DF4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3119" w:type="dxa"/>
          </w:tcPr>
          <w:p w14:paraId="68768552" w14:textId="77777777" w:rsidR="00D34DF4" w:rsidRPr="00002124" w:rsidRDefault="00D34DF4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F7389B" w:rsidRPr="00002124" w14:paraId="4F2EA114" w14:textId="77777777">
        <w:tc>
          <w:tcPr>
            <w:tcW w:w="1402" w:type="dxa"/>
            <w:tcBorders>
              <w:right w:val="dotted" w:sz="4" w:space="0" w:color="auto"/>
            </w:tcBorders>
          </w:tcPr>
          <w:p w14:paraId="706A22A1" w14:textId="77777777" w:rsidR="00F7389B" w:rsidRPr="00002124" w:rsidRDefault="00F7389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3418" w:type="dxa"/>
            <w:tcBorders>
              <w:left w:val="dotted" w:sz="4" w:space="0" w:color="auto"/>
            </w:tcBorders>
          </w:tcPr>
          <w:p w14:paraId="32BF71C6" w14:textId="77777777" w:rsidR="00F7389B" w:rsidRPr="00002124" w:rsidRDefault="00F7389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559" w:type="dxa"/>
          </w:tcPr>
          <w:p w14:paraId="757C995C" w14:textId="77777777" w:rsidR="00F7389B" w:rsidRPr="00002124" w:rsidRDefault="00F7389B" w:rsidP="006E4C8D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3119" w:type="dxa"/>
          </w:tcPr>
          <w:p w14:paraId="481455DB" w14:textId="77777777" w:rsidR="00F7389B" w:rsidRPr="00002124" w:rsidRDefault="00F7389B" w:rsidP="006E4C8D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ED23CF" w:rsidRPr="00002124" w14:paraId="3C230514" w14:textId="77777777">
        <w:tc>
          <w:tcPr>
            <w:tcW w:w="1402" w:type="dxa"/>
            <w:tcBorders>
              <w:right w:val="dotted" w:sz="4" w:space="0" w:color="auto"/>
            </w:tcBorders>
          </w:tcPr>
          <w:p w14:paraId="4AE65308" w14:textId="77777777" w:rsidR="00ED23CF" w:rsidRPr="00002124" w:rsidRDefault="00ED23CF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3418" w:type="dxa"/>
            <w:tcBorders>
              <w:left w:val="dotted" w:sz="4" w:space="0" w:color="auto"/>
            </w:tcBorders>
          </w:tcPr>
          <w:p w14:paraId="010C40C9" w14:textId="77777777" w:rsidR="00ED23CF" w:rsidRPr="00002124" w:rsidRDefault="00ED23CF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559" w:type="dxa"/>
          </w:tcPr>
          <w:p w14:paraId="4E1E218E" w14:textId="77777777" w:rsidR="00ED23CF" w:rsidRPr="00002124" w:rsidRDefault="00ED23CF" w:rsidP="006E4C8D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3119" w:type="dxa"/>
          </w:tcPr>
          <w:p w14:paraId="74FA29D0" w14:textId="77777777" w:rsidR="00ED23CF" w:rsidRPr="00002124" w:rsidRDefault="00ED23CF" w:rsidP="006E4C8D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</w:tbl>
    <w:p w14:paraId="26869520" w14:textId="77777777" w:rsidR="00F10F42" w:rsidRPr="00002124" w:rsidRDefault="00F10F42">
      <w:pPr>
        <w:rPr>
          <w:rFonts w:asciiTheme="minorEastAsia" w:eastAsiaTheme="minorEastAsia" w:hAnsiTheme="minorEastAsia"/>
          <w:szCs w:val="18"/>
          <w:lang w:eastAsia="ko-KR"/>
        </w:rPr>
      </w:pPr>
    </w:p>
    <w:p w14:paraId="1413C3B2" w14:textId="77777777" w:rsidR="00F10F42" w:rsidRPr="00002124" w:rsidRDefault="00E07938">
      <w:pPr>
        <w:pStyle w:val="HPTableTitle"/>
        <w:rPr>
          <w:rFonts w:asciiTheme="minorEastAsia" w:eastAsiaTheme="minorEastAsia" w:hAnsiTheme="minorEastAsia"/>
          <w:szCs w:val="18"/>
          <w:lang w:eastAsia="ko-KR"/>
        </w:rPr>
      </w:pPr>
      <w:bookmarkStart w:id="3" w:name="hp_RevisionHistory"/>
      <w:bookmarkEnd w:id="2"/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>Revision Hist</w:t>
      </w:r>
      <w:r w:rsidR="007B77EB" w:rsidRPr="00002124">
        <w:rPr>
          <w:rFonts w:asciiTheme="minorEastAsia" w:eastAsiaTheme="minorEastAsia" w:hAnsiTheme="minorEastAsia" w:hint="eastAsia"/>
          <w:szCs w:val="18"/>
          <w:lang w:eastAsia="ko-KR"/>
        </w:rPr>
        <w:t>o</w:t>
      </w: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>ry</w:t>
      </w:r>
    </w:p>
    <w:tbl>
      <w:tblPr>
        <w:tblW w:w="9498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1276"/>
        <w:gridCol w:w="2003"/>
        <w:gridCol w:w="5085"/>
      </w:tblGrid>
      <w:tr w:rsidR="008741B5" w:rsidRPr="00002124" w14:paraId="1E8469A3" w14:textId="77777777" w:rsidTr="00B51F58">
        <w:trPr>
          <w:tblHeader/>
        </w:trPr>
        <w:tc>
          <w:tcPr>
            <w:tcW w:w="1134" w:type="dxa"/>
          </w:tcPr>
          <w:p w14:paraId="554739B0" w14:textId="796A5914" w:rsidR="008741B5" w:rsidRPr="00002124" w:rsidRDefault="008741B5" w:rsidP="008741B5">
            <w:pPr>
              <w:pStyle w:val="TableSmHeading"/>
              <w:jc w:val="center"/>
              <w:rPr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sz w:val="18"/>
                <w:szCs w:val="18"/>
                <w:lang w:eastAsia="ko-KR"/>
              </w:rPr>
              <w:t>버전</w:t>
            </w:r>
          </w:p>
        </w:tc>
        <w:tc>
          <w:tcPr>
            <w:tcW w:w="1276" w:type="dxa"/>
          </w:tcPr>
          <w:p w14:paraId="287CED5B" w14:textId="0CE0E9A8" w:rsidR="008741B5" w:rsidRPr="00002124" w:rsidRDefault="008741B5" w:rsidP="008741B5">
            <w:pPr>
              <w:pStyle w:val="TableSmHeading"/>
              <w:jc w:val="center"/>
              <w:rPr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sz w:val="18"/>
                <w:szCs w:val="18"/>
                <w:lang w:eastAsia="ko-KR"/>
              </w:rPr>
              <w:t>버전일자</w:t>
            </w:r>
          </w:p>
        </w:tc>
        <w:tc>
          <w:tcPr>
            <w:tcW w:w="2003" w:type="dxa"/>
          </w:tcPr>
          <w:p w14:paraId="5BAA7C6C" w14:textId="18DB0596" w:rsidR="008741B5" w:rsidRPr="00002124" w:rsidRDefault="008741B5" w:rsidP="008741B5">
            <w:pPr>
              <w:pStyle w:val="TableSmHeading"/>
              <w:jc w:val="center"/>
              <w:rPr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sz w:val="18"/>
                <w:szCs w:val="18"/>
                <w:lang w:eastAsia="ko-KR"/>
              </w:rPr>
              <w:t>작성자</w:t>
            </w:r>
          </w:p>
        </w:tc>
        <w:tc>
          <w:tcPr>
            <w:tcW w:w="5085" w:type="dxa"/>
          </w:tcPr>
          <w:p w14:paraId="36741633" w14:textId="25DE4D43" w:rsidR="008741B5" w:rsidRPr="00002124" w:rsidRDefault="008741B5" w:rsidP="008741B5">
            <w:pPr>
              <w:pStyle w:val="TableSmHeading"/>
              <w:jc w:val="center"/>
              <w:rPr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sz w:val="18"/>
                <w:szCs w:val="18"/>
                <w:lang w:eastAsia="ko-KR"/>
              </w:rPr>
              <w:t>내용</w:t>
            </w:r>
          </w:p>
        </w:tc>
      </w:tr>
      <w:tr w:rsidR="00615C75" w:rsidRPr="00002124" w14:paraId="1B5EC96C" w14:textId="77777777" w:rsidTr="00B51F58">
        <w:tc>
          <w:tcPr>
            <w:tcW w:w="1134" w:type="dxa"/>
          </w:tcPr>
          <w:p w14:paraId="58D55427" w14:textId="77777777" w:rsidR="00615C75" w:rsidRPr="00002124" w:rsidRDefault="00615C75" w:rsidP="009A1276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1</w:t>
            </w:r>
            <w:r w:rsidR="000F0A0E" w:rsidRPr="00002124">
              <w:rPr>
                <w:rFonts w:asciiTheme="minorEastAsia" w:eastAsiaTheme="minorEastAsia" w:hAnsiTheme="minorEastAsia"/>
                <w:szCs w:val="18"/>
                <w:lang w:eastAsia="ko-KR"/>
              </w:rPr>
              <w:t>.0</w:t>
            </w:r>
          </w:p>
        </w:tc>
        <w:tc>
          <w:tcPr>
            <w:tcW w:w="1276" w:type="dxa"/>
          </w:tcPr>
          <w:p w14:paraId="0B0A3004" w14:textId="23B8280F" w:rsidR="00615C75" w:rsidRPr="00002124" w:rsidRDefault="00681AAB" w:rsidP="000F0A0E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2021.11.30</w:t>
            </w:r>
          </w:p>
        </w:tc>
        <w:tc>
          <w:tcPr>
            <w:tcW w:w="2003" w:type="dxa"/>
          </w:tcPr>
          <w:p w14:paraId="20E0C6BF" w14:textId="4575D51C" w:rsidR="00615C75" w:rsidRPr="00002124" w:rsidRDefault="00615C75" w:rsidP="00B22870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5085" w:type="dxa"/>
          </w:tcPr>
          <w:p w14:paraId="6A355730" w14:textId="77777777" w:rsidR="00615C75" w:rsidRPr="00002124" w:rsidRDefault="000F0A0E" w:rsidP="009A1276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최초 작성</w:t>
            </w:r>
          </w:p>
        </w:tc>
      </w:tr>
      <w:bookmarkEnd w:id="3"/>
      <w:tr w:rsidR="00665242" w:rsidRPr="00002124" w14:paraId="543B872A" w14:textId="77777777" w:rsidTr="00B51F58">
        <w:tc>
          <w:tcPr>
            <w:tcW w:w="1134" w:type="dxa"/>
          </w:tcPr>
          <w:p w14:paraId="1E61E6D0" w14:textId="4070C2C7" w:rsidR="00665242" w:rsidRPr="00002124" w:rsidRDefault="003E5E95" w:rsidP="00665242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1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.1</w:t>
            </w:r>
          </w:p>
        </w:tc>
        <w:tc>
          <w:tcPr>
            <w:tcW w:w="1276" w:type="dxa"/>
          </w:tcPr>
          <w:p w14:paraId="2CE08458" w14:textId="344E12CA" w:rsidR="00665242" w:rsidRPr="00002124" w:rsidRDefault="003E5E95" w:rsidP="00665242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2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021.12.07</w:t>
            </w:r>
          </w:p>
        </w:tc>
        <w:tc>
          <w:tcPr>
            <w:tcW w:w="2003" w:type="dxa"/>
          </w:tcPr>
          <w:p w14:paraId="3C41E216" w14:textId="00E3AC34" w:rsidR="00665242" w:rsidRPr="00002124" w:rsidRDefault="00665242" w:rsidP="00665242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5085" w:type="dxa"/>
          </w:tcPr>
          <w:p w14:paraId="3311FD9F" w14:textId="754C0834" w:rsidR="00665242" w:rsidRPr="00002124" w:rsidRDefault="00665242" w:rsidP="00665242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665242" w:rsidRPr="00002124" w14:paraId="4F81A2D9" w14:textId="77777777" w:rsidTr="00B51F58">
        <w:tc>
          <w:tcPr>
            <w:tcW w:w="1134" w:type="dxa"/>
          </w:tcPr>
          <w:p w14:paraId="0ABD3E43" w14:textId="2DFC4646" w:rsidR="00665242" w:rsidRPr="00002124" w:rsidRDefault="00876853" w:rsidP="00665242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1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.2</w:t>
            </w:r>
          </w:p>
        </w:tc>
        <w:tc>
          <w:tcPr>
            <w:tcW w:w="1276" w:type="dxa"/>
          </w:tcPr>
          <w:p w14:paraId="190A4850" w14:textId="29F30631" w:rsidR="00665242" w:rsidRPr="00002124" w:rsidRDefault="00876853" w:rsidP="00665242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2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021.12.15</w:t>
            </w:r>
          </w:p>
        </w:tc>
        <w:tc>
          <w:tcPr>
            <w:tcW w:w="2003" w:type="dxa"/>
          </w:tcPr>
          <w:p w14:paraId="3A84F2D7" w14:textId="6871FB0E" w:rsidR="00665242" w:rsidRPr="00002124" w:rsidRDefault="00665242" w:rsidP="00665242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5085" w:type="dxa"/>
          </w:tcPr>
          <w:p w14:paraId="1964EA6A" w14:textId="3903DF98" w:rsidR="00665242" w:rsidRPr="00002124" w:rsidRDefault="00876853" w:rsidP="00665242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등록 파라미터 변경</w:t>
            </w:r>
          </w:p>
        </w:tc>
      </w:tr>
      <w:tr w:rsidR="00157A3B" w:rsidRPr="00002124" w14:paraId="6F269EBC" w14:textId="77777777" w:rsidTr="00B51F58">
        <w:tc>
          <w:tcPr>
            <w:tcW w:w="1134" w:type="dxa"/>
          </w:tcPr>
          <w:p w14:paraId="3B513D78" w14:textId="7E3A6EEE" w:rsidR="00157A3B" w:rsidRPr="00002124" w:rsidRDefault="00157A3B" w:rsidP="00157A3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1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.3</w:t>
            </w:r>
          </w:p>
        </w:tc>
        <w:tc>
          <w:tcPr>
            <w:tcW w:w="1276" w:type="dxa"/>
          </w:tcPr>
          <w:p w14:paraId="36AFE7E1" w14:textId="22BE8FA8" w:rsidR="00157A3B" w:rsidRPr="00002124" w:rsidRDefault="00157A3B" w:rsidP="00157A3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2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022.01.07</w:t>
            </w:r>
          </w:p>
        </w:tc>
        <w:tc>
          <w:tcPr>
            <w:tcW w:w="2003" w:type="dxa"/>
          </w:tcPr>
          <w:p w14:paraId="155F80ED" w14:textId="77777777" w:rsidR="00157A3B" w:rsidRPr="00002124" w:rsidRDefault="00157A3B" w:rsidP="00157A3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5085" w:type="dxa"/>
          </w:tcPr>
          <w:p w14:paraId="0BE1C3F1" w14:textId="0399E8CA" w:rsidR="00157A3B" w:rsidRPr="00002124" w:rsidRDefault="00157A3B" w:rsidP="00157A3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호텔I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D, 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호텔코드 변경</w:t>
            </w:r>
          </w:p>
        </w:tc>
      </w:tr>
      <w:tr w:rsidR="00157A3B" w:rsidRPr="00002124" w14:paraId="185CDF92" w14:textId="77777777" w:rsidTr="00B51F58">
        <w:tc>
          <w:tcPr>
            <w:tcW w:w="1134" w:type="dxa"/>
          </w:tcPr>
          <w:p w14:paraId="37A47641" w14:textId="37D7D828" w:rsidR="00157A3B" w:rsidRPr="00002124" w:rsidRDefault="007677F4" w:rsidP="00157A3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1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.4</w:t>
            </w:r>
          </w:p>
        </w:tc>
        <w:tc>
          <w:tcPr>
            <w:tcW w:w="1276" w:type="dxa"/>
          </w:tcPr>
          <w:p w14:paraId="3B595B14" w14:textId="748E6155" w:rsidR="00157A3B" w:rsidRPr="00002124" w:rsidRDefault="007677F4" w:rsidP="00157A3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2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022.01.17</w:t>
            </w:r>
          </w:p>
        </w:tc>
        <w:tc>
          <w:tcPr>
            <w:tcW w:w="2003" w:type="dxa"/>
          </w:tcPr>
          <w:p w14:paraId="6E07E255" w14:textId="77777777" w:rsidR="00157A3B" w:rsidRPr="00002124" w:rsidRDefault="00157A3B" w:rsidP="00157A3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5085" w:type="dxa"/>
          </w:tcPr>
          <w:p w14:paraId="3F82CF70" w14:textId="59181AA9" w:rsidR="00157A3B" w:rsidRPr="00002124" w:rsidRDefault="007677F4" w:rsidP="00157A3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수정 추가</w:t>
            </w:r>
          </w:p>
        </w:tc>
      </w:tr>
      <w:tr w:rsidR="00157A3B" w:rsidRPr="00002124" w14:paraId="6665CC72" w14:textId="77777777" w:rsidTr="00B51F58">
        <w:tc>
          <w:tcPr>
            <w:tcW w:w="1134" w:type="dxa"/>
          </w:tcPr>
          <w:p w14:paraId="3DF99C63" w14:textId="32970361" w:rsidR="00157A3B" w:rsidRPr="00002124" w:rsidRDefault="0048672E" w:rsidP="00157A3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1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.5</w:t>
            </w:r>
          </w:p>
        </w:tc>
        <w:tc>
          <w:tcPr>
            <w:tcW w:w="1276" w:type="dxa"/>
          </w:tcPr>
          <w:p w14:paraId="2BF14C38" w14:textId="60BF91D0" w:rsidR="00157A3B" w:rsidRPr="00002124" w:rsidRDefault="0048672E" w:rsidP="00157A3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2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022.01.21</w:t>
            </w:r>
          </w:p>
        </w:tc>
        <w:tc>
          <w:tcPr>
            <w:tcW w:w="2003" w:type="dxa"/>
          </w:tcPr>
          <w:p w14:paraId="6305DA68" w14:textId="77777777" w:rsidR="00157A3B" w:rsidRPr="00002124" w:rsidRDefault="00157A3B" w:rsidP="00157A3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5085" w:type="dxa"/>
          </w:tcPr>
          <w:p w14:paraId="7298AE5B" w14:textId="61234645" w:rsidR="00157A3B" w:rsidRPr="00002124" w:rsidRDefault="0048672E" w:rsidP="00157A3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A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PI KEY 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헤더 추가</w:t>
            </w:r>
          </w:p>
        </w:tc>
      </w:tr>
      <w:tr w:rsidR="00157A3B" w:rsidRPr="00002124" w14:paraId="476E9B08" w14:textId="77777777" w:rsidTr="00B51F58">
        <w:tc>
          <w:tcPr>
            <w:tcW w:w="1134" w:type="dxa"/>
          </w:tcPr>
          <w:p w14:paraId="6A612720" w14:textId="75F54213" w:rsidR="00157A3B" w:rsidRPr="00002124" w:rsidRDefault="00BC33A8" w:rsidP="00157A3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1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.6</w:t>
            </w:r>
          </w:p>
        </w:tc>
        <w:tc>
          <w:tcPr>
            <w:tcW w:w="1276" w:type="dxa"/>
          </w:tcPr>
          <w:p w14:paraId="2C26DE2D" w14:textId="28208152" w:rsidR="00157A3B" w:rsidRPr="00002124" w:rsidRDefault="00BC33A8" w:rsidP="00157A3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2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022.01.27</w:t>
            </w:r>
          </w:p>
        </w:tc>
        <w:tc>
          <w:tcPr>
            <w:tcW w:w="2003" w:type="dxa"/>
          </w:tcPr>
          <w:p w14:paraId="6A263F3C" w14:textId="77777777" w:rsidR="00157A3B" w:rsidRPr="00002124" w:rsidRDefault="00157A3B" w:rsidP="00157A3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5085" w:type="dxa"/>
          </w:tcPr>
          <w:p w14:paraId="5854C74C" w14:textId="3E5FF3A2" w:rsidR="00157A3B" w:rsidRPr="00002124" w:rsidRDefault="00BC33A8" w:rsidP="00157A3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R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esponse Return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값 추가</w:t>
            </w:r>
          </w:p>
        </w:tc>
      </w:tr>
      <w:tr w:rsidR="00157A3B" w:rsidRPr="00002124" w14:paraId="2D65F629" w14:textId="77777777" w:rsidTr="00B51F58">
        <w:tc>
          <w:tcPr>
            <w:tcW w:w="1134" w:type="dxa"/>
          </w:tcPr>
          <w:p w14:paraId="793E5560" w14:textId="76EE77AE" w:rsidR="00157A3B" w:rsidRPr="00002124" w:rsidRDefault="00BC33A8" w:rsidP="00157A3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1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.7</w:t>
            </w:r>
          </w:p>
        </w:tc>
        <w:tc>
          <w:tcPr>
            <w:tcW w:w="1276" w:type="dxa"/>
          </w:tcPr>
          <w:p w14:paraId="675E2B0D" w14:textId="7EA66578" w:rsidR="00157A3B" w:rsidRPr="00002124" w:rsidRDefault="00BC33A8" w:rsidP="00157A3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2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022.02.21</w:t>
            </w:r>
          </w:p>
        </w:tc>
        <w:tc>
          <w:tcPr>
            <w:tcW w:w="2003" w:type="dxa"/>
          </w:tcPr>
          <w:p w14:paraId="22A67036" w14:textId="77777777" w:rsidR="00157A3B" w:rsidRPr="00002124" w:rsidRDefault="00157A3B" w:rsidP="00157A3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5085" w:type="dxa"/>
          </w:tcPr>
          <w:p w14:paraId="662B7CF7" w14:textId="023F13FD" w:rsidR="00157A3B" w:rsidRPr="00002124" w:rsidRDefault="00BC33A8" w:rsidP="00157A3B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asciiTheme="minorEastAsia" w:eastAsiaTheme="minorEastAsia" w:hAnsiTheme="minorEastAsia" w:cs="맑은 고딕"/>
                <w:sz w:val="20"/>
                <w:lang w:val="ko" w:eastAsia="ko-KR"/>
              </w:rPr>
            </w:pPr>
            <w:r>
              <w:rPr>
                <w:rFonts w:asciiTheme="minorEastAsia" w:eastAsiaTheme="minorEastAsia" w:hAnsiTheme="minorEastAsia" w:cs="맑은 고딕" w:hint="eastAsia"/>
                <w:sz w:val="20"/>
                <w:lang w:val="ko" w:eastAsia="ko-KR"/>
              </w:rPr>
              <w:t>프로모션 추가</w:t>
            </w:r>
          </w:p>
        </w:tc>
      </w:tr>
      <w:tr w:rsidR="00157A3B" w:rsidRPr="00002124" w14:paraId="12945174" w14:textId="77777777" w:rsidTr="00B51F58">
        <w:tc>
          <w:tcPr>
            <w:tcW w:w="1134" w:type="dxa"/>
          </w:tcPr>
          <w:p w14:paraId="3BA141FC" w14:textId="77777777" w:rsidR="00157A3B" w:rsidRPr="00002124" w:rsidRDefault="00157A3B" w:rsidP="00157A3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276" w:type="dxa"/>
          </w:tcPr>
          <w:p w14:paraId="346D3824" w14:textId="77777777" w:rsidR="00157A3B" w:rsidRPr="00002124" w:rsidRDefault="00157A3B" w:rsidP="00157A3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2003" w:type="dxa"/>
          </w:tcPr>
          <w:p w14:paraId="5D0F7D84" w14:textId="77777777" w:rsidR="00157A3B" w:rsidRPr="00002124" w:rsidRDefault="00157A3B" w:rsidP="00157A3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5085" w:type="dxa"/>
          </w:tcPr>
          <w:p w14:paraId="364F12E3" w14:textId="77777777" w:rsidR="00157A3B" w:rsidRPr="00002124" w:rsidRDefault="00157A3B" w:rsidP="00157A3B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asciiTheme="minorEastAsia" w:eastAsiaTheme="minorEastAsia" w:hAnsiTheme="minorEastAsia" w:cs="맑은 고딕"/>
                <w:sz w:val="20"/>
                <w:lang w:val="ko" w:eastAsia="ko-KR"/>
              </w:rPr>
            </w:pPr>
          </w:p>
        </w:tc>
      </w:tr>
      <w:tr w:rsidR="00157A3B" w:rsidRPr="00002124" w14:paraId="7E8AF69E" w14:textId="77777777" w:rsidTr="00B51F58">
        <w:tc>
          <w:tcPr>
            <w:tcW w:w="1134" w:type="dxa"/>
          </w:tcPr>
          <w:p w14:paraId="5F059173" w14:textId="77777777" w:rsidR="00157A3B" w:rsidRPr="00002124" w:rsidRDefault="00157A3B" w:rsidP="00157A3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276" w:type="dxa"/>
          </w:tcPr>
          <w:p w14:paraId="73A9DF76" w14:textId="77777777" w:rsidR="00157A3B" w:rsidRPr="00002124" w:rsidRDefault="00157A3B" w:rsidP="00157A3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2003" w:type="dxa"/>
          </w:tcPr>
          <w:p w14:paraId="56EEA747" w14:textId="77777777" w:rsidR="00157A3B" w:rsidRPr="00002124" w:rsidRDefault="00157A3B" w:rsidP="00157A3B">
            <w:pPr>
              <w:pStyle w:val="TableMedium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5085" w:type="dxa"/>
          </w:tcPr>
          <w:p w14:paraId="1C9440E9" w14:textId="77777777" w:rsidR="00157A3B" w:rsidRPr="00002124" w:rsidRDefault="00157A3B" w:rsidP="00157A3B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asciiTheme="minorEastAsia" w:eastAsiaTheme="minorEastAsia" w:hAnsiTheme="minorEastAsia" w:cs="맑은 고딕"/>
                <w:sz w:val="20"/>
                <w:lang w:val="ko" w:eastAsia="ko-KR"/>
              </w:rPr>
            </w:pPr>
          </w:p>
        </w:tc>
      </w:tr>
    </w:tbl>
    <w:p w14:paraId="342412A5" w14:textId="77777777" w:rsidR="00F10F42" w:rsidRPr="00002124" w:rsidRDefault="00F10F42">
      <w:pPr>
        <w:rPr>
          <w:rFonts w:asciiTheme="minorEastAsia" w:eastAsiaTheme="minorEastAsia" w:hAnsiTheme="minorEastAsia"/>
          <w:szCs w:val="18"/>
          <w:lang w:eastAsia="ko-KR"/>
        </w:rPr>
      </w:pPr>
      <w:bookmarkStart w:id="4" w:name="_Toc420224617"/>
      <w:r w:rsidRPr="00002124">
        <w:rPr>
          <w:rFonts w:asciiTheme="minorEastAsia" w:eastAsiaTheme="minorEastAsia" w:hAnsiTheme="minorEastAsia"/>
          <w:szCs w:val="18"/>
          <w:lang w:eastAsia="ko-KR"/>
        </w:rPr>
        <w:br w:type="page"/>
      </w:r>
    </w:p>
    <w:p w14:paraId="66EC1889" w14:textId="77777777" w:rsidR="00F10F42" w:rsidRPr="00002124" w:rsidRDefault="00BE62D4" w:rsidP="00BE62D4">
      <w:pPr>
        <w:pStyle w:val="TOCHeading"/>
        <w:jc w:val="center"/>
        <w:rPr>
          <w:rFonts w:asciiTheme="minorEastAsia" w:eastAsiaTheme="minorEastAsia" w:hAnsiTheme="minorEastAsia"/>
          <w:sz w:val="18"/>
          <w:szCs w:val="18"/>
          <w:lang w:eastAsia="ko-KR"/>
        </w:rPr>
      </w:pPr>
      <w:bookmarkStart w:id="5" w:name="hp_TableofContents"/>
      <w:r w:rsidRPr="00002124">
        <w:rPr>
          <w:rFonts w:asciiTheme="minorEastAsia" w:eastAsiaTheme="minorEastAsia" w:hAnsiTheme="minorEastAsia" w:hint="eastAsia"/>
          <w:sz w:val="18"/>
          <w:szCs w:val="18"/>
          <w:lang w:eastAsia="ko-KR"/>
        </w:rPr>
        <w:lastRenderedPageBreak/>
        <w:t>Table of Contents</w:t>
      </w:r>
    </w:p>
    <w:p w14:paraId="0A761C62" w14:textId="77777777" w:rsidR="00F10F42" w:rsidRPr="00002124" w:rsidRDefault="00F10F42">
      <w:pPr>
        <w:rPr>
          <w:rFonts w:asciiTheme="minorEastAsia" w:eastAsiaTheme="minorEastAsia" w:hAnsiTheme="minorEastAsia"/>
          <w:szCs w:val="18"/>
        </w:rPr>
      </w:pPr>
    </w:p>
    <w:bookmarkEnd w:id="5"/>
    <w:p w14:paraId="0ACAA5C2" w14:textId="2DCD6A09" w:rsidR="00680D6D" w:rsidRDefault="008B6C29" w:rsidP="00EC6FE1">
      <w:pPr>
        <w:pStyle w:val="10"/>
        <w:jc w:val="right"/>
        <w:rPr>
          <w:rFonts w:asciiTheme="minorHAnsi" w:eastAsiaTheme="minorEastAsia" w:hAnsiTheme="minorHAnsi" w:cstheme="minorBidi"/>
          <w:b w:val="0"/>
          <w:kern w:val="2"/>
          <w:sz w:val="20"/>
          <w:szCs w:val="22"/>
          <w:lang w:val="en-US"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fldChar w:fldCharType="begin"/>
      </w:r>
      <w:r w:rsidRPr="00002124">
        <w:rPr>
          <w:rFonts w:asciiTheme="minorEastAsia" w:eastAsiaTheme="minorEastAsia" w:hAnsiTheme="minorEastAsia"/>
          <w:szCs w:val="18"/>
          <w:lang w:eastAsia="ko-KR"/>
        </w:rPr>
        <w:instrText xml:space="preserve"> TOC \o "1-5" \h \z \u </w:instrText>
      </w:r>
      <w:r w:rsidRPr="00002124">
        <w:rPr>
          <w:rFonts w:asciiTheme="minorEastAsia" w:eastAsiaTheme="minorEastAsia" w:hAnsiTheme="minorEastAsia"/>
          <w:szCs w:val="18"/>
          <w:lang w:eastAsia="ko-KR"/>
        </w:rPr>
        <w:fldChar w:fldCharType="separate"/>
      </w:r>
      <w:hyperlink w:anchor="_Toc97913335" w:history="1">
        <w:r w:rsidR="00680D6D" w:rsidRPr="00950CAB">
          <w:rPr>
            <w:rStyle w:val="ae"/>
            <w:rFonts w:asciiTheme="minorEastAsia" w:hAnsiTheme="minorEastAsia"/>
            <w:lang w:eastAsia="ko-KR"/>
          </w:rPr>
          <w:t>1.</w:t>
        </w:r>
        <w:r w:rsidR="00680D6D">
          <w:rPr>
            <w:rFonts w:asciiTheme="minorHAnsi" w:eastAsiaTheme="minorEastAsia" w:hAnsiTheme="minorHAnsi" w:cstheme="minorBidi"/>
            <w:b w:val="0"/>
            <w:kern w:val="2"/>
            <w:sz w:val="20"/>
            <w:szCs w:val="22"/>
            <w:lang w:val="en-US" w:eastAsia="ko-KR"/>
          </w:rPr>
          <w:tab/>
        </w:r>
        <w:r w:rsidR="00680D6D" w:rsidRPr="00950CAB">
          <w:rPr>
            <w:rStyle w:val="ae"/>
            <w:rFonts w:asciiTheme="minorEastAsia" w:hAnsiTheme="minorEastAsia"/>
            <w:lang w:eastAsia="ko-KR"/>
          </w:rPr>
          <w:t>개요</w:t>
        </w:r>
        <w:r w:rsidR="00680D6D">
          <w:rPr>
            <w:webHidden/>
          </w:rPr>
          <w:tab/>
        </w:r>
        <w:r w:rsidR="00680D6D">
          <w:rPr>
            <w:webHidden/>
          </w:rPr>
          <w:fldChar w:fldCharType="begin"/>
        </w:r>
        <w:r w:rsidR="00680D6D">
          <w:rPr>
            <w:webHidden/>
          </w:rPr>
          <w:instrText xml:space="preserve"> PAGEREF _Toc97913335 \h </w:instrText>
        </w:r>
        <w:r w:rsidR="00680D6D">
          <w:rPr>
            <w:webHidden/>
          </w:rPr>
        </w:r>
        <w:r w:rsidR="00680D6D">
          <w:rPr>
            <w:webHidden/>
          </w:rPr>
          <w:fldChar w:fldCharType="separate"/>
        </w:r>
        <w:r w:rsidR="00A672B9">
          <w:rPr>
            <w:webHidden/>
          </w:rPr>
          <w:t>7</w:t>
        </w:r>
        <w:r w:rsidR="00680D6D">
          <w:rPr>
            <w:webHidden/>
          </w:rPr>
          <w:fldChar w:fldCharType="end"/>
        </w:r>
      </w:hyperlink>
    </w:p>
    <w:p w14:paraId="1B45C079" w14:textId="7E71C6CE" w:rsidR="00680D6D" w:rsidRDefault="00680D6D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97913336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1.1.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목적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DF58FE3" w14:textId="7E7DE016" w:rsidR="00680D6D" w:rsidRDefault="00680D6D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97913337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1.2.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범위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09DDE91" w14:textId="37A2ACC3" w:rsidR="00680D6D" w:rsidRDefault="00680D6D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97913338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1.3.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용어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정의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,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약자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,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약어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370381E" w14:textId="50AE7EF7" w:rsidR="00680D6D" w:rsidRDefault="00680D6D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97913339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1.4.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참고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문서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325AFC3" w14:textId="10DB6C4D" w:rsidR="00680D6D" w:rsidRDefault="00680D6D">
      <w:pPr>
        <w:pStyle w:val="10"/>
        <w:rPr>
          <w:rFonts w:asciiTheme="minorHAnsi" w:eastAsiaTheme="minorEastAsia" w:hAnsiTheme="minorHAnsi" w:cstheme="minorBidi"/>
          <w:b w:val="0"/>
          <w:kern w:val="2"/>
          <w:sz w:val="20"/>
          <w:szCs w:val="22"/>
          <w:lang w:val="en-US" w:eastAsia="ko-KR"/>
        </w:rPr>
      </w:pPr>
      <w:hyperlink w:anchor="_Toc97913340" w:history="1">
        <w:r w:rsidRPr="00950CAB">
          <w:rPr>
            <w:rStyle w:val="ae"/>
            <w:rFonts w:asciiTheme="minorEastAsia" w:hAnsiTheme="minorEastAsia"/>
            <w:lang w:eastAsia="ko-KR"/>
          </w:rPr>
          <w:t>2.</w:t>
        </w:r>
        <w:r>
          <w:rPr>
            <w:rFonts w:asciiTheme="minorHAnsi" w:eastAsiaTheme="minorEastAsia" w:hAnsiTheme="minorHAnsi" w:cstheme="minorBidi"/>
            <w:b w:val="0"/>
            <w:kern w:val="2"/>
            <w:sz w:val="20"/>
            <w:szCs w:val="22"/>
            <w:lang w:val="en-US" w:eastAsia="ko-KR"/>
          </w:rPr>
          <w:tab/>
        </w:r>
        <w:r w:rsidR="00EC6FE1">
          <w:rPr>
            <w:rStyle w:val="ae"/>
            <w:rFonts w:asciiTheme="minorEastAsia" w:hAnsiTheme="minorEastAsia"/>
            <w:lang w:eastAsia="ko-KR"/>
          </w:rPr>
          <w:t xml:space="preserve">ooo </w:t>
        </w:r>
        <w:r w:rsidR="00EC6FE1">
          <w:rPr>
            <w:rStyle w:val="ae"/>
            <w:rFonts w:asciiTheme="minorEastAsia" w:hAnsiTheme="minorEastAsia"/>
            <w:lang w:eastAsia="ko-KR"/>
          </w:rPr>
          <w:t>호텔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API </w:t>
        </w:r>
        <w:r w:rsidRPr="00950CAB">
          <w:rPr>
            <w:rStyle w:val="ae"/>
            <w:rFonts w:asciiTheme="minorEastAsia" w:hAnsiTheme="minorEastAsia"/>
            <w:lang w:eastAsia="ko-KR"/>
          </w:rPr>
          <w:t>연동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규격서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소개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7D4B604" w14:textId="5BC73965" w:rsidR="00680D6D" w:rsidRDefault="00680D6D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97913341" w:history="1">
        <w:r w:rsidRPr="00950CAB">
          <w:rPr>
            <w:rStyle w:val="ae"/>
            <w:rFonts w:asciiTheme="minorEastAsia" w:hAnsiTheme="minorEastAsia"/>
            <w:bCs/>
          </w:rPr>
          <w:t>2.1.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참조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내용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65779C5" w14:textId="49E6610A" w:rsidR="00680D6D" w:rsidRDefault="00680D6D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97913342" w:history="1">
        <w:r w:rsidRPr="00950CAB">
          <w:rPr>
            <w:rStyle w:val="ae"/>
            <w:rFonts w:asciiTheme="minorEastAsia" w:hAnsiTheme="minorEastAsia"/>
            <w:lang w:eastAsia="ko-KR"/>
          </w:rPr>
          <w:t>2.2.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lang w:eastAsia="ko-KR"/>
          </w:rPr>
          <w:t>캘린더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정보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조회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4E72486" w14:textId="0C3B23EC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43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2.2.1.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Request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2711E18" w14:textId="01CBE976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44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2.2.2.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Request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89C4A66" w14:textId="423ED31C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45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2.2.3.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Response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Format :: JSON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형태로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반환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EDEF010" w14:textId="49E49277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46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2.2.4.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JSON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예제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9AC7AD2" w14:textId="36896C8A" w:rsidR="00680D6D" w:rsidRDefault="00680D6D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97913347" w:history="1">
        <w:r w:rsidRPr="00950CAB">
          <w:rPr>
            <w:rStyle w:val="ae"/>
            <w:rFonts w:asciiTheme="minorEastAsia" w:hAnsiTheme="minorEastAsia"/>
            <w:lang w:eastAsia="ko-KR"/>
          </w:rPr>
          <w:t>2.3.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lang w:eastAsia="ko-KR"/>
          </w:rPr>
          <w:t>체크인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, </w:t>
        </w:r>
        <w:r w:rsidRPr="00950CAB">
          <w:rPr>
            <w:rStyle w:val="ae"/>
            <w:rFonts w:asciiTheme="minorEastAsia" w:hAnsiTheme="minorEastAsia"/>
            <w:lang w:eastAsia="ko-KR"/>
          </w:rPr>
          <w:t>체크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아웃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캘린더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정보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조회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8F07812" w14:textId="47F29CD3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48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2.3.1.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Request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7C3B23B3" w14:textId="10A91F81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49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2.3.2.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Request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03D59014" w14:textId="486B1C59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50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2.3.3.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Response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Format :: JSON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형태로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반환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3050118" w14:textId="28CCA90F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51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2.3.4.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JSON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예제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207C78A" w14:textId="60956A0B" w:rsidR="00680D6D" w:rsidRDefault="00680D6D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97913352" w:history="1">
        <w:r w:rsidRPr="00950CAB">
          <w:rPr>
            <w:rStyle w:val="ae"/>
            <w:rFonts w:asciiTheme="minorEastAsia" w:hAnsiTheme="minorEastAsia"/>
            <w:lang w:eastAsia="ko-KR"/>
          </w:rPr>
          <w:t>2.4.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lang w:eastAsia="ko-KR"/>
          </w:rPr>
          <w:t>패키지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조회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5F7EE075" w14:textId="532D65C6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53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2.4.1.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Request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2175D4DA" w14:textId="75C0FE8C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54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2.4.2.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Request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40737BB3" w14:textId="721EA6EC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55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2.4.3.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Response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Format :: JSON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형태로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반환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295D46F7" w14:textId="3ADEEE03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56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2.4.4.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JSON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예제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7A782966" w14:textId="4731AB79" w:rsidR="00680D6D" w:rsidRDefault="00680D6D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97913357" w:history="1">
        <w:r w:rsidRPr="00950CAB">
          <w:rPr>
            <w:rStyle w:val="ae"/>
            <w:rFonts w:asciiTheme="minorEastAsia" w:hAnsiTheme="minorEastAsia"/>
            <w:lang w:eastAsia="ko-KR"/>
          </w:rPr>
          <w:t>2.5.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lang w:eastAsia="ko-KR"/>
          </w:rPr>
          <w:t>패키지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상세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조회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6ED92CAE" w14:textId="334648CB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58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2.5.1.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Request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1C940E84" w14:textId="422B13C7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59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2.5.2.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Request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76FDA8CE" w14:textId="3DAE289E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60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2.5.3.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Response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Format :: JSON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형태로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반환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7C41D248" w14:textId="3CB30872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61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2.5.4.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JSON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예제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042D0048" w14:textId="31FE2067" w:rsidR="00680D6D" w:rsidRDefault="00680D6D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97913362" w:history="1">
        <w:r w:rsidRPr="00950CAB">
          <w:rPr>
            <w:rStyle w:val="ae"/>
            <w:rFonts w:asciiTheme="minorEastAsia" w:hAnsiTheme="minorEastAsia"/>
            <w:lang w:eastAsia="ko-KR"/>
          </w:rPr>
          <w:t>2.6.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lang w:eastAsia="ko-KR"/>
          </w:rPr>
          <w:t>패키지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– </w:t>
        </w:r>
        <w:r w:rsidRPr="00950CAB">
          <w:rPr>
            <w:rStyle w:val="ae"/>
            <w:rFonts w:asciiTheme="minorEastAsia" w:hAnsiTheme="minorEastAsia"/>
            <w:lang w:eastAsia="ko-KR"/>
          </w:rPr>
          <w:t>객실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목록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조회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4D7081D4" w14:textId="61A8A532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63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2.6.1.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Request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70317A47" w14:textId="42A4270D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64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2.6.2.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Request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352CF4F3" w14:textId="3CE5B317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65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2.6.3.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Response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Format :: JSON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형태로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반환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18BDCB32" w14:textId="4DF0B506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66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2.6.4.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JSON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예제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44290A7D" w14:textId="6EF44E6A" w:rsidR="00680D6D" w:rsidRDefault="00680D6D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97913367" w:history="1">
        <w:r w:rsidRPr="00950CAB">
          <w:rPr>
            <w:rStyle w:val="ae"/>
            <w:rFonts w:asciiTheme="minorEastAsia" w:hAnsiTheme="minorEastAsia"/>
            <w:lang w:eastAsia="ko-KR"/>
          </w:rPr>
          <w:t>2.7.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lang w:eastAsia="ko-KR"/>
          </w:rPr>
          <w:t>객실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조회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758448A1" w14:textId="67D95B0F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68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2.7.1.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Request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6EE345EA" w14:textId="14694D53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69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2.7.2.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Request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1FFE24E9" w14:textId="67BCAA1D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70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2.7.3.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Response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Format :: JSON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형태로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반환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73DABEB5" w14:textId="125B222D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71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2.7.4.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JSON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예제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29D30B35" w14:textId="65FD348D" w:rsidR="00680D6D" w:rsidRDefault="00680D6D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97913372" w:history="1">
        <w:r w:rsidRPr="00950CAB">
          <w:rPr>
            <w:rStyle w:val="ae"/>
            <w:rFonts w:asciiTheme="minorEastAsia" w:hAnsiTheme="minorEastAsia"/>
            <w:lang w:eastAsia="ko-KR"/>
          </w:rPr>
          <w:t>2.8.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lang w:eastAsia="ko-KR"/>
          </w:rPr>
          <w:t>객실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상세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조회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2061C7FF" w14:textId="552DE8B1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73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2.8.1.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Request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62425003" w14:textId="3193B4FB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74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2.8.2.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Request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25045CC8" w14:textId="3AD5D5CC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75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2.8.3.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Response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Format :: JSON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형태로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반환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33682864" w14:textId="66E4791C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76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2.8.4.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JSON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예제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3DE265F6" w14:textId="3B3C4286" w:rsidR="00680D6D" w:rsidRDefault="00680D6D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97913377" w:history="1">
        <w:r w:rsidRPr="00950CAB">
          <w:rPr>
            <w:rStyle w:val="ae"/>
            <w:rFonts w:asciiTheme="minorEastAsia" w:hAnsiTheme="minorEastAsia"/>
            <w:lang w:eastAsia="ko-KR"/>
          </w:rPr>
          <w:t>2.9.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lang w:eastAsia="ko-KR"/>
          </w:rPr>
          <w:t>객실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– </w:t>
        </w:r>
        <w:r w:rsidRPr="00950CAB">
          <w:rPr>
            <w:rStyle w:val="ae"/>
            <w:rFonts w:asciiTheme="minorEastAsia" w:hAnsiTheme="minorEastAsia"/>
            <w:lang w:eastAsia="ko-KR"/>
          </w:rPr>
          <w:t>패키지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조회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316E5BD8" w14:textId="1358CBD1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78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2.9.1.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Request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71C64043" w14:textId="34F5E608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79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2.9.2.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Request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5D9C3F87" w14:textId="3F447F0D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80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2.9.3.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Response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Format :: JSON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형태로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반환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4E3DFB2E" w14:textId="1F5E2F9E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81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2.9.4.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JSON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예제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3AD9E515" w14:textId="1CD195EE" w:rsidR="00680D6D" w:rsidRDefault="00680D6D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97913382" w:history="1">
        <w:r w:rsidRPr="00950CAB">
          <w:rPr>
            <w:rStyle w:val="ae"/>
            <w:rFonts w:asciiTheme="minorEastAsia" w:hAnsiTheme="minorEastAsia"/>
            <w:lang w:eastAsia="ko-KR"/>
          </w:rPr>
          <w:t>2.10.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lang w:eastAsia="ko-KR"/>
          </w:rPr>
          <w:t>옵션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조회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54363A82" w14:textId="3424A090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83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2.10.1.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Request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3F6F6BF0" w14:textId="6B185EE0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84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2.10.2.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Request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308CA071" w14:textId="18C849C7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85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2.10.3.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Response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Format :: JSON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형태로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반환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43</w:t>
        </w:r>
        <w:r>
          <w:rPr>
            <w:webHidden/>
          </w:rPr>
          <w:fldChar w:fldCharType="end"/>
        </w:r>
      </w:hyperlink>
    </w:p>
    <w:p w14:paraId="1DF3E91E" w14:textId="129DE375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86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2.10.4.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JSON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예제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3142E41D" w14:textId="0038996F" w:rsidR="00680D6D" w:rsidRDefault="00680D6D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97913387" w:history="1">
        <w:r w:rsidRPr="00950CAB">
          <w:rPr>
            <w:rStyle w:val="ae"/>
            <w:rFonts w:asciiTheme="minorEastAsia" w:hAnsiTheme="minorEastAsia"/>
            <w:lang w:eastAsia="ko-KR"/>
          </w:rPr>
          <w:t>2.11.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lang w:eastAsia="ko-KR"/>
          </w:rPr>
          <w:t>예약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목록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조회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45</w:t>
        </w:r>
        <w:r>
          <w:rPr>
            <w:webHidden/>
          </w:rPr>
          <w:fldChar w:fldCharType="end"/>
        </w:r>
      </w:hyperlink>
    </w:p>
    <w:p w14:paraId="6E35F98F" w14:textId="6B2CF3C6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88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2.11.1.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Request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45</w:t>
        </w:r>
        <w:r>
          <w:rPr>
            <w:webHidden/>
          </w:rPr>
          <w:fldChar w:fldCharType="end"/>
        </w:r>
      </w:hyperlink>
    </w:p>
    <w:p w14:paraId="27B3D8AA" w14:textId="7013ACC9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89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2.11.2.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Request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45</w:t>
        </w:r>
        <w:r>
          <w:rPr>
            <w:webHidden/>
          </w:rPr>
          <w:fldChar w:fldCharType="end"/>
        </w:r>
      </w:hyperlink>
    </w:p>
    <w:p w14:paraId="398BB305" w14:textId="35D6B8C6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90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2.11.3.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Response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Format :: JSON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형태로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반환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46</w:t>
        </w:r>
        <w:r>
          <w:rPr>
            <w:webHidden/>
          </w:rPr>
          <w:fldChar w:fldCharType="end"/>
        </w:r>
      </w:hyperlink>
    </w:p>
    <w:p w14:paraId="3F5FA8AC" w14:textId="5B05D48B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91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2.11.4.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JSON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예제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47</w:t>
        </w:r>
        <w:r>
          <w:rPr>
            <w:webHidden/>
          </w:rPr>
          <w:fldChar w:fldCharType="end"/>
        </w:r>
      </w:hyperlink>
    </w:p>
    <w:p w14:paraId="53D6B0DD" w14:textId="6669C89D" w:rsidR="00680D6D" w:rsidRDefault="00680D6D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97913392" w:history="1">
        <w:r w:rsidRPr="00950CAB">
          <w:rPr>
            <w:rStyle w:val="ae"/>
            <w:rFonts w:asciiTheme="minorEastAsia" w:hAnsiTheme="minorEastAsia"/>
            <w:lang w:eastAsia="ko-KR"/>
          </w:rPr>
          <w:t>2.12.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lang w:eastAsia="ko-KR"/>
          </w:rPr>
          <w:t>예약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상세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조회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14:paraId="6E4BFB14" w14:textId="179D6813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93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2.12.1.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Request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14:paraId="73EC2493" w14:textId="19E1B3A5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94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2.12.2.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Request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14:paraId="45441469" w14:textId="07E3ABAA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95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2.12.3.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Response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Format :: JSON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형태로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반환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14:paraId="5FCFE778" w14:textId="0062EE4B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96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2.12.4.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JSON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예제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52</w:t>
        </w:r>
        <w:r>
          <w:rPr>
            <w:webHidden/>
          </w:rPr>
          <w:fldChar w:fldCharType="end"/>
        </w:r>
      </w:hyperlink>
    </w:p>
    <w:p w14:paraId="45EFD2F1" w14:textId="678A93A6" w:rsidR="00680D6D" w:rsidRDefault="00680D6D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97913397" w:history="1">
        <w:r w:rsidRPr="00950CAB">
          <w:rPr>
            <w:rStyle w:val="ae"/>
            <w:rFonts w:asciiTheme="minorEastAsia" w:hAnsiTheme="minorEastAsia"/>
            <w:lang w:eastAsia="ko-KR"/>
          </w:rPr>
          <w:t>2.13.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lang w:eastAsia="ko-KR"/>
          </w:rPr>
          <w:t>예약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등록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61</w:t>
        </w:r>
        <w:r>
          <w:rPr>
            <w:webHidden/>
          </w:rPr>
          <w:fldChar w:fldCharType="end"/>
        </w:r>
      </w:hyperlink>
    </w:p>
    <w:p w14:paraId="1C7C340E" w14:textId="5C26F28A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98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2.13.1.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Request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61</w:t>
        </w:r>
        <w:r>
          <w:rPr>
            <w:webHidden/>
          </w:rPr>
          <w:fldChar w:fldCharType="end"/>
        </w:r>
      </w:hyperlink>
    </w:p>
    <w:p w14:paraId="63E5C205" w14:textId="1A54A75F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399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2.13.2.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Request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_Toc97913399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62</w:t>
        </w:r>
        <w:r>
          <w:rPr>
            <w:webHidden/>
          </w:rPr>
          <w:fldChar w:fldCharType="end"/>
        </w:r>
      </w:hyperlink>
    </w:p>
    <w:p w14:paraId="005117DB" w14:textId="3B56C9A1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400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2.13.3.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Response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Format :: JSON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형태로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반환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64</w:t>
        </w:r>
        <w:r>
          <w:rPr>
            <w:webHidden/>
          </w:rPr>
          <w:fldChar w:fldCharType="end"/>
        </w:r>
      </w:hyperlink>
    </w:p>
    <w:p w14:paraId="420CDE76" w14:textId="15E502EA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401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2.13.4.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JSON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예제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64</w:t>
        </w:r>
        <w:r>
          <w:rPr>
            <w:webHidden/>
          </w:rPr>
          <w:fldChar w:fldCharType="end"/>
        </w:r>
      </w:hyperlink>
    </w:p>
    <w:p w14:paraId="02BF2DAA" w14:textId="5480E538" w:rsidR="00680D6D" w:rsidRDefault="00680D6D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97913402" w:history="1">
        <w:r w:rsidRPr="00950CAB">
          <w:rPr>
            <w:rStyle w:val="ae"/>
            <w:rFonts w:asciiTheme="minorEastAsia" w:hAnsiTheme="minorEastAsia"/>
            <w:lang w:eastAsia="ko-KR"/>
          </w:rPr>
          <w:t>2.14.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lang w:eastAsia="ko-KR"/>
          </w:rPr>
          <w:t>예약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수정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67</w:t>
        </w:r>
        <w:r>
          <w:rPr>
            <w:webHidden/>
          </w:rPr>
          <w:fldChar w:fldCharType="end"/>
        </w:r>
      </w:hyperlink>
    </w:p>
    <w:p w14:paraId="7B47779F" w14:textId="74DFBFC8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403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2.14.1.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Request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67</w:t>
        </w:r>
        <w:r>
          <w:rPr>
            <w:webHidden/>
          </w:rPr>
          <w:fldChar w:fldCharType="end"/>
        </w:r>
      </w:hyperlink>
    </w:p>
    <w:p w14:paraId="7FC4F6B0" w14:textId="4B504673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404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2.14.2.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Request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67</w:t>
        </w:r>
        <w:r>
          <w:rPr>
            <w:webHidden/>
          </w:rPr>
          <w:fldChar w:fldCharType="end"/>
        </w:r>
      </w:hyperlink>
    </w:p>
    <w:p w14:paraId="4238AC4F" w14:textId="0D076903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405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2.14.3.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Response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Format :: JSON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형태로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반환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68</w:t>
        </w:r>
        <w:r>
          <w:rPr>
            <w:webHidden/>
          </w:rPr>
          <w:fldChar w:fldCharType="end"/>
        </w:r>
      </w:hyperlink>
    </w:p>
    <w:p w14:paraId="13371B9C" w14:textId="6DAFE22A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406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2.14.4.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JSON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예제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68</w:t>
        </w:r>
        <w:r>
          <w:rPr>
            <w:webHidden/>
          </w:rPr>
          <w:fldChar w:fldCharType="end"/>
        </w:r>
      </w:hyperlink>
    </w:p>
    <w:p w14:paraId="442AD908" w14:textId="618C1BC6" w:rsidR="00680D6D" w:rsidRDefault="00680D6D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97913407" w:history="1">
        <w:r w:rsidRPr="00950CAB">
          <w:rPr>
            <w:rStyle w:val="ae"/>
            <w:rFonts w:asciiTheme="minorEastAsia" w:hAnsiTheme="minorEastAsia"/>
            <w:lang w:eastAsia="ko-KR"/>
          </w:rPr>
          <w:t>2.15.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lang w:eastAsia="ko-KR"/>
          </w:rPr>
          <w:t>예약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취소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69</w:t>
        </w:r>
        <w:r>
          <w:rPr>
            <w:webHidden/>
          </w:rPr>
          <w:fldChar w:fldCharType="end"/>
        </w:r>
      </w:hyperlink>
    </w:p>
    <w:p w14:paraId="3AD4EBF0" w14:textId="7661AEB1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408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2.15.1.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Request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69</w:t>
        </w:r>
        <w:r>
          <w:rPr>
            <w:webHidden/>
          </w:rPr>
          <w:fldChar w:fldCharType="end"/>
        </w:r>
      </w:hyperlink>
    </w:p>
    <w:p w14:paraId="156C1C79" w14:textId="360C2F1E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409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2.15.2.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Request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70</w:t>
        </w:r>
        <w:r>
          <w:rPr>
            <w:webHidden/>
          </w:rPr>
          <w:fldChar w:fldCharType="end"/>
        </w:r>
      </w:hyperlink>
    </w:p>
    <w:p w14:paraId="6F8D0FF7" w14:textId="013A7550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410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2.15.3.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Response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Format :: JSON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형태로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반환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71</w:t>
        </w:r>
        <w:r>
          <w:rPr>
            <w:webHidden/>
          </w:rPr>
          <w:fldChar w:fldCharType="end"/>
        </w:r>
      </w:hyperlink>
    </w:p>
    <w:p w14:paraId="11AA77E9" w14:textId="070A721D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411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2.15.4.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JSON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예제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71</w:t>
        </w:r>
        <w:r>
          <w:rPr>
            <w:webHidden/>
          </w:rPr>
          <w:fldChar w:fldCharType="end"/>
        </w:r>
      </w:hyperlink>
    </w:p>
    <w:p w14:paraId="53C6DED0" w14:textId="419DF732" w:rsidR="00680D6D" w:rsidRDefault="00680D6D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97913412" w:history="1">
        <w:r w:rsidRPr="00950CAB">
          <w:rPr>
            <w:rStyle w:val="ae"/>
            <w:rFonts w:asciiTheme="minorEastAsia" w:hAnsiTheme="minorEastAsia"/>
            <w:lang w:eastAsia="ko-KR"/>
          </w:rPr>
          <w:t>2.16.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lang w:eastAsia="ko-KR"/>
          </w:rPr>
          <w:t>예약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– </w:t>
        </w:r>
        <w:r w:rsidRPr="00950CAB">
          <w:rPr>
            <w:rStyle w:val="ae"/>
            <w:rFonts w:asciiTheme="minorEastAsia" w:hAnsiTheme="minorEastAsia"/>
            <w:lang w:eastAsia="ko-KR"/>
          </w:rPr>
          <w:t>패키지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– </w:t>
        </w:r>
        <w:r w:rsidRPr="00950CAB">
          <w:rPr>
            <w:rStyle w:val="ae"/>
            <w:rFonts w:asciiTheme="minorEastAsia" w:hAnsiTheme="minorEastAsia"/>
            <w:lang w:eastAsia="ko-KR"/>
          </w:rPr>
          <w:t>객실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정보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조회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72</w:t>
        </w:r>
        <w:r>
          <w:rPr>
            <w:webHidden/>
          </w:rPr>
          <w:fldChar w:fldCharType="end"/>
        </w:r>
      </w:hyperlink>
    </w:p>
    <w:p w14:paraId="0F5EC21C" w14:textId="63A9619F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413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2.16.1.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Request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72</w:t>
        </w:r>
        <w:r>
          <w:rPr>
            <w:webHidden/>
          </w:rPr>
          <w:fldChar w:fldCharType="end"/>
        </w:r>
      </w:hyperlink>
    </w:p>
    <w:p w14:paraId="414958E8" w14:textId="15881E91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414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2.16.2.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Request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73</w:t>
        </w:r>
        <w:r>
          <w:rPr>
            <w:webHidden/>
          </w:rPr>
          <w:fldChar w:fldCharType="end"/>
        </w:r>
      </w:hyperlink>
    </w:p>
    <w:p w14:paraId="35E4809E" w14:textId="5DA00ECD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415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2.16.3.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Response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Format :: JSON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형태로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반환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74</w:t>
        </w:r>
        <w:r>
          <w:rPr>
            <w:webHidden/>
          </w:rPr>
          <w:fldChar w:fldCharType="end"/>
        </w:r>
      </w:hyperlink>
    </w:p>
    <w:p w14:paraId="1A26FA0D" w14:textId="11CA8907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416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2.16.4.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JSON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예제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74</w:t>
        </w:r>
        <w:r>
          <w:rPr>
            <w:webHidden/>
          </w:rPr>
          <w:fldChar w:fldCharType="end"/>
        </w:r>
      </w:hyperlink>
    </w:p>
    <w:p w14:paraId="64539797" w14:textId="332C3AA8" w:rsidR="00680D6D" w:rsidRDefault="00680D6D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97913417" w:history="1">
        <w:r w:rsidRPr="00950CAB">
          <w:rPr>
            <w:rStyle w:val="ae"/>
            <w:rFonts w:asciiTheme="minorEastAsia" w:hAnsiTheme="minorEastAsia"/>
            <w:lang w:eastAsia="ko-KR"/>
          </w:rPr>
          <w:t>2.17.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lang w:eastAsia="ko-KR"/>
          </w:rPr>
          <w:t>프로모션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조회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77</w:t>
        </w:r>
        <w:r>
          <w:rPr>
            <w:webHidden/>
          </w:rPr>
          <w:fldChar w:fldCharType="end"/>
        </w:r>
      </w:hyperlink>
    </w:p>
    <w:p w14:paraId="75EB7802" w14:textId="36DE3B27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418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2.17.1.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Request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77</w:t>
        </w:r>
        <w:r>
          <w:rPr>
            <w:webHidden/>
          </w:rPr>
          <w:fldChar w:fldCharType="end"/>
        </w:r>
      </w:hyperlink>
    </w:p>
    <w:p w14:paraId="6567E41A" w14:textId="5EA045D1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419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2.17.2.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Request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77</w:t>
        </w:r>
        <w:r>
          <w:rPr>
            <w:webHidden/>
          </w:rPr>
          <w:fldChar w:fldCharType="end"/>
        </w:r>
      </w:hyperlink>
    </w:p>
    <w:p w14:paraId="5DA6B18E" w14:textId="23A6AE22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420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2.17.3.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Response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Format :: JSON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형태로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반환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77</w:t>
        </w:r>
        <w:r>
          <w:rPr>
            <w:webHidden/>
          </w:rPr>
          <w:fldChar w:fldCharType="end"/>
        </w:r>
      </w:hyperlink>
    </w:p>
    <w:p w14:paraId="5EF674F1" w14:textId="775E428A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421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2.17.4.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JSON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예제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77</w:t>
        </w:r>
        <w:r>
          <w:rPr>
            <w:webHidden/>
          </w:rPr>
          <w:fldChar w:fldCharType="end"/>
        </w:r>
      </w:hyperlink>
    </w:p>
    <w:p w14:paraId="2FF13205" w14:textId="04DCF1DF" w:rsidR="00680D6D" w:rsidRDefault="00680D6D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97913422" w:history="1">
        <w:r w:rsidRPr="00950CAB">
          <w:rPr>
            <w:rStyle w:val="ae"/>
            <w:rFonts w:asciiTheme="minorEastAsia" w:hAnsiTheme="minorEastAsia"/>
            <w:lang w:eastAsia="ko-KR"/>
          </w:rPr>
          <w:t>2.18.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lang w:eastAsia="ko-KR"/>
          </w:rPr>
          <w:t>카드정보</w:t>
        </w:r>
        <w:r w:rsidRPr="00950CAB">
          <w:rPr>
            <w:rStyle w:val="ae"/>
            <w:rFonts w:asciiTheme="minorEastAsia" w:hAnsiTheme="minorEastAsia"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lang w:eastAsia="ko-KR"/>
          </w:rPr>
          <w:t>조회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79</w:t>
        </w:r>
        <w:r>
          <w:rPr>
            <w:webHidden/>
          </w:rPr>
          <w:fldChar w:fldCharType="end"/>
        </w:r>
      </w:hyperlink>
    </w:p>
    <w:p w14:paraId="5318B5F1" w14:textId="1158F07B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423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2.18.1.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Request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79</w:t>
        </w:r>
        <w:r>
          <w:rPr>
            <w:webHidden/>
          </w:rPr>
          <w:fldChar w:fldCharType="end"/>
        </w:r>
      </w:hyperlink>
    </w:p>
    <w:p w14:paraId="7608CD5E" w14:textId="70219625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424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2.18.2.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Request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79</w:t>
        </w:r>
        <w:r>
          <w:rPr>
            <w:webHidden/>
          </w:rPr>
          <w:fldChar w:fldCharType="end"/>
        </w:r>
      </w:hyperlink>
    </w:p>
    <w:p w14:paraId="4ABB81CA" w14:textId="7036A0FB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425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2.18.3.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val="en-US" w:eastAsia="ko-KR"/>
          </w:rPr>
          <w:t>Response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Format :: JSON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형태로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반환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79</w:t>
        </w:r>
        <w:r>
          <w:rPr>
            <w:webHidden/>
          </w:rPr>
          <w:fldChar w:fldCharType="end"/>
        </w:r>
      </w:hyperlink>
    </w:p>
    <w:p w14:paraId="166EF8EE" w14:textId="4D1E442A" w:rsidR="00680D6D" w:rsidRDefault="00680D6D">
      <w:pPr>
        <w:pStyle w:val="30"/>
        <w:rPr>
          <w:rFonts w:asciiTheme="minorHAnsi" w:eastAsiaTheme="minorEastAsia" w:hAnsiTheme="minorHAnsi" w:cstheme="minorBidi"/>
          <w:i w:val="0"/>
          <w:kern w:val="2"/>
          <w:sz w:val="20"/>
          <w:szCs w:val="22"/>
          <w:lang w:val="en-US" w:eastAsia="ko-KR"/>
        </w:rPr>
      </w:pPr>
      <w:hyperlink w:anchor="_Toc97913426" w:history="1">
        <w:r w:rsidRPr="00950CAB">
          <w:rPr>
            <w:rStyle w:val="ae"/>
            <w:rFonts w:asciiTheme="minorEastAsia" w:hAnsiTheme="minorEastAsia"/>
            <w:bCs/>
            <w:lang w:eastAsia="ko-KR"/>
          </w:rPr>
          <w:t>2.18.4.</w:t>
        </w:r>
        <w:r>
          <w:rPr>
            <w:rFonts w:asciiTheme="minorHAnsi" w:eastAsiaTheme="minorEastAsia" w:hAnsiTheme="minorHAnsi" w:cstheme="minorBidi"/>
            <w:i w:val="0"/>
            <w:kern w:val="2"/>
            <w:sz w:val="20"/>
            <w:szCs w:val="22"/>
            <w:lang w:val="en-US" w:eastAsia="ko-KR"/>
          </w:rPr>
          <w:tab/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샘플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 xml:space="preserve"> JSON</w:t>
        </w:r>
        <w:r w:rsidRPr="00950CAB">
          <w:rPr>
            <w:rStyle w:val="ae"/>
            <w:rFonts w:asciiTheme="minorEastAsia" w:hAnsiTheme="minorEastAsia"/>
            <w:bCs/>
            <w:lang w:eastAsia="ko-KR"/>
          </w:rPr>
          <w:t>예제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_Toc97913426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672B9">
          <w:rPr>
            <w:webHidden/>
          </w:rPr>
          <w:t>79</w:t>
        </w:r>
        <w:r>
          <w:rPr>
            <w:webHidden/>
          </w:rPr>
          <w:fldChar w:fldCharType="end"/>
        </w:r>
      </w:hyperlink>
    </w:p>
    <w:p w14:paraId="46313D5D" w14:textId="3A506E12" w:rsidR="00AC6E2C" w:rsidRPr="00002124" w:rsidRDefault="008B6C29" w:rsidP="00AC6E2C">
      <w:pPr>
        <w:pStyle w:val="a5"/>
        <w:rPr>
          <w:rFonts w:asciiTheme="minorEastAsia" w:eastAsiaTheme="minorEastAsia" w:hAnsiTheme="minorEastAsia"/>
          <w:sz w:val="18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noProof/>
          <w:kern w:val="0"/>
          <w:sz w:val="18"/>
          <w:szCs w:val="18"/>
          <w:lang w:eastAsia="ko-KR"/>
        </w:rPr>
        <w:lastRenderedPageBreak/>
        <w:fldChar w:fldCharType="end"/>
      </w:r>
      <w:r w:rsidR="00F10F42" w:rsidRPr="00002124">
        <w:rPr>
          <w:rFonts w:asciiTheme="minorEastAsia" w:eastAsiaTheme="minorEastAsia" w:hAnsiTheme="minorEastAsia"/>
          <w:sz w:val="18"/>
          <w:szCs w:val="18"/>
          <w:lang w:eastAsia="ko-KR"/>
        </w:rPr>
        <w:br w:type="page"/>
      </w:r>
      <w:bookmarkStart w:id="6" w:name="_Toc80416688"/>
      <w:bookmarkStart w:id="7" w:name="_Toc420224618"/>
      <w:bookmarkStart w:id="8" w:name="_Toc420374329"/>
      <w:bookmarkStart w:id="9" w:name="_Toc421341939"/>
      <w:bookmarkStart w:id="10" w:name="_Toc421433363"/>
      <w:bookmarkStart w:id="11" w:name="_Toc421943149"/>
      <w:bookmarkStart w:id="12" w:name="_Toc426940241"/>
      <w:bookmarkStart w:id="13" w:name="_Toc427138805"/>
      <w:bookmarkStart w:id="14" w:name="_Toc427138874"/>
      <w:bookmarkStart w:id="15" w:name="_Toc427138967"/>
      <w:bookmarkStart w:id="16" w:name="_Toc427218912"/>
      <w:bookmarkStart w:id="17" w:name="_Toc32227031"/>
      <w:bookmarkEnd w:id="4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23BECF54" w14:textId="77777777" w:rsidR="00E706EA" w:rsidRPr="00002124" w:rsidRDefault="00E706EA" w:rsidP="00E706EA">
      <w:pPr>
        <w:pStyle w:val="Numberedlist21"/>
        <w:rPr>
          <w:rFonts w:asciiTheme="minorEastAsia" w:eastAsiaTheme="minorEastAsia" w:hAnsiTheme="minorEastAsia"/>
          <w:lang w:eastAsia="ko-KR"/>
        </w:rPr>
      </w:pPr>
      <w:bookmarkStart w:id="18" w:name="_Toc34374889"/>
      <w:bookmarkStart w:id="19" w:name="_Toc97913335"/>
      <w:r w:rsidRPr="00002124">
        <w:rPr>
          <w:rFonts w:asciiTheme="minorEastAsia" w:eastAsiaTheme="minorEastAsia" w:hAnsiTheme="minorEastAsia" w:hint="eastAsia"/>
          <w:lang w:eastAsia="ko-KR"/>
        </w:rPr>
        <w:lastRenderedPageBreak/>
        <w:t>개요</w:t>
      </w:r>
      <w:bookmarkEnd w:id="18"/>
      <w:bookmarkEnd w:id="19"/>
    </w:p>
    <w:p w14:paraId="6A249052" w14:textId="77777777" w:rsidR="00E706EA" w:rsidRPr="00002124" w:rsidRDefault="00E706EA" w:rsidP="00E706EA">
      <w:pPr>
        <w:pStyle w:val="Numberedlist22"/>
        <w:tabs>
          <w:tab w:val="clear" w:pos="720"/>
          <w:tab w:val="clear" w:pos="1080"/>
          <w:tab w:val="left" w:pos="567"/>
          <w:tab w:val="num" w:pos="851"/>
        </w:tabs>
        <w:ind w:hanging="720"/>
        <w:rPr>
          <w:rFonts w:asciiTheme="minorEastAsia" w:eastAsiaTheme="minorEastAsia" w:hAnsiTheme="minorEastAsia"/>
          <w:b w:val="0"/>
          <w:bCs/>
          <w:lang w:eastAsia="ko-KR"/>
        </w:rPr>
      </w:pPr>
      <w:bookmarkStart w:id="20" w:name="_Toc80428462"/>
      <w:bookmarkStart w:id="21" w:name="_Toc34374890"/>
      <w:bookmarkStart w:id="22" w:name="_Toc97913336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목적</w:t>
      </w:r>
      <w:bookmarkEnd w:id="20"/>
      <w:bookmarkEnd w:id="21"/>
      <w:bookmarkEnd w:id="22"/>
    </w:p>
    <w:p w14:paraId="17C18C95" w14:textId="77777777" w:rsidR="00E706EA" w:rsidRPr="00002124" w:rsidRDefault="00E706EA" w:rsidP="00E706EA">
      <w:pPr>
        <w:ind w:leftChars="250" w:left="450" w:firstLine="270"/>
        <w:rPr>
          <w:rFonts w:asciiTheme="minorEastAsia" w:eastAsiaTheme="minorEastAsia" w:hAnsiTheme="minorEastAsia" w:cs="Arial"/>
          <w:szCs w:val="18"/>
          <w:lang w:eastAsia="ko-KR"/>
        </w:rPr>
      </w:pPr>
      <w:r w:rsidRPr="00002124">
        <w:rPr>
          <w:rFonts w:asciiTheme="minorEastAsia" w:eastAsiaTheme="minorEastAsia" w:hAnsiTheme="minorEastAsia" w:cs="Arial"/>
          <w:szCs w:val="18"/>
          <w:lang w:eastAsia="ko-KR"/>
        </w:rPr>
        <w:t>본 문서의 목적은 다음과 같다.</w:t>
      </w:r>
    </w:p>
    <w:p w14:paraId="2ACCF0E0" w14:textId="5DC94896" w:rsidR="00E706EA" w:rsidRPr="00002124" w:rsidRDefault="00E706EA" w:rsidP="00D02602">
      <w:pPr>
        <w:pStyle w:val="Default"/>
        <w:rPr>
          <w:rFonts w:asciiTheme="minorEastAsia" w:eastAsiaTheme="minorEastAsia" w:hAnsiTheme="minorEastAsia"/>
          <w:color w:val="auto"/>
          <w:sz w:val="18"/>
          <w:szCs w:val="18"/>
        </w:rPr>
      </w:pPr>
    </w:p>
    <w:p w14:paraId="1341996B" w14:textId="322B8D71" w:rsidR="00E706EA" w:rsidRPr="00002124" w:rsidRDefault="00D02602" w:rsidP="00E706EA">
      <w:pPr>
        <w:widowControl w:val="0"/>
        <w:autoSpaceDE w:val="0"/>
        <w:autoSpaceDN w:val="0"/>
        <w:adjustRightInd w:val="0"/>
        <w:ind w:firstLine="685"/>
        <w:rPr>
          <w:rFonts w:asciiTheme="minorEastAsia" w:eastAsiaTheme="minorEastAsia" w:hAnsiTheme="minorEastAsia" w:cs="Arial"/>
          <w:szCs w:val="18"/>
          <w:lang w:val="en-US" w:eastAsia="ko-KR"/>
        </w:rPr>
      </w:pPr>
      <w:r>
        <w:rPr>
          <w:rFonts w:asciiTheme="minorEastAsia" w:eastAsiaTheme="minorEastAsia" w:hAnsiTheme="minorEastAsia" w:cs="Arial" w:hint="eastAsia"/>
          <w:szCs w:val="18"/>
          <w:lang w:val="en-US" w:eastAsia="ko-KR"/>
        </w:rPr>
        <w:t xml:space="preserve">본 문서는 </w:t>
      </w:r>
      <w:r w:rsidR="00EC6FE1">
        <w:rPr>
          <w:rFonts w:asciiTheme="minorEastAsia" w:eastAsiaTheme="minorEastAsia" w:hAnsiTheme="minorEastAsia" w:cs="Arial" w:hint="eastAsia"/>
          <w:szCs w:val="18"/>
          <w:lang w:val="en-US" w:eastAsia="ko-KR"/>
        </w:rPr>
        <w:t>ooo 호텔</w:t>
      </w:r>
      <w:r>
        <w:rPr>
          <w:rFonts w:asciiTheme="minorEastAsia" w:eastAsiaTheme="minorEastAsia" w:hAnsiTheme="minorEastAsia" w:cs="Arial" w:hint="eastAsia"/>
          <w:szCs w:val="18"/>
          <w:lang w:val="en-US" w:eastAsia="ko-KR"/>
        </w:rPr>
        <w:t xml:space="preserve"> 홈페이지와 부킹엔진 간 연동을 위해 필요한 </w:t>
      </w:r>
      <w:r>
        <w:rPr>
          <w:rFonts w:asciiTheme="minorEastAsia" w:eastAsiaTheme="minorEastAsia" w:hAnsiTheme="minorEastAsia" w:cs="Arial"/>
          <w:szCs w:val="18"/>
          <w:lang w:val="en-US" w:eastAsia="ko-KR"/>
        </w:rPr>
        <w:t>API</w:t>
      </w:r>
      <w:r>
        <w:rPr>
          <w:rFonts w:asciiTheme="minorEastAsia" w:eastAsiaTheme="minorEastAsia" w:hAnsiTheme="minorEastAsia" w:cs="Arial" w:hint="eastAsia"/>
          <w:szCs w:val="18"/>
          <w:lang w:val="en-US" w:eastAsia="ko-KR"/>
        </w:rPr>
        <w:t>를 제공한다</w:t>
      </w:r>
    </w:p>
    <w:p w14:paraId="56A761C1" w14:textId="77777777" w:rsidR="00E706EA" w:rsidRPr="00D02602" w:rsidRDefault="00E706EA" w:rsidP="00E706EA">
      <w:pPr>
        <w:ind w:leftChars="393" w:left="707"/>
        <w:rPr>
          <w:rFonts w:asciiTheme="minorEastAsia" w:eastAsiaTheme="minorEastAsia" w:hAnsiTheme="minorEastAsia"/>
          <w:b/>
          <w:szCs w:val="18"/>
          <w:lang w:val="en-US" w:eastAsia="ko-KR"/>
        </w:rPr>
      </w:pPr>
    </w:p>
    <w:p w14:paraId="6E5E18AE" w14:textId="77777777" w:rsidR="00E706EA" w:rsidRPr="00002124" w:rsidRDefault="00E706EA" w:rsidP="00E706EA">
      <w:pPr>
        <w:pStyle w:val="Numberedlist22"/>
        <w:tabs>
          <w:tab w:val="clear" w:pos="720"/>
          <w:tab w:val="clear" w:pos="1080"/>
          <w:tab w:val="left" w:pos="567"/>
          <w:tab w:val="num" w:pos="851"/>
        </w:tabs>
        <w:ind w:hanging="720"/>
        <w:rPr>
          <w:rFonts w:asciiTheme="minorEastAsia" w:eastAsiaTheme="minorEastAsia" w:hAnsiTheme="minorEastAsia"/>
          <w:b w:val="0"/>
          <w:bCs/>
          <w:lang w:eastAsia="ko-KR"/>
        </w:rPr>
      </w:pPr>
      <w:bookmarkStart w:id="23" w:name="_Toc80428463"/>
      <w:bookmarkStart w:id="24" w:name="_Toc34374891"/>
      <w:bookmarkStart w:id="25" w:name="_Toc97913337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범위</w:t>
      </w:r>
      <w:bookmarkEnd w:id="23"/>
      <w:bookmarkEnd w:id="24"/>
      <w:bookmarkEnd w:id="25"/>
    </w:p>
    <w:p w14:paraId="2AE5B6CF" w14:textId="77777777" w:rsidR="00E706EA" w:rsidRPr="00002124" w:rsidRDefault="00E706EA" w:rsidP="00E706EA">
      <w:pPr>
        <w:ind w:leftChars="250" w:left="450" w:firstLine="270"/>
        <w:rPr>
          <w:rFonts w:asciiTheme="minorEastAsia" w:eastAsiaTheme="minorEastAsia" w:hAnsiTheme="minorEastAsia" w:cs="Arial"/>
          <w:szCs w:val="18"/>
          <w:lang w:eastAsia="ko-KR"/>
        </w:rPr>
      </w:pPr>
      <w:r w:rsidRPr="00002124">
        <w:rPr>
          <w:rFonts w:asciiTheme="minorEastAsia" w:eastAsiaTheme="minorEastAsia" w:hAnsiTheme="minorEastAsia" w:cs="Arial"/>
          <w:szCs w:val="18"/>
          <w:lang w:eastAsia="ko-KR"/>
        </w:rPr>
        <w:t>본 문서의 범위는 다음과 같다.</w:t>
      </w:r>
    </w:p>
    <w:p w14:paraId="0BE0C52C" w14:textId="672E8B0F" w:rsidR="00E706EA" w:rsidRPr="00002124" w:rsidRDefault="00E706EA" w:rsidP="00D02602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돋움"/>
          <w:szCs w:val="18"/>
          <w:lang w:val="en-US" w:eastAsia="ko-KR"/>
        </w:rPr>
      </w:pPr>
    </w:p>
    <w:p w14:paraId="48F8DCE9" w14:textId="1BA59FEA" w:rsidR="00E706EA" w:rsidRDefault="00D02602" w:rsidP="00E706EA">
      <w:pPr>
        <w:widowControl w:val="0"/>
        <w:autoSpaceDE w:val="0"/>
        <w:autoSpaceDN w:val="0"/>
        <w:adjustRightInd w:val="0"/>
        <w:ind w:firstLine="685"/>
        <w:rPr>
          <w:rFonts w:asciiTheme="minorEastAsia" w:eastAsiaTheme="minorEastAsia" w:hAnsiTheme="minorEastAsia" w:cs="돋움"/>
          <w:szCs w:val="18"/>
          <w:lang w:val="en-US" w:eastAsia="ko-KR"/>
        </w:rPr>
      </w:pPr>
      <w:r>
        <w:rPr>
          <w:rFonts w:asciiTheme="minorEastAsia" w:eastAsiaTheme="minorEastAsia" w:hAnsiTheme="minorEastAsia" w:cs="돋움" w:hint="eastAsia"/>
          <w:szCs w:val="18"/>
          <w:lang w:val="en-US" w:eastAsia="ko-KR"/>
        </w:rPr>
        <w:t xml:space="preserve">본 문서에서는 </w:t>
      </w:r>
      <w:r w:rsidR="00EC6FE1">
        <w:rPr>
          <w:rFonts w:asciiTheme="minorEastAsia" w:eastAsiaTheme="minorEastAsia" w:hAnsiTheme="minorEastAsia" w:cs="돋움" w:hint="eastAsia"/>
          <w:szCs w:val="18"/>
          <w:lang w:val="en-US" w:eastAsia="ko-KR"/>
        </w:rPr>
        <w:t>ooo 호텔</w:t>
      </w:r>
      <w:r>
        <w:rPr>
          <w:rFonts w:asciiTheme="minorEastAsia" w:eastAsiaTheme="minorEastAsia" w:hAnsiTheme="minorEastAsia" w:cs="돋움" w:hint="eastAsia"/>
          <w:szCs w:val="18"/>
          <w:lang w:val="en-US" w:eastAsia="ko-KR"/>
        </w:rPr>
        <w:t xml:space="preserve"> 홈페이지와 부킹엔진 간 연동을 위해 필요한 정보 구성과 사용법에</w:t>
      </w:r>
    </w:p>
    <w:p w14:paraId="10A7FC45" w14:textId="6C85C574" w:rsidR="00D02602" w:rsidRPr="00002124" w:rsidRDefault="00D02602" w:rsidP="00E706EA">
      <w:pPr>
        <w:widowControl w:val="0"/>
        <w:autoSpaceDE w:val="0"/>
        <w:autoSpaceDN w:val="0"/>
        <w:adjustRightInd w:val="0"/>
        <w:ind w:firstLine="685"/>
        <w:rPr>
          <w:rFonts w:asciiTheme="minorEastAsia" w:eastAsiaTheme="minorEastAsia" w:hAnsiTheme="minorEastAsia" w:cs="돋움"/>
          <w:szCs w:val="18"/>
          <w:lang w:val="en-US" w:eastAsia="ko-KR"/>
        </w:rPr>
      </w:pPr>
      <w:r>
        <w:rPr>
          <w:rFonts w:asciiTheme="minorEastAsia" w:eastAsiaTheme="minorEastAsia" w:hAnsiTheme="minorEastAsia" w:cs="돋움" w:hint="eastAsia"/>
          <w:szCs w:val="18"/>
          <w:lang w:val="en-US" w:eastAsia="ko-KR"/>
        </w:rPr>
        <w:t>대해 설명하고 있다.</w:t>
      </w:r>
    </w:p>
    <w:p w14:paraId="0E3FABC4" w14:textId="77777777" w:rsidR="00E706EA" w:rsidRPr="00002124" w:rsidRDefault="00E706EA" w:rsidP="00E706EA">
      <w:pPr>
        <w:pStyle w:val="Numberedlist22"/>
        <w:tabs>
          <w:tab w:val="clear" w:pos="720"/>
          <w:tab w:val="clear" w:pos="1080"/>
          <w:tab w:val="left" w:pos="567"/>
          <w:tab w:val="num" w:pos="851"/>
        </w:tabs>
        <w:ind w:hanging="720"/>
        <w:rPr>
          <w:rFonts w:asciiTheme="minorEastAsia" w:eastAsiaTheme="minorEastAsia" w:hAnsiTheme="minorEastAsia"/>
          <w:b w:val="0"/>
          <w:bCs/>
          <w:lang w:eastAsia="ko-KR"/>
        </w:rPr>
      </w:pPr>
      <w:bookmarkStart w:id="26" w:name="_Toc80428464"/>
      <w:bookmarkStart w:id="27" w:name="_Toc34374892"/>
      <w:bookmarkStart w:id="28" w:name="_Toc97913338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용어 정의, 약자, 약어</w:t>
      </w:r>
      <w:bookmarkEnd w:id="26"/>
      <w:bookmarkEnd w:id="27"/>
      <w:bookmarkEnd w:id="28"/>
    </w:p>
    <w:tbl>
      <w:tblPr>
        <w:tblW w:w="0" w:type="auto"/>
        <w:jc w:val="center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262"/>
        <w:gridCol w:w="6447"/>
      </w:tblGrid>
      <w:tr w:rsidR="00E706EA" w:rsidRPr="00002124" w14:paraId="55B8D13F" w14:textId="77777777" w:rsidTr="00B06D47">
        <w:trPr>
          <w:trHeight w:val="472"/>
          <w:jc w:val="center"/>
        </w:trPr>
        <w:tc>
          <w:tcPr>
            <w:tcW w:w="22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3BAD3EDE" w14:textId="77777777" w:rsidR="00E706EA" w:rsidRPr="00002124" w:rsidRDefault="00E706EA" w:rsidP="00B06D47">
            <w:pPr>
              <w:pStyle w:val="Default"/>
              <w:jc w:val="center"/>
              <w:rPr>
                <w:rFonts w:asciiTheme="minorEastAsia" w:eastAsiaTheme="minorEastAsia" w:hAnsiTheme="minorEastAsia" w:cs="돋움"/>
                <w:sz w:val="18"/>
                <w:szCs w:val="18"/>
              </w:rPr>
            </w:pPr>
            <w:bookmarkStart w:id="29" w:name="_Toc80428465"/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용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어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</w:p>
        </w:tc>
        <w:tc>
          <w:tcPr>
            <w:tcW w:w="644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00519B20" w14:textId="77777777" w:rsidR="00E706EA" w:rsidRPr="00002124" w:rsidRDefault="00E706EA" w:rsidP="00B06D47">
            <w:pPr>
              <w:pStyle w:val="Default"/>
              <w:jc w:val="center"/>
              <w:rPr>
                <w:rFonts w:asciiTheme="minorEastAsia" w:eastAsiaTheme="minorEastAsia" w:hAnsiTheme="minorEastAsia" w:cs="돋움"/>
                <w:sz w:val="18"/>
                <w:szCs w:val="18"/>
              </w:rPr>
            </w:pP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내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용</w:t>
            </w:r>
          </w:p>
        </w:tc>
      </w:tr>
      <w:tr w:rsidR="00E706EA" w:rsidRPr="00002124" w14:paraId="07E8A1CC" w14:textId="77777777" w:rsidTr="00B06D47">
        <w:trPr>
          <w:trHeight w:val="344"/>
          <w:jc w:val="center"/>
        </w:trPr>
        <w:tc>
          <w:tcPr>
            <w:tcW w:w="22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E4047B0" w14:textId="77777777" w:rsidR="00E706EA" w:rsidRPr="00002124" w:rsidRDefault="00E706EA" w:rsidP="00B06D47">
            <w:pPr>
              <w:pStyle w:val="CM137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002124">
              <w:rPr>
                <w:rFonts w:asciiTheme="minorEastAsia" w:eastAsiaTheme="minorEastAsia" w:hAnsiTheme="minorEastAsia" w:hint="eastAsia"/>
                <w:sz w:val="18"/>
                <w:szCs w:val="18"/>
              </w:rPr>
              <w:t>HTTP</w:t>
            </w:r>
          </w:p>
        </w:tc>
        <w:tc>
          <w:tcPr>
            <w:tcW w:w="644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30AFF14" w14:textId="77777777" w:rsidR="00E706EA" w:rsidRPr="00002124" w:rsidRDefault="00E706EA" w:rsidP="00B06D47">
            <w:pPr>
              <w:pStyle w:val="Default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002124">
              <w:rPr>
                <w:rFonts w:asciiTheme="minorEastAsia" w:eastAsiaTheme="minorEastAsia" w:hAnsiTheme="minorEastAsia"/>
                <w:sz w:val="18"/>
                <w:szCs w:val="18"/>
              </w:rPr>
              <w:t>Hyper</w:t>
            </w:r>
            <w:r w:rsidRPr="00002124">
              <w:rPr>
                <w:rFonts w:asciiTheme="minorEastAsia" w:eastAsiaTheme="minorEastAsia" w:hAnsiTheme="minorEastAsia" w:hint="eastAsia"/>
                <w:sz w:val="18"/>
                <w:szCs w:val="18"/>
              </w:rPr>
              <w:t>text</w:t>
            </w:r>
            <w:r w:rsidRPr="00002124">
              <w:rPr>
                <w:rFonts w:asciiTheme="minorEastAsia" w:eastAsiaTheme="minorEastAsia" w:hAnsiTheme="minorEastAsia"/>
                <w:sz w:val="18"/>
                <w:szCs w:val="18"/>
              </w:rPr>
              <w:t xml:space="preserve"> Transfer Protocol</w:t>
            </w:r>
            <w:r w:rsidRPr="00002124">
              <w:rPr>
                <w:rFonts w:asciiTheme="minorEastAsia" w:eastAsiaTheme="minorEastAsia" w:hAnsiTheme="minorEastAsia" w:hint="eastAsia"/>
                <w:sz w:val="18"/>
                <w:szCs w:val="18"/>
              </w:rPr>
              <w:t>.</w:t>
            </w:r>
          </w:p>
        </w:tc>
      </w:tr>
      <w:tr w:rsidR="00E706EA" w:rsidRPr="00002124" w14:paraId="046C29E8" w14:textId="77777777" w:rsidTr="00B06D47">
        <w:trPr>
          <w:trHeight w:val="344"/>
          <w:jc w:val="center"/>
        </w:trPr>
        <w:tc>
          <w:tcPr>
            <w:tcW w:w="22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293C895" w14:textId="77777777" w:rsidR="00E706EA" w:rsidRPr="00002124" w:rsidRDefault="00E706EA" w:rsidP="00B06D47">
            <w:pPr>
              <w:pStyle w:val="CM137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002124">
              <w:rPr>
                <w:rFonts w:asciiTheme="minorEastAsia" w:eastAsiaTheme="minorEastAsia" w:hAnsiTheme="minorEastAsia" w:hint="eastAsia"/>
                <w:sz w:val="18"/>
                <w:szCs w:val="18"/>
              </w:rPr>
              <w:t>HTTPS</w:t>
            </w:r>
          </w:p>
        </w:tc>
        <w:tc>
          <w:tcPr>
            <w:tcW w:w="644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A82BBD1" w14:textId="77777777" w:rsidR="00E706EA" w:rsidRPr="00002124" w:rsidRDefault="00E706EA" w:rsidP="00B06D47">
            <w:pPr>
              <w:pStyle w:val="Default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002124">
              <w:rPr>
                <w:rFonts w:asciiTheme="minorEastAsia" w:eastAsiaTheme="minorEastAsia" w:hAnsiTheme="minorEastAsia" w:hint="eastAsia"/>
                <w:sz w:val="18"/>
                <w:szCs w:val="18"/>
              </w:rPr>
              <w:t>Hypertext Transfer Protocol over Secure Socket Layer.</w:t>
            </w:r>
          </w:p>
        </w:tc>
      </w:tr>
      <w:tr w:rsidR="00E706EA" w:rsidRPr="00002124" w14:paraId="796726D1" w14:textId="77777777" w:rsidTr="00B06D47">
        <w:trPr>
          <w:trHeight w:val="344"/>
          <w:jc w:val="center"/>
        </w:trPr>
        <w:tc>
          <w:tcPr>
            <w:tcW w:w="22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4905FC1" w14:textId="77777777" w:rsidR="00E706EA" w:rsidRPr="00002124" w:rsidRDefault="00E706EA" w:rsidP="00B06D47">
            <w:pPr>
              <w:pStyle w:val="CM137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644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1B64AF9" w14:textId="77777777" w:rsidR="00E706EA" w:rsidRPr="00002124" w:rsidRDefault="00E706EA" w:rsidP="00B06D47">
            <w:pPr>
              <w:pStyle w:val="Default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</w:tbl>
    <w:p w14:paraId="05492394" w14:textId="77777777" w:rsidR="00E706EA" w:rsidRPr="00002124" w:rsidRDefault="00E706EA" w:rsidP="00E706EA">
      <w:pPr>
        <w:widowControl w:val="0"/>
        <w:autoSpaceDE w:val="0"/>
        <w:autoSpaceDN w:val="0"/>
        <w:adjustRightInd w:val="0"/>
        <w:ind w:firstLine="685"/>
        <w:rPr>
          <w:rFonts w:asciiTheme="minorEastAsia" w:eastAsiaTheme="minorEastAsia" w:hAnsiTheme="minorEastAsia"/>
          <w:szCs w:val="24"/>
        </w:rPr>
      </w:pPr>
    </w:p>
    <w:p w14:paraId="61E69DC9" w14:textId="77777777" w:rsidR="00E706EA" w:rsidRPr="00002124" w:rsidRDefault="00E706EA" w:rsidP="00E706EA">
      <w:pPr>
        <w:pStyle w:val="Numberedlist22"/>
        <w:tabs>
          <w:tab w:val="clear" w:pos="720"/>
          <w:tab w:val="clear" w:pos="1080"/>
          <w:tab w:val="left" w:pos="567"/>
          <w:tab w:val="num" w:pos="851"/>
        </w:tabs>
        <w:ind w:hanging="720"/>
        <w:rPr>
          <w:rFonts w:asciiTheme="minorEastAsia" w:eastAsiaTheme="minorEastAsia" w:hAnsiTheme="minorEastAsia"/>
          <w:b w:val="0"/>
          <w:bCs/>
          <w:lang w:eastAsia="ko-KR"/>
        </w:rPr>
      </w:pPr>
      <w:bookmarkStart w:id="30" w:name="_Toc34374893"/>
      <w:bookmarkStart w:id="31" w:name="_Toc97913339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참고 문서</w:t>
      </w:r>
      <w:bookmarkEnd w:id="29"/>
      <w:bookmarkEnd w:id="30"/>
      <w:bookmarkEnd w:id="31"/>
    </w:p>
    <w:p w14:paraId="67400AA0" w14:textId="77777777" w:rsidR="00E706EA" w:rsidRPr="00002124" w:rsidRDefault="00E706EA" w:rsidP="00E706EA">
      <w:pPr>
        <w:widowControl w:val="0"/>
        <w:autoSpaceDE w:val="0"/>
        <w:autoSpaceDN w:val="0"/>
        <w:adjustRightInd w:val="0"/>
        <w:ind w:firstLine="720"/>
        <w:rPr>
          <w:rFonts w:asciiTheme="minorEastAsia" w:eastAsiaTheme="minorEastAsia" w:hAnsiTheme="minorEastAsia" w:cs="돋움"/>
          <w:szCs w:val="18"/>
          <w:lang w:val="en-US" w:eastAsia="ko-KR"/>
        </w:rPr>
      </w:pPr>
      <w:r w:rsidRPr="00002124">
        <w:rPr>
          <w:rFonts w:asciiTheme="minorEastAsia" w:eastAsiaTheme="minorEastAsia" w:hAnsiTheme="minorEastAsia" w:cs="돋움" w:hint="eastAsia"/>
          <w:szCs w:val="18"/>
          <w:lang w:val="en-US" w:eastAsia="ko-KR"/>
        </w:rPr>
        <w:t>없음</w:t>
      </w:r>
      <w:r w:rsidRPr="00002124">
        <w:rPr>
          <w:rFonts w:asciiTheme="minorEastAsia" w:eastAsiaTheme="minorEastAsia" w:hAnsiTheme="minorEastAsia" w:cs="Arial"/>
          <w:szCs w:val="18"/>
          <w:lang w:eastAsia="ko-KR"/>
        </w:rPr>
        <w:br w:type="page"/>
      </w:r>
    </w:p>
    <w:p w14:paraId="1EE47777" w14:textId="2E6058D5" w:rsidR="00E706EA" w:rsidRPr="00002124" w:rsidRDefault="00EC6FE1" w:rsidP="00E706EA">
      <w:pPr>
        <w:pStyle w:val="Numberedlist21"/>
        <w:rPr>
          <w:rFonts w:asciiTheme="minorEastAsia" w:eastAsiaTheme="minorEastAsia" w:hAnsiTheme="minorEastAsia"/>
          <w:lang w:eastAsia="ko-KR"/>
        </w:rPr>
      </w:pPr>
      <w:bookmarkStart w:id="32" w:name="_Toc34374894"/>
      <w:bookmarkStart w:id="33" w:name="_Toc97913340"/>
      <w:r>
        <w:rPr>
          <w:rFonts w:asciiTheme="minorEastAsia" w:eastAsiaTheme="minorEastAsia" w:hAnsiTheme="minorEastAsia" w:hint="eastAsia"/>
          <w:lang w:eastAsia="ko-KR"/>
        </w:rPr>
        <w:lastRenderedPageBreak/>
        <w:t>ooo 호텔</w:t>
      </w:r>
      <w:r w:rsidR="00681AAB" w:rsidRPr="00002124">
        <w:rPr>
          <w:rFonts w:asciiTheme="minorEastAsia" w:eastAsiaTheme="minorEastAsia" w:hAnsiTheme="minorEastAsia" w:hint="eastAsia"/>
          <w:lang w:eastAsia="ko-KR"/>
        </w:rPr>
        <w:t xml:space="preserve"> API 연동 규격서 소개</w:t>
      </w:r>
      <w:bookmarkEnd w:id="32"/>
      <w:bookmarkEnd w:id="33"/>
    </w:p>
    <w:p w14:paraId="3DC7D3D1" w14:textId="77777777" w:rsidR="00E706EA" w:rsidRPr="00002124" w:rsidRDefault="00E706EA" w:rsidP="00E706EA">
      <w:pPr>
        <w:rPr>
          <w:rFonts w:asciiTheme="minorEastAsia" w:eastAsiaTheme="minorEastAsia" w:hAnsiTheme="minorEastAsia"/>
          <w:szCs w:val="18"/>
          <w:lang w:eastAsia="ko-KR"/>
        </w:rPr>
      </w:pPr>
    </w:p>
    <w:p w14:paraId="3615CC9F" w14:textId="01715E2B" w:rsidR="00E706EA" w:rsidRPr="00002124" w:rsidRDefault="00E706EA" w:rsidP="00E706EA">
      <w:pPr>
        <w:pStyle w:val="Default"/>
        <w:ind w:left="720"/>
        <w:rPr>
          <w:rFonts w:asciiTheme="minorEastAsia" w:eastAsiaTheme="minorEastAsia" w:hAnsiTheme="minorEastAsia"/>
          <w:color w:val="auto"/>
          <w:sz w:val="18"/>
          <w:szCs w:val="18"/>
        </w:rPr>
      </w:pPr>
      <w:r w:rsidRPr="00002124">
        <w:rPr>
          <w:rFonts w:asciiTheme="minorEastAsia" w:eastAsiaTheme="minorEastAsia" w:hAnsiTheme="minorEastAsia" w:cs="돋움" w:hint="eastAsia"/>
          <w:color w:val="auto"/>
          <w:sz w:val="18"/>
          <w:szCs w:val="18"/>
        </w:rPr>
        <w:t>이</w:t>
      </w:r>
      <w:r w:rsidRPr="00002124">
        <w:rPr>
          <w:rFonts w:asciiTheme="minorEastAsia" w:eastAsiaTheme="minorEastAsia" w:hAnsiTheme="minorEastAsia" w:cs="돋움"/>
          <w:color w:val="auto"/>
          <w:sz w:val="18"/>
          <w:szCs w:val="18"/>
        </w:rPr>
        <w:t xml:space="preserve"> </w:t>
      </w:r>
      <w:r w:rsidRPr="00002124">
        <w:rPr>
          <w:rFonts w:asciiTheme="minorEastAsia" w:eastAsiaTheme="minorEastAsia" w:hAnsiTheme="minorEastAsia" w:cs="돋움" w:hint="eastAsia"/>
          <w:color w:val="auto"/>
          <w:sz w:val="18"/>
          <w:szCs w:val="18"/>
        </w:rPr>
        <w:t>문서는</w:t>
      </w:r>
      <w:r w:rsidRPr="00002124">
        <w:rPr>
          <w:rFonts w:asciiTheme="minorEastAsia" w:eastAsiaTheme="minorEastAsia" w:hAnsiTheme="minorEastAsia"/>
          <w:color w:val="auto"/>
          <w:sz w:val="18"/>
          <w:szCs w:val="18"/>
        </w:rPr>
        <w:t xml:space="preserve"> </w:t>
      </w:r>
      <w:r w:rsidRPr="00002124">
        <w:rPr>
          <w:rFonts w:asciiTheme="minorEastAsia" w:eastAsiaTheme="minorEastAsia" w:hAnsiTheme="minorEastAsia" w:cs="돋움" w:hint="eastAsia"/>
          <w:color w:val="auto"/>
          <w:sz w:val="18"/>
          <w:szCs w:val="18"/>
        </w:rPr>
        <w:t>개발자에게</w:t>
      </w:r>
      <w:r w:rsidRPr="00002124">
        <w:rPr>
          <w:rFonts w:asciiTheme="minorEastAsia" w:eastAsiaTheme="minorEastAsia" w:hAnsiTheme="minorEastAsia"/>
          <w:color w:val="auto"/>
          <w:sz w:val="18"/>
          <w:szCs w:val="18"/>
        </w:rPr>
        <w:t xml:space="preserve"> </w:t>
      </w:r>
      <w:r w:rsidRPr="00002124">
        <w:rPr>
          <w:rFonts w:asciiTheme="minorEastAsia" w:eastAsiaTheme="minorEastAsia" w:hAnsiTheme="minorEastAsia" w:hint="eastAsia"/>
          <w:color w:val="auto"/>
          <w:sz w:val="18"/>
          <w:szCs w:val="18"/>
        </w:rPr>
        <w:t>산하정보기술과</w:t>
      </w:r>
      <w:r w:rsidRPr="00002124">
        <w:rPr>
          <w:rFonts w:asciiTheme="minorEastAsia" w:eastAsiaTheme="minorEastAsia" w:hAnsiTheme="minorEastAsia" w:cs="돋움" w:hint="eastAsia"/>
          <w:color w:val="auto"/>
          <w:sz w:val="18"/>
          <w:szCs w:val="18"/>
        </w:rPr>
        <w:t>의</w:t>
      </w:r>
      <w:r w:rsidRPr="00002124">
        <w:rPr>
          <w:rFonts w:asciiTheme="minorEastAsia" w:eastAsiaTheme="minorEastAsia" w:hAnsiTheme="minorEastAsia" w:cs="돋움"/>
          <w:color w:val="auto"/>
          <w:sz w:val="18"/>
          <w:szCs w:val="18"/>
        </w:rPr>
        <w:t xml:space="preserve"> </w:t>
      </w:r>
      <w:r w:rsidRPr="00002124">
        <w:rPr>
          <w:rFonts w:asciiTheme="minorEastAsia" w:eastAsiaTheme="minorEastAsia" w:hAnsiTheme="minorEastAsia" w:cs="돋움" w:hint="eastAsia"/>
          <w:color w:val="auto"/>
          <w:sz w:val="18"/>
          <w:szCs w:val="18"/>
        </w:rPr>
        <w:t>연동을</w:t>
      </w:r>
      <w:r w:rsidRPr="00002124">
        <w:rPr>
          <w:rFonts w:asciiTheme="minorEastAsia" w:eastAsiaTheme="minorEastAsia" w:hAnsiTheme="minorEastAsia" w:cs="돋움"/>
          <w:color w:val="auto"/>
          <w:sz w:val="18"/>
          <w:szCs w:val="18"/>
        </w:rPr>
        <w:t xml:space="preserve"> </w:t>
      </w:r>
      <w:r w:rsidRPr="00002124">
        <w:rPr>
          <w:rFonts w:asciiTheme="minorEastAsia" w:eastAsiaTheme="minorEastAsia" w:hAnsiTheme="minorEastAsia" w:cs="돋움" w:hint="eastAsia"/>
          <w:color w:val="auto"/>
          <w:sz w:val="18"/>
          <w:szCs w:val="18"/>
        </w:rPr>
        <w:t>위한</w:t>
      </w:r>
      <w:r w:rsidRPr="00002124">
        <w:rPr>
          <w:rFonts w:asciiTheme="minorEastAsia" w:eastAsiaTheme="minorEastAsia" w:hAnsiTheme="minorEastAsia" w:cs="돋움"/>
          <w:color w:val="auto"/>
          <w:sz w:val="18"/>
          <w:szCs w:val="18"/>
        </w:rPr>
        <w:t xml:space="preserve"> </w:t>
      </w:r>
      <w:r w:rsidRPr="00002124">
        <w:rPr>
          <w:rFonts w:asciiTheme="minorEastAsia" w:eastAsiaTheme="minorEastAsia" w:hAnsiTheme="minorEastAsia" w:cs="돋움" w:hint="eastAsia"/>
          <w:color w:val="auto"/>
          <w:sz w:val="18"/>
          <w:szCs w:val="18"/>
        </w:rPr>
        <w:t>응용</w:t>
      </w:r>
      <w:r w:rsidRPr="00002124">
        <w:rPr>
          <w:rFonts w:asciiTheme="minorEastAsia" w:eastAsiaTheme="minorEastAsia" w:hAnsiTheme="minorEastAsia" w:cs="돋움"/>
          <w:color w:val="auto"/>
          <w:sz w:val="18"/>
          <w:szCs w:val="18"/>
        </w:rPr>
        <w:t xml:space="preserve"> </w:t>
      </w:r>
      <w:r w:rsidRPr="00002124">
        <w:rPr>
          <w:rFonts w:asciiTheme="minorEastAsia" w:eastAsiaTheme="minorEastAsia" w:hAnsiTheme="minorEastAsia" w:cs="돋움" w:hint="eastAsia"/>
          <w:color w:val="auto"/>
          <w:sz w:val="18"/>
          <w:szCs w:val="18"/>
        </w:rPr>
        <w:t>프로그램</w:t>
      </w:r>
      <w:r w:rsidRPr="00002124">
        <w:rPr>
          <w:rFonts w:asciiTheme="minorEastAsia" w:eastAsiaTheme="minorEastAsia" w:hAnsiTheme="minorEastAsia" w:cs="돋움"/>
          <w:color w:val="auto"/>
          <w:sz w:val="18"/>
          <w:szCs w:val="18"/>
        </w:rPr>
        <w:t xml:space="preserve"> </w:t>
      </w:r>
      <w:r w:rsidRPr="00002124">
        <w:rPr>
          <w:rFonts w:asciiTheme="minorEastAsia" w:eastAsiaTheme="minorEastAsia" w:hAnsiTheme="minorEastAsia" w:cs="돋움" w:hint="eastAsia"/>
          <w:color w:val="auto"/>
          <w:sz w:val="18"/>
          <w:szCs w:val="18"/>
        </w:rPr>
        <w:t>개발에</w:t>
      </w:r>
      <w:r w:rsidRPr="00002124">
        <w:rPr>
          <w:rFonts w:asciiTheme="minorEastAsia" w:eastAsiaTheme="minorEastAsia" w:hAnsiTheme="minorEastAsia" w:cs="돋움"/>
          <w:color w:val="auto"/>
          <w:sz w:val="18"/>
          <w:szCs w:val="18"/>
        </w:rPr>
        <w:t xml:space="preserve"> </w:t>
      </w:r>
      <w:r w:rsidRPr="00002124">
        <w:rPr>
          <w:rFonts w:asciiTheme="minorEastAsia" w:eastAsiaTheme="minorEastAsia" w:hAnsiTheme="minorEastAsia" w:cs="돋움" w:hint="eastAsia"/>
          <w:color w:val="auto"/>
          <w:sz w:val="18"/>
          <w:szCs w:val="18"/>
        </w:rPr>
        <w:t>필요한</w:t>
      </w:r>
      <w:r w:rsidRPr="00002124">
        <w:rPr>
          <w:rFonts w:asciiTheme="minorEastAsia" w:eastAsiaTheme="minorEastAsia" w:hAnsiTheme="minorEastAsia" w:cs="돋움"/>
          <w:color w:val="auto"/>
          <w:sz w:val="18"/>
          <w:szCs w:val="18"/>
        </w:rPr>
        <w:t xml:space="preserve"> </w:t>
      </w:r>
      <w:r w:rsidRPr="00002124">
        <w:rPr>
          <w:rFonts w:asciiTheme="minorEastAsia" w:eastAsiaTheme="minorEastAsia" w:hAnsiTheme="minorEastAsia" w:cs="돋움" w:hint="eastAsia"/>
          <w:color w:val="auto"/>
          <w:sz w:val="18"/>
          <w:szCs w:val="18"/>
        </w:rPr>
        <w:t>데이터</w:t>
      </w:r>
      <w:r w:rsidRPr="00002124">
        <w:rPr>
          <w:rFonts w:asciiTheme="minorEastAsia" w:eastAsiaTheme="minorEastAsia" w:hAnsiTheme="minorEastAsia" w:cs="돋움"/>
          <w:color w:val="auto"/>
          <w:sz w:val="18"/>
          <w:szCs w:val="18"/>
        </w:rPr>
        <w:t xml:space="preserve"> </w:t>
      </w:r>
      <w:r w:rsidRPr="00002124">
        <w:rPr>
          <w:rFonts w:asciiTheme="minorEastAsia" w:eastAsiaTheme="minorEastAsia" w:hAnsiTheme="minorEastAsia" w:cs="돋움" w:hint="eastAsia"/>
          <w:color w:val="auto"/>
          <w:sz w:val="18"/>
          <w:szCs w:val="18"/>
        </w:rPr>
        <w:t>구조와</w:t>
      </w:r>
      <w:r w:rsidRPr="00002124">
        <w:rPr>
          <w:rFonts w:asciiTheme="minorEastAsia" w:eastAsiaTheme="minorEastAsia" w:hAnsiTheme="minorEastAsia"/>
          <w:color w:val="auto"/>
          <w:sz w:val="18"/>
          <w:szCs w:val="18"/>
        </w:rPr>
        <w:t xml:space="preserve"> </w:t>
      </w:r>
      <w:r w:rsidRPr="00002124">
        <w:rPr>
          <w:rFonts w:asciiTheme="minorEastAsia" w:eastAsiaTheme="minorEastAsia" w:hAnsiTheme="minorEastAsia" w:hint="eastAsia"/>
          <w:color w:val="auto"/>
          <w:sz w:val="18"/>
          <w:szCs w:val="18"/>
        </w:rPr>
        <w:t>산하정보기술</w:t>
      </w:r>
      <w:r w:rsidRPr="00002124">
        <w:rPr>
          <w:rFonts w:asciiTheme="minorEastAsia" w:eastAsiaTheme="minorEastAsia" w:hAnsiTheme="minorEastAsia" w:cs="돋움" w:hint="eastAsia"/>
          <w:color w:val="auto"/>
          <w:sz w:val="18"/>
          <w:szCs w:val="18"/>
        </w:rPr>
        <w:t>에서</w:t>
      </w:r>
      <w:r w:rsidRPr="00002124">
        <w:rPr>
          <w:rFonts w:asciiTheme="minorEastAsia" w:eastAsiaTheme="minorEastAsia" w:hAnsiTheme="minorEastAsia" w:cs="돋움"/>
          <w:color w:val="auto"/>
          <w:sz w:val="18"/>
          <w:szCs w:val="18"/>
        </w:rPr>
        <w:t xml:space="preserve"> </w:t>
      </w:r>
      <w:r w:rsidRPr="00002124">
        <w:rPr>
          <w:rFonts w:asciiTheme="minorEastAsia" w:eastAsiaTheme="minorEastAsia" w:hAnsiTheme="minorEastAsia" w:cs="돋움" w:hint="eastAsia"/>
          <w:color w:val="auto"/>
          <w:sz w:val="18"/>
          <w:szCs w:val="18"/>
        </w:rPr>
        <w:t>제공하는</w:t>
      </w:r>
      <w:r w:rsidRPr="00002124">
        <w:rPr>
          <w:rFonts w:asciiTheme="minorEastAsia" w:eastAsiaTheme="minorEastAsia" w:hAnsiTheme="minorEastAsia" w:cs="돋움"/>
          <w:color w:val="auto"/>
          <w:sz w:val="18"/>
          <w:szCs w:val="18"/>
        </w:rPr>
        <w:t xml:space="preserve"> </w:t>
      </w:r>
      <w:r w:rsidRPr="00002124">
        <w:rPr>
          <w:rFonts w:asciiTheme="minorEastAsia" w:eastAsiaTheme="minorEastAsia" w:hAnsiTheme="minorEastAsia" w:cs="돋움" w:hint="eastAsia"/>
          <w:color w:val="auto"/>
          <w:sz w:val="18"/>
          <w:szCs w:val="18"/>
        </w:rPr>
        <w:t>기능에</w:t>
      </w:r>
      <w:r w:rsidRPr="00002124">
        <w:rPr>
          <w:rFonts w:asciiTheme="minorEastAsia" w:eastAsiaTheme="minorEastAsia" w:hAnsiTheme="minorEastAsia" w:cs="돋움"/>
          <w:color w:val="auto"/>
          <w:sz w:val="18"/>
          <w:szCs w:val="18"/>
        </w:rPr>
        <w:t xml:space="preserve"> </w:t>
      </w:r>
      <w:r w:rsidRPr="00002124">
        <w:rPr>
          <w:rFonts w:asciiTheme="minorEastAsia" w:eastAsiaTheme="minorEastAsia" w:hAnsiTheme="minorEastAsia" w:cs="돋움" w:hint="eastAsia"/>
          <w:color w:val="auto"/>
          <w:sz w:val="18"/>
          <w:szCs w:val="18"/>
        </w:rPr>
        <w:t>대한</w:t>
      </w:r>
      <w:r w:rsidRPr="00002124">
        <w:rPr>
          <w:rFonts w:asciiTheme="minorEastAsia" w:eastAsiaTheme="minorEastAsia" w:hAnsiTheme="minorEastAsia" w:cs="돋움"/>
          <w:color w:val="auto"/>
          <w:sz w:val="18"/>
          <w:szCs w:val="18"/>
        </w:rPr>
        <w:t xml:space="preserve"> </w:t>
      </w:r>
      <w:r w:rsidRPr="00002124">
        <w:rPr>
          <w:rFonts w:asciiTheme="minorEastAsia" w:eastAsiaTheme="minorEastAsia" w:hAnsiTheme="minorEastAsia" w:cs="돋움" w:hint="eastAsia"/>
          <w:color w:val="auto"/>
          <w:sz w:val="18"/>
          <w:szCs w:val="18"/>
        </w:rPr>
        <w:t>정보를</w:t>
      </w:r>
      <w:r w:rsidRPr="00002124">
        <w:rPr>
          <w:rFonts w:asciiTheme="minorEastAsia" w:eastAsiaTheme="minorEastAsia" w:hAnsiTheme="minorEastAsia" w:cs="돋움"/>
          <w:color w:val="auto"/>
          <w:sz w:val="18"/>
          <w:szCs w:val="18"/>
        </w:rPr>
        <w:t xml:space="preserve"> </w:t>
      </w:r>
      <w:r w:rsidRPr="00002124">
        <w:rPr>
          <w:rFonts w:asciiTheme="minorEastAsia" w:eastAsiaTheme="minorEastAsia" w:hAnsiTheme="minorEastAsia" w:cs="돋움" w:hint="eastAsia"/>
          <w:color w:val="auto"/>
          <w:sz w:val="18"/>
          <w:szCs w:val="18"/>
        </w:rPr>
        <w:t>제공한다</w:t>
      </w:r>
      <w:r w:rsidRPr="00002124">
        <w:rPr>
          <w:rFonts w:asciiTheme="minorEastAsia" w:eastAsiaTheme="minorEastAsia" w:hAnsiTheme="minorEastAsia"/>
          <w:color w:val="auto"/>
          <w:sz w:val="18"/>
          <w:szCs w:val="18"/>
        </w:rPr>
        <w:t>.</w:t>
      </w:r>
    </w:p>
    <w:p w14:paraId="7D57C57A" w14:textId="77777777" w:rsidR="00E706EA" w:rsidRPr="00002124" w:rsidRDefault="00E706EA" w:rsidP="00E706EA">
      <w:pPr>
        <w:widowControl w:val="0"/>
        <w:autoSpaceDE w:val="0"/>
        <w:autoSpaceDN w:val="0"/>
        <w:adjustRightInd w:val="0"/>
        <w:ind w:leftChars="433" w:left="779"/>
        <w:rPr>
          <w:rFonts w:asciiTheme="minorEastAsia" w:eastAsiaTheme="minorEastAsia" w:hAnsiTheme="minorEastAsia" w:cs="돋움"/>
          <w:szCs w:val="18"/>
          <w:lang w:val="en-US" w:eastAsia="ko-KR"/>
        </w:rPr>
      </w:pPr>
    </w:p>
    <w:p w14:paraId="2B3FD1BB" w14:textId="77777777" w:rsidR="00E706EA" w:rsidRPr="00002124" w:rsidRDefault="00E706EA" w:rsidP="00E706EA">
      <w:pPr>
        <w:pStyle w:val="Numberedlist22"/>
        <w:tabs>
          <w:tab w:val="clear" w:pos="720"/>
          <w:tab w:val="clear" w:pos="1080"/>
          <w:tab w:val="left" w:pos="567"/>
          <w:tab w:val="num" w:pos="851"/>
        </w:tabs>
        <w:ind w:hanging="720"/>
        <w:rPr>
          <w:rFonts w:asciiTheme="minorEastAsia" w:eastAsiaTheme="minorEastAsia" w:hAnsiTheme="minorEastAsia"/>
          <w:b w:val="0"/>
          <w:bCs/>
        </w:rPr>
      </w:pPr>
      <w:bookmarkStart w:id="34" w:name="_Toc34374895"/>
      <w:bookmarkStart w:id="35" w:name="_Toc97913341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참조 내용</w:t>
      </w:r>
      <w:bookmarkEnd w:id="34"/>
      <w:bookmarkEnd w:id="35"/>
    </w:p>
    <w:p w14:paraId="4A5DC8E0" w14:textId="77777777" w:rsidR="00E706EA" w:rsidRPr="00002124" w:rsidRDefault="00E706EA" w:rsidP="00E706EA">
      <w:pPr>
        <w:widowControl w:val="0"/>
        <w:autoSpaceDE w:val="0"/>
        <w:autoSpaceDN w:val="0"/>
        <w:adjustRightInd w:val="0"/>
        <w:ind w:leftChars="433" w:left="779"/>
        <w:rPr>
          <w:rFonts w:asciiTheme="minorEastAsia" w:eastAsiaTheme="minorEastAsia" w:hAnsiTheme="minorEastAsia" w:cs="돋움"/>
          <w:szCs w:val="18"/>
          <w:lang w:val="en-US" w:eastAsia="ko-KR"/>
        </w:rPr>
      </w:pPr>
    </w:p>
    <w:p w14:paraId="0AF02054" w14:textId="75365210" w:rsidR="00E706EA" w:rsidRPr="00002124" w:rsidRDefault="00E706EA" w:rsidP="00E706EA">
      <w:pPr>
        <w:widowControl w:val="0"/>
        <w:autoSpaceDE w:val="0"/>
        <w:autoSpaceDN w:val="0"/>
        <w:adjustRightInd w:val="0"/>
        <w:ind w:leftChars="433" w:left="779"/>
        <w:rPr>
          <w:rFonts w:asciiTheme="minorEastAsia" w:eastAsiaTheme="minorEastAsia" w:hAnsiTheme="minorEastAsia" w:cs="돋움"/>
          <w:szCs w:val="18"/>
          <w:lang w:val="en-US" w:eastAsia="ko-KR"/>
        </w:rPr>
      </w:pPr>
      <w:r w:rsidRPr="00002124">
        <w:rPr>
          <w:rFonts w:asciiTheme="minorEastAsia" w:eastAsiaTheme="minorEastAsia" w:hAnsiTheme="minorEastAsia" w:cs="Arial" w:hint="eastAsia"/>
          <w:szCs w:val="18"/>
          <w:lang w:eastAsia="ko-KR"/>
        </w:rPr>
        <w:t xml:space="preserve">API </w:t>
      </w:r>
      <w:r w:rsidRPr="00002124">
        <w:rPr>
          <w:rFonts w:asciiTheme="minorEastAsia" w:eastAsiaTheme="minorEastAsia" w:hAnsiTheme="minorEastAsia" w:cs="돋움" w:hint="eastAsia"/>
          <w:szCs w:val="18"/>
          <w:lang w:eastAsia="ko-KR"/>
        </w:rPr>
        <w:t>연동 규격서에</w:t>
      </w:r>
      <w:r w:rsidRPr="00002124">
        <w:rPr>
          <w:rFonts w:asciiTheme="minorEastAsia" w:eastAsiaTheme="minorEastAsia" w:hAnsiTheme="minorEastAsia" w:cs="돋움"/>
          <w:szCs w:val="18"/>
          <w:lang w:eastAsia="ko-KR"/>
        </w:rPr>
        <w:t xml:space="preserve"> </w:t>
      </w:r>
      <w:r w:rsidRPr="00002124">
        <w:rPr>
          <w:rFonts w:asciiTheme="minorEastAsia" w:eastAsiaTheme="minorEastAsia" w:hAnsiTheme="minorEastAsia" w:cs="돋움" w:hint="eastAsia"/>
          <w:szCs w:val="18"/>
          <w:lang w:eastAsia="ko-KR"/>
        </w:rPr>
        <w:t>포함된</w:t>
      </w:r>
      <w:r w:rsidRPr="00002124">
        <w:rPr>
          <w:rFonts w:asciiTheme="minorEastAsia" w:eastAsiaTheme="minorEastAsia" w:hAnsiTheme="minorEastAsia" w:cs="돋움"/>
          <w:szCs w:val="18"/>
          <w:lang w:eastAsia="ko-KR"/>
        </w:rPr>
        <w:t xml:space="preserve"> </w:t>
      </w:r>
      <w:r w:rsidRPr="00002124">
        <w:rPr>
          <w:rFonts w:asciiTheme="minorEastAsia" w:eastAsiaTheme="minorEastAsia" w:hAnsiTheme="minorEastAsia" w:cs="돋움" w:hint="eastAsia"/>
          <w:szCs w:val="18"/>
          <w:lang w:eastAsia="ko-KR"/>
        </w:rPr>
        <w:t>단원은</w:t>
      </w:r>
      <w:r w:rsidRPr="00002124">
        <w:rPr>
          <w:rFonts w:asciiTheme="minorEastAsia" w:eastAsiaTheme="minorEastAsia" w:hAnsiTheme="minorEastAsia" w:cs="돋움"/>
          <w:szCs w:val="18"/>
          <w:lang w:eastAsia="ko-KR"/>
        </w:rPr>
        <w:t xml:space="preserve"> </w:t>
      </w:r>
      <w:r w:rsidRPr="00002124">
        <w:rPr>
          <w:rFonts w:asciiTheme="minorEastAsia" w:eastAsiaTheme="minorEastAsia" w:hAnsiTheme="minorEastAsia" w:cs="돋움" w:hint="eastAsia"/>
          <w:szCs w:val="18"/>
          <w:lang w:eastAsia="ko-KR"/>
        </w:rPr>
        <w:t>다음과</w:t>
      </w:r>
      <w:r w:rsidRPr="00002124">
        <w:rPr>
          <w:rFonts w:asciiTheme="minorEastAsia" w:eastAsiaTheme="minorEastAsia" w:hAnsiTheme="minorEastAsia" w:cs="돋움"/>
          <w:szCs w:val="18"/>
          <w:lang w:eastAsia="ko-KR"/>
        </w:rPr>
        <w:t xml:space="preserve"> </w:t>
      </w:r>
      <w:r w:rsidRPr="00002124">
        <w:rPr>
          <w:rFonts w:asciiTheme="minorEastAsia" w:eastAsiaTheme="minorEastAsia" w:hAnsiTheme="minorEastAsia" w:cs="돋움" w:hint="eastAsia"/>
          <w:szCs w:val="18"/>
          <w:lang w:eastAsia="ko-KR"/>
        </w:rPr>
        <w:t>같다</w:t>
      </w:r>
      <w:r w:rsidRPr="00002124">
        <w:rPr>
          <w:rFonts w:asciiTheme="minorEastAsia" w:eastAsiaTheme="minorEastAsia" w:hAnsiTheme="minorEastAsia" w:cs="돋움"/>
          <w:szCs w:val="18"/>
          <w:lang w:eastAsia="ko-KR"/>
        </w:rPr>
        <w:t xml:space="preserve"> </w:t>
      </w:r>
      <w:r w:rsidRPr="00002124">
        <w:rPr>
          <w:rFonts w:asciiTheme="minorEastAsia" w:eastAsiaTheme="minorEastAsia" w:hAnsiTheme="minorEastAsia" w:cs="Arial"/>
          <w:szCs w:val="18"/>
          <w:lang w:eastAsia="ko-KR"/>
        </w:rPr>
        <w:t xml:space="preserve">. </w:t>
      </w:r>
      <w:r w:rsidRPr="00002124">
        <w:rPr>
          <w:rFonts w:asciiTheme="minorEastAsia" w:eastAsiaTheme="minorEastAsia" w:hAnsiTheme="minorEastAsia" w:cs="돋움" w:hint="eastAsia"/>
          <w:szCs w:val="18"/>
          <w:lang w:eastAsia="ko-KR"/>
        </w:rPr>
        <w:t>각</w:t>
      </w:r>
      <w:r w:rsidRPr="00002124">
        <w:rPr>
          <w:rFonts w:asciiTheme="minorEastAsia" w:eastAsiaTheme="minorEastAsia" w:hAnsiTheme="minorEastAsia" w:cs="돋움"/>
          <w:szCs w:val="18"/>
          <w:lang w:eastAsia="ko-KR"/>
        </w:rPr>
        <w:t xml:space="preserve"> </w:t>
      </w:r>
      <w:r w:rsidRPr="00002124">
        <w:rPr>
          <w:rFonts w:asciiTheme="minorEastAsia" w:eastAsiaTheme="minorEastAsia" w:hAnsiTheme="minorEastAsia" w:cs="돋움" w:hint="eastAsia"/>
          <w:szCs w:val="18"/>
          <w:lang w:eastAsia="ko-KR"/>
        </w:rPr>
        <w:t>함수는</w:t>
      </w:r>
      <w:r w:rsidRPr="00002124">
        <w:rPr>
          <w:rFonts w:asciiTheme="minorEastAsia" w:eastAsiaTheme="minorEastAsia" w:hAnsiTheme="minorEastAsia" w:cs="돋움"/>
          <w:szCs w:val="18"/>
          <w:lang w:eastAsia="ko-KR"/>
        </w:rPr>
        <w:t xml:space="preserve"> </w:t>
      </w:r>
      <w:r w:rsidRPr="00002124">
        <w:rPr>
          <w:rFonts w:asciiTheme="minorEastAsia" w:eastAsiaTheme="minorEastAsia" w:hAnsiTheme="minorEastAsia" w:cs="돋움" w:hint="eastAsia"/>
          <w:szCs w:val="18"/>
          <w:lang w:eastAsia="ko-KR"/>
        </w:rPr>
        <w:t>다음과</w:t>
      </w:r>
      <w:r w:rsidRPr="00002124">
        <w:rPr>
          <w:rFonts w:asciiTheme="minorEastAsia" w:eastAsiaTheme="minorEastAsia" w:hAnsiTheme="minorEastAsia" w:cs="돋움"/>
          <w:szCs w:val="18"/>
          <w:lang w:eastAsia="ko-KR"/>
        </w:rPr>
        <w:t xml:space="preserve"> </w:t>
      </w:r>
      <w:r w:rsidRPr="00002124">
        <w:rPr>
          <w:rFonts w:asciiTheme="minorEastAsia" w:eastAsiaTheme="minorEastAsia" w:hAnsiTheme="minorEastAsia" w:cs="돋움" w:hint="eastAsia"/>
          <w:szCs w:val="18"/>
          <w:lang w:eastAsia="ko-KR"/>
        </w:rPr>
        <w:t>같은</w:t>
      </w:r>
      <w:r w:rsidRPr="00002124">
        <w:rPr>
          <w:rFonts w:asciiTheme="minorEastAsia" w:eastAsiaTheme="minorEastAsia" w:hAnsiTheme="minorEastAsia" w:cs="돋움"/>
          <w:szCs w:val="18"/>
          <w:lang w:eastAsia="ko-KR"/>
        </w:rPr>
        <w:t xml:space="preserve"> </w:t>
      </w:r>
      <w:r w:rsidRPr="00002124">
        <w:rPr>
          <w:rFonts w:asciiTheme="minorEastAsia" w:eastAsiaTheme="minorEastAsia" w:hAnsiTheme="minorEastAsia" w:cs="돋움" w:hint="eastAsia"/>
          <w:szCs w:val="18"/>
          <w:lang w:eastAsia="ko-KR"/>
        </w:rPr>
        <w:t>정보를</w:t>
      </w:r>
      <w:r w:rsidRPr="00002124">
        <w:rPr>
          <w:rFonts w:asciiTheme="minorEastAsia" w:eastAsiaTheme="minorEastAsia" w:hAnsiTheme="minorEastAsia" w:cs="돋움"/>
          <w:szCs w:val="18"/>
          <w:lang w:eastAsia="ko-KR"/>
        </w:rPr>
        <w:t xml:space="preserve"> </w:t>
      </w:r>
      <w:r w:rsidRPr="00002124">
        <w:rPr>
          <w:rFonts w:asciiTheme="minorEastAsia" w:eastAsiaTheme="minorEastAsia" w:hAnsiTheme="minorEastAsia" w:cs="돋움" w:hint="eastAsia"/>
          <w:szCs w:val="18"/>
          <w:lang w:eastAsia="ko-KR"/>
        </w:rPr>
        <w:t>가지고</w:t>
      </w:r>
      <w:r w:rsidRPr="00002124">
        <w:rPr>
          <w:rFonts w:asciiTheme="minorEastAsia" w:eastAsiaTheme="minorEastAsia" w:hAnsiTheme="minorEastAsia" w:cs="돋움"/>
          <w:szCs w:val="18"/>
          <w:lang w:eastAsia="ko-KR"/>
        </w:rPr>
        <w:t xml:space="preserve"> </w:t>
      </w:r>
      <w:r w:rsidRPr="00002124">
        <w:rPr>
          <w:rFonts w:asciiTheme="minorEastAsia" w:eastAsiaTheme="minorEastAsia" w:hAnsiTheme="minorEastAsia" w:cs="돋움" w:hint="eastAsia"/>
          <w:szCs w:val="18"/>
          <w:lang w:eastAsia="ko-KR"/>
        </w:rPr>
        <w:t>있다.</w:t>
      </w:r>
    </w:p>
    <w:p w14:paraId="39150005" w14:textId="77777777" w:rsidR="00E706EA" w:rsidRPr="00002124" w:rsidRDefault="00E706EA" w:rsidP="00E706EA">
      <w:pPr>
        <w:widowControl w:val="0"/>
        <w:autoSpaceDE w:val="0"/>
        <w:autoSpaceDN w:val="0"/>
        <w:adjustRightInd w:val="0"/>
        <w:ind w:leftChars="433" w:left="779"/>
        <w:rPr>
          <w:rFonts w:asciiTheme="minorEastAsia" w:eastAsiaTheme="minorEastAsia" w:hAnsiTheme="minorEastAsia" w:cs="돋움"/>
          <w:szCs w:val="18"/>
          <w:lang w:val="en-US" w:eastAsia="ko-K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082"/>
        <w:gridCol w:w="7102"/>
      </w:tblGrid>
      <w:tr w:rsidR="00E706EA" w:rsidRPr="00002124" w14:paraId="58625940" w14:textId="77777777" w:rsidTr="00B06D47">
        <w:trPr>
          <w:trHeight w:val="655"/>
          <w:jc w:val="center"/>
        </w:trPr>
        <w:tc>
          <w:tcPr>
            <w:tcW w:w="208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75AEA0EC" w14:textId="77777777" w:rsidR="00E706EA" w:rsidRPr="00002124" w:rsidRDefault="00E706EA" w:rsidP="00B06D47">
            <w:pPr>
              <w:pStyle w:val="Default"/>
              <w:jc w:val="center"/>
              <w:rPr>
                <w:rFonts w:asciiTheme="minorEastAsia" w:eastAsiaTheme="minorEastAsia" w:hAnsiTheme="minorEastAsia" w:cs="돋움"/>
                <w:sz w:val="18"/>
                <w:szCs w:val="18"/>
              </w:rPr>
            </w:pP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항목</w:t>
            </w:r>
          </w:p>
        </w:tc>
        <w:tc>
          <w:tcPr>
            <w:tcW w:w="71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47606729" w14:textId="77777777" w:rsidR="00E706EA" w:rsidRPr="00002124" w:rsidRDefault="00E706EA" w:rsidP="00B06D47">
            <w:pPr>
              <w:pStyle w:val="Default"/>
              <w:jc w:val="center"/>
              <w:rPr>
                <w:rFonts w:asciiTheme="minorEastAsia" w:eastAsiaTheme="minorEastAsia" w:hAnsiTheme="minorEastAsia" w:cs="돋움"/>
                <w:sz w:val="18"/>
                <w:szCs w:val="18"/>
              </w:rPr>
            </w:pP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상세</w:t>
            </w:r>
          </w:p>
        </w:tc>
      </w:tr>
      <w:tr w:rsidR="00E706EA" w:rsidRPr="00002124" w14:paraId="13133FAB" w14:textId="77777777" w:rsidTr="00B06D47">
        <w:trPr>
          <w:trHeight w:val="640"/>
          <w:jc w:val="center"/>
        </w:trPr>
        <w:tc>
          <w:tcPr>
            <w:tcW w:w="208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006BF6B" w14:textId="77777777" w:rsidR="00E706EA" w:rsidRPr="00002124" w:rsidRDefault="00E706EA" w:rsidP="00B06D47">
            <w:pPr>
              <w:pStyle w:val="Default"/>
              <w:jc w:val="center"/>
              <w:rPr>
                <w:rFonts w:asciiTheme="minorEastAsia" w:eastAsiaTheme="minorEastAsia" w:hAnsiTheme="minorEastAsia" w:cs="돋움"/>
                <w:sz w:val="18"/>
                <w:szCs w:val="18"/>
              </w:rPr>
            </w:pP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데이터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구조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</w:p>
        </w:tc>
        <w:tc>
          <w:tcPr>
            <w:tcW w:w="71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DEA5D8A" w14:textId="77777777" w:rsidR="00E706EA" w:rsidRPr="00002124" w:rsidRDefault="00E706EA" w:rsidP="00B06D47">
            <w:pPr>
              <w:pStyle w:val="Default"/>
              <w:jc w:val="both"/>
              <w:rPr>
                <w:rFonts w:asciiTheme="minorEastAsia" w:eastAsiaTheme="minorEastAsia" w:hAnsiTheme="minorEastAsia" w:cs="돋움"/>
                <w:sz w:val="18"/>
                <w:szCs w:val="18"/>
              </w:rPr>
            </w:pP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사용자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인증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/>
                <w:sz w:val="18"/>
                <w:szCs w:val="18"/>
              </w:rPr>
              <w:t>(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기본타입</w:t>
            </w:r>
            <w:r w:rsidRPr="00002124">
              <w:rPr>
                <w:rFonts w:asciiTheme="minorEastAsia" w:eastAsiaTheme="minorEastAsia" w:hAnsiTheme="minorEastAsia"/>
                <w:sz w:val="18"/>
                <w:szCs w:val="18"/>
              </w:rPr>
              <w:t xml:space="preserve">) API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에서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사용되는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데이터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구조를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사전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순으로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나열한다.</w:t>
            </w:r>
          </w:p>
        </w:tc>
      </w:tr>
      <w:tr w:rsidR="00E706EA" w:rsidRPr="00002124" w14:paraId="3C2EF9A0" w14:textId="77777777" w:rsidTr="00B06D47">
        <w:trPr>
          <w:trHeight w:val="637"/>
          <w:jc w:val="center"/>
        </w:trPr>
        <w:tc>
          <w:tcPr>
            <w:tcW w:w="208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47E3000" w14:textId="77777777" w:rsidR="00E706EA" w:rsidRPr="00002124" w:rsidRDefault="00E706EA" w:rsidP="00B06D47">
            <w:pPr>
              <w:pStyle w:val="Default"/>
              <w:jc w:val="center"/>
              <w:rPr>
                <w:rFonts w:asciiTheme="minorEastAsia" w:eastAsiaTheme="minorEastAsia" w:hAnsiTheme="minorEastAsia" w:cs="돋움"/>
                <w:sz w:val="18"/>
                <w:szCs w:val="18"/>
              </w:rPr>
            </w:pP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프로토타입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</w:p>
        </w:tc>
        <w:tc>
          <w:tcPr>
            <w:tcW w:w="71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80468A2" w14:textId="77777777" w:rsidR="00E706EA" w:rsidRPr="00002124" w:rsidRDefault="00E706EA" w:rsidP="00B06D47">
            <w:pPr>
              <w:pStyle w:val="Default"/>
              <w:jc w:val="both"/>
              <w:rPr>
                <w:rFonts w:asciiTheme="minorEastAsia" w:eastAsiaTheme="minorEastAsia" w:hAnsiTheme="minorEastAsia" w:cs="돋움"/>
                <w:sz w:val="18"/>
                <w:szCs w:val="18"/>
              </w:rPr>
            </w:pP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호출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구조에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대한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예제이다.</w:t>
            </w:r>
          </w:p>
        </w:tc>
      </w:tr>
      <w:tr w:rsidR="00E706EA" w:rsidRPr="00002124" w14:paraId="2823DCF6" w14:textId="77777777" w:rsidTr="00B06D47">
        <w:trPr>
          <w:trHeight w:val="640"/>
          <w:jc w:val="center"/>
        </w:trPr>
        <w:tc>
          <w:tcPr>
            <w:tcW w:w="208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12B42BE" w14:textId="77777777" w:rsidR="00E706EA" w:rsidRPr="00002124" w:rsidRDefault="00E706EA" w:rsidP="00B06D47">
            <w:pPr>
              <w:pStyle w:val="Default"/>
              <w:jc w:val="center"/>
              <w:rPr>
                <w:rFonts w:asciiTheme="minorEastAsia" w:eastAsiaTheme="minorEastAsia" w:hAnsiTheme="minorEastAsia" w:cs="돋움"/>
                <w:sz w:val="18"/>
                <w:szCs w:val="18"/>
              </w:rPr>
            </w:pP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매개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변수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</w:p>
        </w:tc>
        <w:tc>
          <w:tcPr>
            <w:tcW w:w="71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3AC6823" w14:textId="77777777" w:rsidR="00E706EA" w:rsidRPr="00002124" w:rsidRDefault="00E706EA" w:rsidP="00B06D47">
            <w:pPr>
              <w:pStyle w:val="Default"/>
              <w:jc w:val="both"/>
              <w:rPr>
                <w:rFonts w:asciiTheme="minorEastAsia" w:eastAsiaTheme="minorEastAsia" w:hAnsiTheme="minorEastAsia" w:cs="돋움"/>
                <w:sz w:val="18"/>
                <w:szCs w:val="18"/>
              </w:rPr>
            </w:pP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입력되어야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할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항목과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반환되는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항목이다.</w:t>
            </w:r>
          </w:p>
        </w:tc>
      </w:tr>
      <w:tr w:rsidR="00E706EA" w:rsidRPr="00002124" w14:paraId="450A84A5" w14:textId="77777777" w:rsidTr="00B06D47">
        <w:trPr>
          <w:trHeight w:val="640"/>
          <w:jc w:val="center"/>
        </w:trPr>
        <w:tc>
          <w:tcPr>
            <w:tcW w:w="208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2E07F78" w14:textId="77777777" w:rsidR="00E706EA" w:rsidRPr="00002124" w:rsidRDefault="00E706EA" w:rsidP="00B06D47">
            <w:pPr>
              <w:pStyle w:val="Default"/>
              <w:jc w:val="center"/>
              <w:rPr>
                <w:rFonts w:asciiTheme="minorEastAsia" w:eastAsiaTheme="minorEastAsia" w:hAnsiTheme="minorEastAsia" w:cs="돋움"/>
                <w:sz w:val="18"/>
                <w:szCs w:val="18"/>
              </w:rPr>
            </w:pP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설명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</w:p>
        </w:tc>
        <w:tc>
          <w:tcPr>
            <w:tcW w:w="71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986D79C" w14:textId="77777777" w:rsidR="00E706EA" w:rsidRPr="00002124" w:rsidRDefault="00E706EA" w:rsidP="00B06D47">
            <w:pPr>
              <w:pStyle w:val="Default"/>
              <w:jc w:val="both"/>
              <w:rPr>
                <w:rFonts w:asciiTheme="minorEastAsia" w:eastAsiaTheme="minorEastAsia" w:hAnsiTheme="minorEastAsia" w:cs="돋움"/>
                <w:sz w:val="18"/>
                <w:szCs w:val="18"/>
              </w:rPr>
            </w:pP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함수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사용에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대한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설명이다.</w:t>
            </w:r>
          </w:p>
        </w:tc>
      </w:tr>
      <w:tr w:rsidR="00E706EA" w:rsidRPr="00002124" w14:paraId="2860B506" w14:textId="77777777" w:rsidTr="00B06D47">
        <w:trPr>
          <w:trHeight w:val="637"/>
          <w:jc w:val="center"/>
        </w:trPr>
        <w:tc>
          <w:tcPr>
            <w:tcW w:w="208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F8F79FE" w14:textId="77777777" w:rsidR="00E706EA" w:rsidRPr="00002124" w:rsidRDefault="00E706EA" w:rsidP="00B06D47">
            <w:pPr>
              <w:pStyle w:val="Default"/>
              <w:jc w:val="center"/>
              <w:rPr>
                <w:rFonts w:asciiTheme="minorEastAsia" w:eastAsiaTheme="minorEastAsia" w:hAnsiTheme="minorEastAsia" w:cs="돋움"/>
                <w:sz w:val="18"/>
                <w:szCs w:val="18"/>
              </w:rPr>
            </w:pP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반환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값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</w:p>
        </w:tc>
        <w:tc>
          <w:tcPr>
            <w:tcW w:w="71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E47ED1F" w14:textId="77777777" w:rsidR="00E706EA" w:rsidRPr="00002124" w:rsidRDefault="00E706EA" w:rsidP="00B06D47">
            <w:pPr>
              <w:pStyle w:val="Default"/>
              <w:jc w:val="both"/>
              <w:rPr>
                <w:rFonts w:asciiTheme="minorEastAsia" w:eastAsiaTheme="minorEastAsia" w:hAnsiTheme="minorEastAsia" w:cs="돋움"/>
                <w:sz w:val="18"/>
                <w:szCs w:val="18"/>
              </w:rPr>
            </w:pP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함수의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호출에서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반환되는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다양한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유형</w:t>
            </w:r>
            <w:r w:rsidRPr="00002124">
              <w:rPr>
                <w:rFonts w:asciiTheme="minorEastAsia" w:eastAsiaTheme="minorEastAsia" w:hAnsiTheme="minorEastAsia"/>
                <w:sz w:val="18"/>
                <w:szCs w:val="18"/>
              </w:rPr>
              <w:t xml:space="preserve">,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메시지</w:t>
            </w:r>
            <w:r w:rsidRPr="00002124">
              <w:rPr>
                <w:rFonts w:asciiTheme="minorEastAsia" w:eastAsiaTheme="minorEastAsia" w:hAnsiTheme="minorEastAsia"/>
                <w:sz w:val="18"/>
                <w:szCs w:val="18"/>
              </w:rPr>
              <w:t xml:space="preserve">,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값</w:t>
            </w:r>
            <w:r w:rsidRPr="00002124">
              <w:rPr>
                <w:rFonts w:asciiTheme="minorEastAsia" w:eastAsiaTheme="minorEastAsia" w:hAnsiTheme="minorEastAsia"/>
                <w:sz w:val="18"/>
                <w:szCs w:val="18"/>
              </w:rPr>
              <w:t xml:space="preserve">,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구조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및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설명을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포함하고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있는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항목이다.</w:t>
            </w:r>
          </w:p>
        </w:tc>
      </w:tr>
      <w:tr w:rsidR="00E706EA" w:rsidRPr="00002124" w14:paraId="13A9DC45" w14:textId="77777777" w:rsidTr="00B06D47">
        <w:trPr>
          <w:trHeight w:val="640"/>
          <w:jc w:val="center"/>
        </w:trPr>
        <w:tc>
          <w:tcPr>
            <w:tcW w:w="208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10D7D46" w14:textId="77777777" w:rsidR="00E706EA" w:rsidRPr="00002124" w:rsidRDefault="00E706EA" w:rsidP="00B06D47">
            <w:pPr>
              <w:pStyle w:val="Default"/>
              <w:jc w:val="center"/>
              <w:rPr>
                <w:rFonts w:asciiTheme="minorEastAsia" w:eastAsiaTheme="minorEastAsia" w:hAnsiTheme="minorEastAsia" w:cs="돋움"/>
                <w:sz w:val="18"/>
                <w:szCs w:val="18"/>
              </w:rPr>
            </w:pP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설명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</w:p>
        </w:tc>
        <w:tc>
          <w:tcPr>
            <w:tcW w:w="71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D8BB4F5" w14:textId="77777777" w:rsidR="00E706EA" w:rsidRPr="00002124" w:rsidRDefault="00E706EA" w:rsidP="00B06D47">
            <w:pPr>
              <w:pStyle w:val="Default"/>
              <w:jc w:val="both"/>
              <w:rPr>
                <w:rFonts w:asciiTheme="minorEastAsia" w:eastAsiaTheme="minorEastAsia" w:hAnsiTheme="minorEastAsia" w:cs="돋움"/>
                <w:sz w:val="18"/>
                <w:szCs w:val="18"/>
              </w:rPr>
            </w:pP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함수의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사용</w:t>
            </w:r>
            <w:r w:rsidRPr="00002124">
              <w:rPr>
                <w:rFonts w:asciiTheme="minorEastAsia" w:eastAsiaTheme="minorEastAsia" w:hAnsiTheme="minorEastAsia"/>
                <w:sz w:val="18"/>
                <w:szCs w:val="18"/>
              </w:rPr>
              <w:t xml:space="preserve">,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한계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및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영역에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대한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이해를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돕기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위한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특별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설명과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부가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정보가</w:t>
            </w:r>
            <w:r w:rsidRPr="00002124">
              <w:rPr>
                <w:rFonts w:asciiTheme="minorEastAsia" w:eastAsiaTheme="minorEastAsia" w:hAnsiTheme="minorEastAsia" w:cs="돋움"/>
                <w:sz w:val="18"/>
                <w:szCs w:val="18"/>
              </w:rPr>
              <w:t xml:space="preserve"> </w:t>
            </w:r>
            <w:r w:rsidRPr="00002124">
              <w:rPr>
                <w:rFonts w:asciiTheme="minorEastAsia" w:eastAsiaTheme="minorEastAsia" w:hAnsiTheme="minorEastAsia" w:cs="돋움" w:hint="eastAsia"/>
                <w:sz w:val="18"/>
                <w:szCs w:val="18"/>
              </w:rPr>
              <w:t>있다.</w:t>
            </w:r>
          </w:p>
        </w:tc>
      </w:tr>
    </w:tbl>
    <w:p w14:paraId="7673FE8E" w14:textId="77777777" w:rsidR="00E706EA" w:rsidRPr="00002124" w:rsidRDefault="00E706EA" w:rsidP="00E706EA">
      <w:pPr>
        <w:widowControl w:val="0"/>
        <w:autoSpaceDE w:val="0"/>
        <w:autoSpaceDN w:val="0"/>
        <w:adjustRightInd w:val="0"/>
        <w:ind w:leftChars="433" w:left="779"/>
        <w:rPr>
          <w:rFonts w:asciiTheme="minorEastAsia" w:eastAsiaTheme="minorEastAsia" w:hAnsiTheme="minorEastAsia" w:cs="돋움"/>
          <w:szCs w:val="18"/>
          <w:lang w:eastAsia="ko-KR"/>
        </w:rPr>
      </w:pPr>
    </w:p>
    <w:p w14:paraId="5AF99654" w14:textId="77777777" w:rsidR="00E706EA" w:rsidRPr="00002124" w:rsidRDefault="00E706EA" w:rsidP="00E706EA">
      <w:pPr>
        <w:widowControl w:val="0"/>
        <w:autoSpaceDE w:val="0"/>
        <w:autoSpaceDN w:val="0"/>
        <w:adjustRightInd w:val="0"/>
        <w:ind w:leftChars="433" w:left="779"/>
        <w:rPr>
          <w:rFonts w:asciiTheme="minorEastAsia" w:eastAsiaTheme="minorEastAsia" w:hAnsiTheme="minorEastAsia" w:cs="돋움"/>
          <w:szCs w:val="18"/>
          <w:lang w:val="en-US" w:eastAsia="ko-KR"/>
        </w:rPr>
      </w:pPr>
    </w:p>
    <w:p w14:paraId="34090163" w14:textId="77777777" w:rsidR="00E706EA" w:rsidRPr="00002124" w:rsidRDefault="00E706EA" w:rsidP="00E706EA">
      <w:pPr>
        <w:widowControl w:val="0"/>
        <w:autoSpaceDE w:val="0"/>
        <w:autoSpaceDN w:val="0"/>
        <w:adjustRightInd w:val="0"/>
        <w:ind w:leftChars="433" w:left="779"/>
        <w:rPr>
          <w:rFonts w:asciiTheme="minorEastAsia" w:eastAsiaTheme="minorEastAsia" w:hAnsiTheme="minorEastAsia" w:cs="Arial"/>
          <w:b/>
          <w:bCs/>
          <w:szCs w:val="18"/>
          <w:lang w:eastAsia="ko-KR"/>
        </w:rPr>
      </w:pPr>
    </w:p>
    <w:p w14:paraId="588709E1" w14:textId="77777777" w:rsidR="00E706EA" w:rsidRPr="00002124" w:rsidRDefault="00E706EA" w:rsidP="00E706EA">
      <w:pPr>
        <w:rPr>
          <w:rFonts w:asciiTheme="minorEastAsia" w:eastAsiaTheme="minorEastAsia" w:hAnsiTheme="minorEastAsia"/>
          <w:lang w:eastAsia="ko-KR"/>
        </w:rPr>
      </w:pPr>
    </w:p>
    <w:p w14:paraId="53498EE1" w14:textId="77777777" w:rsidR="00E706EA" w:rsidRPr="00002124" w:rsidRDefault="00E706EA" w:rsidP="00E706EA">
      <w:pPr>
        <w:rPr>
          <w:rFonts w:asciiTheme="minorEastAsia" w:eastAsiaTheme="minorEastAsia" w:hAnsiTheme="minorEastAsia"/>
          <w:lang w:eastAsia="ko-KR"/>
        </w:rPr>
        <w:sectPr w:rsidR="00E706EA" w:rsidRPr="00002124" w:rsidSect="00A71836">
          <w:headerReference w:type="default" r:id="rId8"/>
          <w:footerReference w:type="default" r:id="rId9"/>
          <w:pgSz w:w="11907" w:h="16840" w:code="9"/>
          <w:pgMar w:top="1440" w:right="1225" w:bottom="1440" w:left="1196" w:header="720" w:footer="578" w:gutter="0"/>
          <w:cols w:space="720"/>
        </w:sectPr>
      </w:pPr>
    </w:p>
    <w:p w14:paraId="1CC7A155" w14:textId="3184EBC8" w:rsidR="00724F06" w:rsidRDefault="00724F06" w:rsidP="00724F06">
      <w:pPr>
        <w:rPr>
          <w:rFonts w:asciiTheme="minorEastAsia" w:eastAsiaTheme="minorEastAsia" w:hAnsiTheme="minorEastAsia"/>
          <w:b/>
          <w:sz w:val="24"/>
          <w:lang w:eastAsia="ko-KR"/>
        </w:rPr>
      </w:pPr>
    </w:p>
    <w:p w14:paraId="48B1B56D" w14:textId="5C71F11D" w:rsidR="00F15D58" w:rsidRPr="00AC17D0" w:rsidRDefault="00F15D58" w:rsidP="00F15D58">
      <w:pPr>
        <w:pStyle w:val="Numberedlist22"/>
        <w:ind w:hanging="720"/>
        <w:rPr>
          <w:rFonts w:asciiTheme="minorEastAsia" w:eastAsiaTheme="minorEastAsia" w:hAnsiTheme="minorEastAsia"/>
          <w:lang w:eastAsia="ko-KR"/>
        </w:rPr>
      </w:pPr>
      <w:bookmarkStart w:id="37" w:name="_Toc97913342"/>
      <w:r>
        <w:rPr>
          <w:rFonts w:asciiTheme="minorEastAsia" w:eastAsiaTheme="minorEastAsia" w:hAnsiTheme="minorEastAsia" w:hint="eastAsia"/>
          <w:lang w:eastAsia="ko-KR"/>
        </w:rPr>
        <w:t>캘린더 정보 조회</w:t>
      </w:r>
      <w:bookmarkEnd w:id="37"/>
      <w:r w:rsidRPr="00002124">
        <w:rPr>
          <w:rFonts w:asciiTheme="minorEastAsia" w:eastAsiaTheme="minorEastAsia" w:hAnsiTheme="minorEastAsia"/>
          <w:lang w:eastAsia="ko-KR"/>
        </w:rPr>
        <w:t xml:space="preserve"> </w:t>
      </w:r>
    </w:p>
    <w:p w14:paraId="6489F83A" w14:textId="68F5FA56" w:rsidR="00F15D58" w:rsidRPr="00002124" w:rsidRDefault="00F15D58" w:rsidP="00F15D58">
      <w:pPr>
        <w:ind w:leftChars="250" w:left="450"/>
        <w:jc w:val="both"/>
        <w:rPr>
          <w:rFonts w:asciiTheme="minorEastAsia" w:eastAsiaTheme="minorEastAsia" w:hAnsiTheme="minorEastAsia" w:cs="Arial"/>
          <w:szCs w:val="18"/>
          <w:lang w:eastAsia="ko-KR"/>
        </w:rPr>
      </w:pPr>
      <w:r>
        <w:rPr>
          <w:rFonts w:asciiTheme="minorEastAsia" w:eastAsiaTheme="minorEastAsia" w:hAnsiTheme="minorEastAsia" w:cs="Arial" w:hint="eastAsia"/>
          <w:szCs w:val="18"/>
          <w:lang w:eastAsia="ko-KR"/>
        </w:rPr>
        <w:t xml:space="preserve"> 캘린더 정보를 조회한다.</w:t>
      </w:r>
      <w:r>
        <w:rPr>
          <w:rFonts w:asciiTheme="minorEastAsia" w:eastAsiaTheme="minorEastAsia" w:hAnsiTheme="minorEastAsia" w:cs="Arial"/>
          <w:szCs w:val="18"/>
          <w:lang w:eastAsia="ko-KR"/>
        </w:rPr>
        <w:t xml:space="preserve"> </w:t>
      </w:r>
    </w:p>
    <w:p w14:paraId="1C04BCE9" w14:textId="77777777" w:rsidR="00F15D58" w:rsidRPr="00002124" w:rsidRDefault="00F15D58" w:rsidP="00F15D58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38" w:name="_Toc97913343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Request</w:t>
      </w:r>
      <w:bookmarkEnd w:id="38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</w:t>
      </w:r>
    </w:p>
    <w:p w14:paraId="7CD00970" w14:textId="4902CB0E" w:rsidR="00F15D58" w:rsidRPr="00F15D58" w:rsidRDefault="00F15D58" w:rsidP="00F15D58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>HTTP</w:t>
      </w:r>
      <w:r w:rsidRPr="00002124">
        <w:rPr>
          <w:rFonts w:asciiTheme="minorEastAsia" w:eastAsiaTheme="minorEastAsia" w:hAnsiTheme="minorEastAsia"/>
          <w:szCs w:val="18"/>
          <w:lang w:eastAsia="ko-KR"/>
        </w:rPr>
        <w:t>S</w:t>
      </w: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 xml:space="preserve"> URL </w:t>
      </w:r>
      <w:r w:rsidRPr="00F15D58">
        <w:rPr>
          <w:rFonts w:asciiTheme="minorEastAsia" w:eastAsiaTheme="minorEastAsia" w:hAnsiTheme="minorEastAsia"/>
          <w:szCs w:val="18"/>
          <w:lang w:eastAsia="ko-KR"/>
        </w:rPr>
        <w:t>=</w:t>
      </w:r>
      <w:r w:rsidRPr="00F15D58">
        <w:rPr>
          <w:rFonts w:asciiTheme="minorEastAsia" w:eastAsiaTheme="minorEastAsia" w:hAnsiTheme="minorEastAsia" w:hint="eastAsia"/>
          <w:b/>
          <w:szCs w:val="18"/>
          <w:lang w:eastAsia="ko-KR"/>
        </w:rPr>
        <w:t xml:space="preserve"> </w:t>
      </w:r>
      <w:r w:rsidRPr="00F15D58">
        <w:rPr>
          <w:rFonts w:asciiTheme="minorEastAsia" w:eastAsiaTheme="minorEastAsia" w:hAnsiTheme="minorEastAsia"/>
          <w:szCs w:val="18"/>
        </w:rPr>
        <w:t>/{hotelCode}/user/hotel/remainRoomInit</w:t>
      </w:r>
    </w:p>
    <w:p w14:paraId="540702E0" w14:textId="77777777" w:rsidR="00F15D58" w:rsidRPr="00002124" w:rsidRDefault="00F15D58" w:rsidP="00F15D58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 xml:space="preserve">HTTP METHOD = </w:t>
      </w:r>
      <w:r>
        <w:rPr>
          <w:rFonts w:asciiTheme="minorEastAsia" w:eastAsiaTheme="minorEastAsia" w:hAnsiTheme="minorEastAsia"/>
          <w:szCs w:val="18"/>
          <w:lang w:eastAsia="ko-KR"/>
        </w:rPr>
        <w:t>POST</w:t>
      </w:r>
    </w:p>
    <w:p w14:paraId="2C062883" w14:textId="77777777" w:rsidR="00F15D58" w:rsidRPr="00002124" w:rsidRDefault="00F15D58" w:rsidP="00F15D58">
      <w:pPr>
        <w:ind w:left="800"/>
        <w:rPr>
          <w:rFonts w:asciiTheme="minorEastAsia" w:eastAsiaTheme="minorEastAsia" w:hAnsiTheme="minorEastAsia"/>
          <w:szCs w:val="18"/>
          <w:lang w:eastAsia="ko-KR"/>
        </w:rPr>
      </w:pPr>
    </w:p>
    <w:p w14:paraId="034CFAF7" w14:textId="77777777" w:rsidR="00F15D58" w:rsidRDefault="00F15D58" w:rsidP="00F15D58">
      <w:pPr>
        <w:rPr>
          <w:rFonts w:asciiTheme="minorEastAsia" w:eastAsiaTheme="minorEastAsia" w:hAnsiTheme="minorEastAsia"/>
          <w:b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b/>
          <w:szCs w:val="18"/>
          <w:lang w:eastAsia="ko-KR"/>
        </w:rPr>
        <w:t>- Parameter 형식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4"/>
        <w:gridCol w:w="832"/>
        <w:gridCol w:w="1060"/>
        <w:gridCol w:w="4640"/>
      </w:tblGrid>
      <w:tr w:rsidR="00F15D58" w:rsidRPr="00002124" w14:paraId="063E5DDA" w14:textId="77777777" w:rsidTr="000A21B1">
        <w:tc>
          <w:tcPr>
            <w:tcW w:w="2944" w:type="dxa"/>
            <w:shd w:val="clear" w:color="auto" w:fill="C6D9F1"/>
          </w:tcPr>
          <w:p w14:paraId="3B44933F" w14:textId="77777777" w:rsidR="00F15D58" w:rsidRPr="00002124" w:rsidRDefault="00F15D58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파라미터명</w:t>
            </w:r>
          </w:p>
        </w:tc>
        <w:tc>
          <w:tcPr>
            <w:tcW w:w="832" w:type="dxa"/>
            <w:shd w:val="clear" w:color="auto" w:fill="C6D9F1"/>
          </w:tcPr>
          <w:p w14:paraId="50D1B699" w14:textId="77777777" w:rsidR="00F15D58" w:rsidRPr="00002124" w:rsidRDefault="00F15D58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타입</w:t>
            </w:r>
          </w:p>
        </w:tc>
        <w:tc>
          <w:tcPr>
            <w:tcW w:w="1060" w:type="dxa"/>
            <w:shd w:val="clear" w:color="auto" w:fill="C6D9F1"/>
          </w:tcPr>
          <w:p w14:paraId="1856ECD7" w14:textId="77777777" w:rsidR="00F15D58" w:rsidRPr="00002124" w:rsidRDefault="00F15D58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필수여부</w:t>
            </w:r>
          </w:p>
        </w:tc>
        <w:tc>
          <w:tcPr>
            <w:tcW w:w="4640" w:type="dxa"/>
            <w:shd w:val="clear" w:color="auto" w:fill="C6D9F1"/>
          </w:tcPr>
          <w:p w14:paraId="59C8C51A" w14:textId="77777777" w:rsidR="00F15D58" w:rsidRPr="00002124" w:rsidRDefault="00F15D58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</w:tr>
      <w:tr w:rsidR="00F15D58" w:rsidRPr="00002124" w14:paraId="32ED32A7" w14:textId="77777777" w:rsidTr="000A21B1">
        <w:tc>
          <w:tcPr>
            <w:tcW w:w="2944" w:type="dxa"/>
            <w:vAlign w:val="center"/>
          </w:tcPr>
          <w:p w14:paraId="21A31AC9" w14:textId="4ECD7A90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pms_seq_no</w:t>
            </w:r>
          </w:p>
        </w:tc>
        <w:tc>
          <w:tcPr>
            <w:tcW w:w="832" w:type="dxa"/>
            <w:vAlign w:val="center"/>
          </w:tcPr>
          <w:p w14:paraId="09475967" w14:textId="3BE3BBA8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vAlign w:val="center"/>
          </w:tcPr>
          <w:p w14:paraId="113D89BB" w14:textId="2AA2F19A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vAlign w:val="center"/>
          </w:tcPr>
          <w:p w14:paraId="00D97F16" w14:textId="481B650E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호텔 ID</w:t>
            </w:r>
          </w:p>
        </w:tc>
      </w:tr>
      <w:tr w:rsidR="00F15D58" w:rsidRPr="00002124" w14:paraId="1572BDF6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0BD0B55" w14:textId="5E00A832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channel_code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F6898F9" w14:textId="5A416566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AC18FED" w14:textId="19DBCEBA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EBB6086" w14:textId="209672CA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채널 코드</w:t>
            </w:r>
          </w:p>
        </w:tc>
      </w:tr>
      <w:tr w:rsidR="00F15D58" w:rsidRPr="00002124" w14:paraId="2B6FEFAF" w14:textId="77777777" w:rsidTr="000A21B1">
        <w:tc>
          <w:tcPr>
            <w:tcW w:w="2944" w:type="dxa"/>
            <w:vAlign w:val="center"/>
          </w:tcPr>
          <w:p w14:paraId="6DEE5291" w14:textId="46BE7238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cpny_seq_no</w:t>
            </w:r>
          </w:p>
        </w:tc>
        <w:tc>
          <w:tcPr>
            <w:tcW w:w="832" w:type="dxa"/>
            <w:vAlign w:val="center"/>
          </w:tcPr>
          <w:p w14:paraId="6AE27A76" w14:textId="1330A916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vAlign w:val="center"/>
          </w:tcPr>
          <w:p w14:paraId="0D80EF64" w14:textId="4CD36332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vAlign w:val="center"/>
          </w:tcPr>
          <w:p w14:paraId="266C7FCF" w14:textId="64914376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회사 ID</w:t>
            </w:r>
          </w:p>
        </w:tc>
      </w:tr>
      <w:tr w:rsidR="00F15D58" w:rsidRPr="00002124" w14:paraId="7AA30F5A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04ACAFE" w14:textId="33D5FEF4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start_date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05A3183" w14:textId="33A29E7F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F2A541F" w14:textId="00A74F66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5E9EFD9" w14:textId="2D9DA6B1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시작일</w:t>
            </w:r>
          </w:p>
        </w:tc>
      </w:tr>
      <w:tr w:rsidR="00F15D58" w:rsidRPr="00002124" w14:paraId="26DF8E17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C90E063" w14:textId="14109558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end_date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CFD16FF" w14:textId="5B3E030F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4681717" w14:textId="75082D7A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84AC11F" w14:textId="55C58D5E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종료일</w:t>
            </w:r>
          </w:p>
        </w:tc>
      </w:tr>
      <w:tr w:rsidR="00F15D58" w:rsidRPr="00002124" w14:paraId="3918B298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FD809FB" w14:textId="3E00693E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prm_seq_no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E0390C9" w14:textId="30D246F7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9D66E7A" w14:textId="0DF94A99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258F0BF" w14:textId="2FAF9365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프로모션 ID</w:t>
            </w:r>
          </w:p>
        </w:tc>
      </w:tr>
      <w:tr w:rsidR="00F15D58" w:rsidRPr="00002124" w14:paraId="6ED1E301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3883795" w14:textId="7DB64BED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SS_CURRENCY_TYPE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BC8F1C0" w14:textId="558BB2D1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6EF0315" w14:textId="6B57CF2B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A55F62D" w14:textId="22B39D42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통화 코드</w:t>
            </w:r>
          </w:p>
        </w:tc>
      </w:tr>
      <w:tr w:rsidR="00F15D58" w:rsidRPr="00002124" w14:paraId="17519E8D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5CC9A22" w14:textId="0209C989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SS_LANG_TYPE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541C8D8" w14:textId="4C854723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7C2CCAD" w14:textId="3006F6AA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732EA42" w14:textId="1631A649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언어 타입 </w:t>
            </w:r>
          </w:p>
        </w:tc>
      </w:tr>
      <w:tr w:rsidR="00F15D58" w:rsidRPr="00002124" w14:paraId="5C99FB08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13C4005" w14:textId="09C4FFC9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SS_LOGIN_TYPE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F70CD84" w14:textId="65957D83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58928A7" w14:textId="32FCECF9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9E9777F" w14:textId="2C1BD2E4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F15D58" w:rsidRPr="00002124" w14:paraId="4111563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84C10C1" w14:textId="1A0A226B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SS_MEMBER_INFO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92B773C" w14:textId="11D71D05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389F856" w14:textId="0480FA7F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F08D647" w14:textId="63169E05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F15D58" w:rsidRPr="00002124" w14:paraId="5F479881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125F9C3" w14:textId="75B91562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SS_MEMB_EMAIL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8EB8FFF" w14:textId="58763C33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0000187" w14:textId="4AF04412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B47745A" w14:textId="7E7054AE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F15D58" w:rsidRPr="00002124" w14:paraId="426B8C6A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8B277B6" w14:textId="366D97DD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SS_MEMB_FIRSTNAME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1A75BB4" w14:textId="2567CE7B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C75F963" w14:textId="1A690C51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4ECFB24" w14:textId="4B0A4BC7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F15D58" w:rsidRPr="00002124" w14:paraId="48195939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2F68D8F" w14:textId="6509EEA7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SS_MEMB_LASTNAME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7A172A1" w14:textId="491562F2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7B74F7F" w14:textId="5481B56E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E71A023" w14:textId="0F1A1CCC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F15D58" w:rsidRPr="00002124" w14:paraId="6EEB8BAC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F80B8E0" w14:textId="77CF7DCC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SS_MEMB_MASTER_NO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84122B2" w14:textId="6E19E415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5DCDEC7" w14:textId="724FE5E6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55B6983" w14:textId="7E339486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F15D58" w:rsidRPr="00002124" w14:paraId="3CBA2DF6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D5A3174" w14:textId="1BD5CF25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SS_MEMB_SEQ_NO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828259A" w14:textId="747878A8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7376573" w14:textId="4CB9CA67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33BEB2E" w14:textId="0E96B78C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F15D58" w:rsidRPr="00002124" w14:paraId="15AE190E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D81FF92" w14:textId="470C3F70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SS_MEMB_TEL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F366FA4" w14:textId="3BEA93C3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66593C3" w14:textId="31338525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1E2679E" w14:textId="2087A619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F15D58" w:rsidRPr="00002124" w14:paraId="554C3C62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303DCEA" w14:textId="0EFBD5C4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SS_OPERATION_MODE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63EEB00" w14:textId="6E447B05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6CA51B7" w14:textId="54305F35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AADB6D7" w14:textId="5EC15FC6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운영 환경</w:t>
            </w:r>
          </w:p>
        </w:tc>
      </w:tr>
      <w:tr w:rsidR="00F15D58" w:rsidRPr="00002124" w14:paraId="42E57283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8B5531E" w14:textId="3B8421DF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SS_PMS_CODE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F4285BC" w14:textId="571433EA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6113CFD" w14:textId="3D1871EC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E5D7885" w14:textId="6DD7435F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호텔 코드 </w:t>
            </w:r>
          </w:p>
        </w:tc>
      </w:tr>
      <w:tr w:rsidR="00F15D58" w:rsidRPr="00002124" w14:paraId="67EE35E5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766F084" w14:textId="76408F24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SS_PMS_SEQ_NO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325EB7E" w14:textId="25C04D31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0C81E36" w14:textId="5D5E270B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83BC480" w14:textId="000CAD76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호텔 ID </w:t>
            </w:r>
          </w:p>
        </w:tc>
      </w:tr>
      <w:tr w:rsidR="00F15D58" w:rsidRPr="00002124" w14:paraId="2CBC0631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B04EC3E" w14:textId="444656CC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SS_REMOTE_IP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6E7D4D3" w14:textId="597CB782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6DC7560" w14:textId="2098E98B" w:rsidR="00F15D58" w:rsidRPr="00F15D58" w:rsidRDefault="00F15D58" w:rsidP="00F15D58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28FABBC" w14:textId="254441E1" w:rsidR="00F15D58" w:rsidRPr="00F15D58" w:rsidRDefault="00F15D58" w:rsidP="00F15D58">
            <w:pPr>
              <w:rPr>
                <w:rFonts w:asciiTheme="minorEastAsia" w:eastAsiaTheme="minorEastAsia" w:hAnsiTheme="minorEastAsia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</w:tbl>
    <w:p w14:paraId="38967266" w14:textId="77777777" w:rsidR="00F15D58" w:rsidRPr="00002124" w:rsidRDefault="00F15D58" w:rsidP="00F15D58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Arial"/>
          <w:szCs w:val="18"/>
          <w:lang w:eastAsia="ko-KR"/>
        </w:rPr>
      </w:pPr>
    </w:p>
    <w:p w14:paraId="7EAF9595" w14:textId="77777777" w:rsidR="00F15D58" w:rsidRPr="00002124" w:rsidRDefault="00F15D58" w:rsidP="00F15D58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39" w:name="_Toc97913344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샘플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R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equest Data</w:t>
      </w:r>
      <w:bookmarkEnd w:id="3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F15D58" w:rsidRPr="00002124" w14:paraId="086CF8F0" w14:textId="77777777" w:rsidTr="000A21B1">
        <w:tc>
          <w:tcPr>
            <w:tcW w:w="9684" w:type="dxa"/>
          </w:tcPr>
          <w:p w14:paraId="310A6FDD" w14:textId="77777777" w:rsidR="00F15D58" w:rsidRPr="00002124" w:rsidRDefault="00F15D58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20"/>
                <w:lang w:val="en-US" w:eastAsia="ko-KR"/>
              </w:rPr>
              <w:t>H</w:t>
            </w: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eaders</w:t>
            </w:r>
          </w:p>
          <w:p w14:paraId="78723923" w14:textId="1E7E9E0B" w:rsidR="00F15D58" w:rsidRDefault="0048672E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A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PI-KEY : </w:t>
            </w:r>
            <w:r w:rsidR="00076798"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$2a$12$vE3zD6zfYJwYNyjWcy3lFOAPV5iygnpvTVmZS/zFq2JuJDwXUZE2C</w:t>
            </w:r>
          </w:p>
          <w:p w14:paraId="57ECE6EC" w14:textId="6FF21449" w:rsidR="0048672E" w:rsidRPr="00002124" w:rsidRDefault="0048672E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V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ENDOR_ID : </w:t>
            </w:r>
            <w:r w:rsidR="00076798"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BETEST</w:t>
            </w:r>
          </w:p>
          <w:p w14:paraId="5106FB56" w14:textId="77777777" w:rsidR="00F15D58" w:rsidRPr="00002124" w:rsidRDefault="00F15D58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Query Params</w:t>
            </w:r>
          </w:p>
          <w:p w14:paraId="13E4E364" w14:textId="33CE0C2E" w:rsidR="00F15D58" w:rsidRPr="001419E9" w:rsidRDefault="00F15D58" w:rsidP="000A21B1">
            <w:pPr>
              <w:tabs>
                <w:tab w:val="left" w:pos="2924"/>
              </w:tabs>
              <w:rPr>
                <w:rFonts w:asciiTheme="minorHAnsi" w:eastAsiaTheme="minorHAnsi" w:hAnsiTheme="minorHAnsi"/>
                <w:szCs w:val="18"/>
                <w:lang w:eastAsia="ko-KR"/>
              </w:rPr>
            </w:pPr>
            <w:r w:rsidRPr="00F15D58">
              <w:rPr>
                <w:rFonts w:asciiTheme="minorEastAsia" w:eastAsiaTheme="minorEastAsia" w:hAnsiTheme="minorEastAsia"/>
                <w:szCs w:val="18"/>
              </w:rPr>
              <w:t>{hotelCode}/user/hotel/remainRoomInit</w:t>
            </w:r>
          </w:p>
          <w:p w14:paraId="4EF4424D" w14:textId="77777777" w:rsidR="00F15D58" w:rsidRDefault="00F15D58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  <w:p w14:paraId="0BA06F0C" w14:textId="77777777" w:rsidR="00F15D58" w:rsidRPr="00175B12" w:rsidRDefault="00F15D58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</w:pPr>
            <w:r w:rsidRPr="00175B12">
              <w:rPr>
                <w:rFonts w:asciiTheme="minorEastAsia" w:eastAsiaTheme="minorEastAsia" w:hAnsiTheme="minorEastAsia" w:hint="eastAsia"/>
                <w:b/>
                <w:bCs/>
                <w:szCs w:val="18"/>
                <w:lang w:eastAsia="ko-KR"/>
              </w:rPr>
              <w:t>R</w:t>
            </w:r>
            <w:r w:rsidRPr="00175B12"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equest Body </w:t>
            </w:r>
            <w:r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( Json ) </w:t>
            </w:r>
          </w:p>
          <w:p w14:paraId="4C8BEFAE" w14:textId="77777777" w:rsidR="00F15D58" w:rsidRPr="00F15D58" w:rsidRDefault="00F15D58" w:rsidP="00F15D58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lastRenderedPageBreak/>
              <w:t>parameter: {</w:t>
            </w:r>
          </w:p>
          <w:p w14:paraId="2F76C91E" w14:textId="149BB8EE" w:rsidR="00F15D58" w:rsidRPr="00F15D58" w:rsidRDefault="00F15D58" w:rsidP="00F15D58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"pms_seq_no": "</w:t>
            </w:r>
            <w:r w:rsidR="001516C1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585</w:t>
            </w: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7B0E54BE" w14:textId="09B3EB7C" w:rsidR="00F15D58" w:rsidRPr="00F15D58" w:rsidRDefault="00F15D58" w:rsidP="00F15D58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"start_date": "202</w:t>
            </w:r>
            <w:r w:rsidR="001516C1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2</w:t>
            </w: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-</w:t>
            </w:r>
            <w:r w:rsidR="001516C1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01</w:t>
            </w: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-</w:t>
            </w:r>
            <w:r w:rsidR="001516C1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07</w:t>
            </w: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6FD5FCD9" w14:textId="23B9F354" w:rsidR="00F15D58" w:rsidRPr="00F15D58" w:rsidRDefault="00F15D58" w:rsidP="00F15D58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"end_date": "2022-0</w:t>
            </w:r>
            <w:r w:rsidR="005F09D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1</w:t>
            </w: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-</w:t>
            </w:r>
            <w:r w:rsidR="005F09D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10</w:t>
            </w: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7F520C89" w14:textId="77777777" w:rsidR="00F15D58" w:rsidRPr="00F15D58" w:rsidRDefault="00F15D58" w:rsidP="00F15D58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"channel_code": "WINGS_B2C",</w:t>
            </w:r>
          </w:p>
          <w:p w14:paraId="09B7DFC8" w14:textId="77777777" w:rsidR="00F15D58" w:rsidRPr="00F15D58" w:rsidRDefault="00F15D58" w:rsidP="00F15D58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"prm_seq_no": "",</w:t>
            </w:r>
          </w:p>
          <w:p w14:paraId="0EE81660" w14:textId="138CC7B0" w:rsidR="00F15D58" w:rsidRPr="00F15D58" w:rsidRDefault="00F15D58" w:rsidP="00F15D58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"cpny_seq_no": "",</w:t>
            </w:r>
          </w:p>
          <w:p w14:paraId="78AF1625" w14:textId="15D7536F" w:rsidR="00F15D58" w:rsidRPr="00F15D58" w:rsidRDefault="00F15D58" w:rsidP="00F15D58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"SS_PMS_SEQ_NO": "</w:t>
            </w:r>
            <w:r w:rsidR="001516C1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585</w:t>
            </w: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6FF18F43" w14:textId="61649C72" w:rsidR="00F15D58" w:rsidRPr="00F15D58" w:rsidRDefault="00F15D58" w:rsidP="00F15D58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"SS_PMS_CODE": "</w:t>
            </w:r>
            <w:r w:rsidR="001516C1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MFH1</w:t>
            </w: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2111E711" w14:textId="77777777" w:rsidR="00F15D58" w:rsidRPr="00F15D58" w:rsidRDefault="00F15D58" w:rsidP="00F15D58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"SS_MEMBER_INFO": "",</w:t>
            </w:r>
          </w:p>
          <w:p w14:paraId="46DA360A" w14:textId="77777777" w:rsidR="00F15D58" w:rsidRPr="00F15D58" w:rsidRDefault="00F15D58" w:rsidP="00F15D58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"SS_LANG_TYPE": "KO",</w:t>
            </w:r>
          </w:p>
          <w:p w14:paraId="7F7A321F" w14:textId="5A87C7F1" w:rsidR="00F15D58" w:rsidRPr="00F15D58" w:rsidRDefault="00F15D58" w:rsidP="00F15D58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"SS_REMOTE_IP": "",</w:t>
            </w:r>
          </w:p>
          <w:p w14:paraId="2ADDFA2F" w14:textId="61162C57" w:rsidR="00F15D58" w:rsidRPr="00F15D58" w:rsidRDefault="00F15D58" w:rsidP="00F15D58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"SS_OPERATION_MODE": "</w:t>
            </w:r>
            <w:r w:rsidR="008F3AC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test</w:t>
            </w: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373C1A50" w14:textId="556ECE4B" w:rsidR="00F15D58" w:rsidRPr="00F15D58" w:rsidRDefault="00F15D58" w:rsidP="00F15D58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"SS_CURRENCY_TYPE": "KRW",</w:t>
            </w:r>
          </w:p>
          <w:p w14:paraId="17CA48E8" w14:textId="77777777" w:rsidR="00F15D58" w:rsidRPr="00F15D58" w:rsidRDefault="00F15D58" w:rsidP="00F15D58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"SS_EXT_CHANNEL_SEQ_NO": "",</w:t>
            </w:r>
          </w:p>
          <w:p w14:paraId="465B9797" w14:textId="77777777" w:rsidR="00F15D58" w:rsidRPr="00F15D58" w:rsidRDefault="00F15D58" w:rsidP="00F15D58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"SS_MEMB_SEQ_NO": "",</w:t>
            </w:r>
          </w:p>
          <w:p w14:paraId="42D3553F" w14:textId="77777777" w:rsidR="00F15D58" w:rsidRPr="00F15D58" w:rsidRDefault="00F15D58" w:rsidP="00F15D58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"SS_MEMB_MASTER_NO": "",</w:t>
            </w:r>
          </w:p>
          <w:p w14:paraId="407A201D" w14:textId="77777777" w:rsidR="00F15D58" w:rsidRPr="00F15D58" w:rsidRDefault="00F15D58" w:rsidP="00F15D58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"SS_MEMB_LASTNAME": "",</w:t>
            </w:r>
          </w:p>
          <w:p w14:paraId="282EC44A" w14:textId="77777777" w:rsidR="00F15D58" w:rsidRPr="00F15D58" w:rsidRDefault="00F15D58" w:rsidP="00F15D58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"SS_MEMB_FIRSTNAME": "",</w:t>
            </w:r>
          </w:p>
          <w:p w14:paraId="252D16DD" w14:textId="77777777" w:rsidR="00F15D58" w:rsidRPr="00F15D58" w:rsidRDefault="00F15D58" w:rsidP="00F15D58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"SS_MEMB_EMAIL": "",</w:t>
            </w:r>
          </w:p>
          <w:p w14:paraId="4DD2D6CE" w14:textId="77777777" w:rsidR="00F15D58" w:rsidRPr="00F15D58" w:rsidRDefault="00F15D58" w:rsidP="00F15D58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"SS_MEMB_TEL": "",</w:t>
            </w:r>
          </w:p>
          <w:p w14:paraId="2C87715B" w14:textId="77777777" w:rsidR="00F15D58" w:rsidRPr="00F15D58" w:rsidRDefault="00F15D58" w:rsidP="00F15D58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15D5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"SS_LOGIN_TYPE": ""</w:t>
            </w:r>
          </w:p>
          <w:p w14:paraId="578AF1D9" w14:textId="631485B3" w:rsidR="00F15D58" w:rsidRPr="00002124" w:rsidRDefault="00F15D58" w:rsidP="00F15D5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15D58">
              <w:rPr>
                <w:rFonts w:asciiTheme="minorEastAsia" w:eastAsiaTheme="minorEastAsia" w:hAnsiTheme="minorEastAsia"/>
                <w:bCs/>
                <w:szCs w:val="18"/>
              </w:rPr>
              <w:t>}</w:t>
            </w:r>
          </w:p>
        </w:tc>
      </w:tr>
    </w:tbl>
    <w:p w14:paraId="5796C044" w14:textId="77777777" w:rsidR="00F15D58" w:rsidRPr="00002124" w:rsidRDefault="00F15D58" w:rsidP="00F15D58">
      <w:pPr>
        <w:rPr>
          <w:rFonts w:asciiTheme="minorEastAsia" w:eastAsiaTheme="minorEastAsia" w:hAnsiTheme="minorEastAsia" w:cs="Arial"/>
          <w:szCs w:val="18"/>
          <w:lang w:eastAsia="ko-KR"/>
        </w:rPr>
      </w:pPr>
    </w:p>
    <w:p w14:paraId="4D5AC991" w14:textId="77777777" w:rsidR="00F15D58" w:rsidRPr="00002124" w:rsidRDefault="00F15D58" w:rsidP="00F15D58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40" w:name="_Toc97913345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</w:t>
      </w:r>
      <w:r w:rsidRPr="00002124">
        <w:rPr>
          <w:rFonts w:asciiTheme="minorEastAsia" w:eastAsiaTheme="minorEastAsia" w:hAnsiTheme="minorEastAsia"/>
          <w:b w:val="0"/>
          <w:bCs/>
          <w:lang w:val="en-US" w:eastAsia="ko-KR"/>
        </w:rPr>
        <w:t>e</w:t>
      </w:r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sponse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Format :: J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SO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N 형태로 반환</w:t>
      </w:r>
      <w:bookmarkEnd w:id="40"/>
    </w:p>
    <w:p w14:paraId="2EF3A9DA" w14:textId="77777777" w:rsidR="00F15D58" w:rsidRPr="00002124" w:rsidRDefault="00F15D58" w:rsidP="00F15D58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돋움"/>
          <w:b/>
          <w:szCs w:val="18"/>
          <w:lang w:val="en-US" w:eastAsia="ko-KR"/>
        </w:rPr>
      </w:pPr>
      <w:r w:rsidRPr="00002124">
        <w:rPr>
          <w:rFonts w:asciiTheme="minorEastAsia" w:eastAsiaTheme="minorEastAsia" w:hAnsiTheme="minorEastAsia" w:cs="돋움" w:hint="eastAsia"/>
          <w:b/>
          <w:szCs w:val="18"/>
          <w:lang w:val="en-US" w:eastAsia="ko-KR"/>
        </w:rPr>
        <w:t>- 반환값 형식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5"/>
        <w:gridCol w:w="776"/>
        <w:gridCol w:w="1072"/>
        <w:gridCol w:w="3048"/>
        <w:gridCol w:w="1885"/>
      </w:tblGrid>
      <w:tr w:rsidR="00F15D58" w:rsidRPr="00002124" w14:paraId="6F97E7CE" w14:textId="77777777" w:rsidTr="000A21B1">
        <w:tc>
          <w:tcPr>
            <w:tcW w:w="2825" w:type="dxa"/>
            <w:shd w:val="clear" w:color="auto" w:fill="C6D9F1"/>
            <w:vAlign w:val="center"/>
          </w:tcPr>
          <w:p w14:paraId="54C7D26E" w14:textId="77777777" w:rsidR="00F15D58" w:rsidRPr="00002124" w:rsidRDefault="00F15D58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엘리먼트 명</w:t>
            </w:r>
          </w:p>
        </w:tc>
        <w:tc>
          <w:tcPr>
            <w:tcW w:w="776" w:type="dxa"/>
            <w:shd w:val="clear" w:color="auto" w:fill="C6D9F1"/>
            <w:vAlign w:val="center"/>
          </w:tcPr>
          <w:p w14:paraId="10E0B5AF" w14:textId="77777777" w:rsidR="00F15D58" w:rsidRPr="00002124" w:rsidRDefault="00F15D58" w:rsidP="000A21B1">
            <w:pP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D</w:t>
            </w:r>
            <w: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  <w:t>ata Type</w:t>
            </w:r>
          </w:p>
        </w:tc>
        <w:tc>
          <w:tcPr>
            <w:tcW w:w="1072" w:type="dxa"/>
            <w:shd w:val="clear" w:color="auto" w:fill="C6D9F1"/>
            <w:vAlign w:val="center"/>
          </w:tcPr>
          <w:p w14:paraId="17A6A762" w14:textId="77777777" w:rsidR="00F15D58" w:rsidRPr="00002124" w:rsidRDefault="00F15D58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</w:p>
        </w:tc>
        <w:tc>
          <w:tcPr>
            <w:tcW w:w="3048" w:type="dxa"/>
            <w:shd w:val="clear" w:color="auto" w:fill="C6D9F1"/>
            <w:vAlign w:val="center"/>
          </w:tcPr>
          <w:p w14:paraId="6F7025E7" w14:textId="77777777" w:rsidR="00F15D58" w:rsidRPr="00002124" w:rsidRDefault="00F15D58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  <w:tc>
          <w:tcPr>
            <w:tcW w:w="1885" w:type="dxa"/>
            <w:shd w:val="clear" w:color="auto" w:fill="C6D9F1"/>
            <w:vAlign w:val="center"/>
          </w:tcPr>
          <w:p w14:paraId="3C6AFDD0" w14:textId="77777777" w:rsidR="00F15D58" w:rsidRPr="00002124" w:rsidRDefault="00F15D58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반환 타입</w:t>
            </w:r>
          </w:p>
        </w:tc>
      </w:tr>
      <w:tr w:rsidR="00F15D58" w:rsidRPr="00002124" w14:paraId="30FFA173" w14:textId="77777777" w:rsidTr="000A21B1">
        <w:tc>
          <w:tcPr>
            <w:tcW w:w="2825" w:type="dxa"/>
            <w:vAlign w:val="center"/>
          </w:tcPr>
          <w:p w14:paraId="31A4C279" w14:textId="77777777" w:rsidR="00F15D58" w:rsidRPr="00CF5000" w:rsidRDefault="00F15D58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result</w:t>
            </w:r>
          </w:p>
        </w:tc>
        <w:tc>
          <w:tcPr>
            <w:tcW w:w="776" w:type="dxa"/>
            <w:vAlign w:val="center"/>
          </w:tcPr>
          <w:p w14:paraId="18C56085" w14:textId="77777777" w:rsidR="00F15D58" w:rsidRPr="00CF5000" w:rsidRDefault="00F15D58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List</w:t>
            </w:r>
          </w:p>
        </w:tc>
        <w:tc>
          <w:tcPr>
            <w:tcW w:w="1072" w:type="dxa"/>
            <w:vAlign w:val="center"/>
          </w:tcPr>
          <w:p w14:paraId="67148982" w14:textId="77777777" w:rsidR="00F15D58" w:rsidRPr="00CF5000" w:rsidRDefault="00F15D58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9EC2D1A" w14:textId="77777777" w:rsidR="00F15D58" w:rsidRPr="00CF5000" w:rsidRDefault="00F15D58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5" w:type="dxa"/>
            <w:vAlign w:val="center"/>
          </w:tcPr>
          <w:p w14:paraId="148AEF00" w14:textId="77777777" w:rsidR="00F15D58" w:rsidRPr="00CF5000" w:rsidRDefault="00F15D58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“JSON“</w:t>
            </w:r>
          </w:p>
        </w:tc>
      </w:tr>
    </w:tbl>
    <w:p w14:paraId="59E1996F" w14:textId="77777777" w:rsidR="00F15D58" w:rsidRPr="00002124" w:rsidRDefault="00F15D58" w:rsidP="00F15D58">
      <w:pPr>
        <w:tabs>
          <w:tab w:val="left" w:pos="3798"/>
        </w:tabs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ab/>
      </w:r>
    </w:p>
    <w:p w14:paraId="3EC81D4D" w14:textId="77777777" w:rsidR="00F15D58" w:rsidRPr="00002124" w:rsidRDefault="00F15D58" w:rsidP="00F15D58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41" w:name="_Toc97913346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샘플 JSON예제</w:t>
      </w:r>
      <w:bookmarkEnd w:id="4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F15D58" w:rsidRPr="00002124" w14:paraId="1C7D0EE3" w14:textId="77777777" w:rsidTr="000A21B1">
        <w:tc>
          <w:tcPr>
            <w:tcW w:w="9684" w:type="dxa"/>
          </w:tcPr>
          <w:p w14:paraId="1AEC4F11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{</w:t>
            </w:r>
          </w:p>
          <w:p w14:paraId="76A1FF29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</w:t>
            </w:r>
            <w:r w:rsidRPr="005F09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"result"</w:t>
            </w:r>
            <w:r w:rsidRPr="005F09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[</w:t>
            </w:r>
          </w:p>
          <w:p w14:paraId="3FC6CCBE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{</w:t>
            </w:r>
          </w:p>
          <w:p w14:paraId="48A970CF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"enabledate"</w:t>
            </w:r>
            <w:r w:rsidRPr="005F09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"2022-01-07"</w:t>
            </w:r>
          </w:p>
          <w:p w14:paraId="2759A299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},</w:t>
            </w:r>
          </w:p>
          <w:p w14:paraId="34BF828D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{</w:t>
            </w:r>
          </w:p>
          <w:p w14:paraId="32003331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"enabledate"</w:t>
            </w:r>
            <w:r w:rsidRPr="005F09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"2022-01-08"</w:t>
            </w:r>
          </w:p>
          <w:p w14:paraId="4CB89BB8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},</w:t>
            </w:r>
          </w:p>
          <w:p w14:paraId="613AAF2B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{</w:t>
            </w:r>
          </w:p>
          <w:p w14:paraId="235EEFD8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"enabledate"</w:t>
            </w:r>
            <w:r w:rsidRPr="005F09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"2022-01-09"</w:t>
            </w:r>
          </w:p>
          <w:p w14:paraId="0C24088A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},</w:t>
            </w:r>
          </w:p>
          <w:p w14:paraId="5D684C28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lastRenderedPageBreak/>
              <w:t>        {</w:t>
            </w:r>
          </w:p>
          <w:p w14:paraId="053E72F3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"enabledate"</w:t>
            </w:r>
            <w:r w:rsidRPr="005F09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"2022-01-10"</w:t>
            </w:r>
          </w:p>
          <w:p w14:paraId="47CC94A4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}</w:t>
            </w:r>
          </w:p>
          <w:p w14:paraId="0E6F328B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]</w:t>
            </w:r>
          </w:p>
          <w:p w14:paraId="5AF2C59A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}</w:t>
            </w:r>
          </w:p>
          <w:p w14:paraId="74E7D0D6" w14:textId="77777777" w:rsidR="005F09D8" w:rsidRPr="001516C1" w:rsidRDefault="005F09D8" w:rsidP="001516C1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</w:p>
          <w:p w14:paraId="773DE4BD" w14:textId="77777777" w:rsidR="00F15D58" w:rsidRPr="00FC0FF4" w:rsidRDefault="00F15D58" w:rsidP="000A21B1">
            <w:pPr>
              <w:pStyle w:val="HTML"/>
            </w:pPr>
          </w:p>
        </w:tc>
      </w:tr>
    </w:tbl>
    <w:p w14:paraId="04B0E76C" w14:textId="77777777" w:rsidR="00F15D58" w:rsidRPr="00002124" w:rsidRDefault="00F15D58" w:rsidP="00F15D58">
      <w:pPr>
        <w:rPr>
          <w:rFonts w:asciiTheme="minorEastAsia" w:eastAsiaTheme="minorEastAsia" w:hAnsiTheme="minorEastAsia"/>
          <w:b/>
          <w:sz w:val="24"/>
          <w:lang w:eastAsia="ko-KR"/>
        </w:rPr>
      </w:pPr>
    </w:p>
    <w:p w14:paraId="63121B64" w14:textId="560847AA" w:rsidR="00100604" w:rsidRDefault="00100604">
      <w:pPr>
        <w:rPr>
          <w:rFonts w:asciiTheme="minorEastAsia" w:eastAsiaTheme="minorEastAsia" w:hAnsiTheme="minorEastAsia"/>
          <w:b/>
          <w:sz w:val="24"/>
          <w:lang w:eastAsia="ko-KR"/>
        </w:rPr>
      </w:pPr>
      <w:r>
        <w:rPr>
          <w:rFonts w:asciiTheme="minorEastAsia" w:eastAsiaTheme="minorEastAsia" w:hAnsiTheme="minorEastAsia"/>
          <w:b/>
          <w:sz w:val="24"/>
          <w:lang w:eastAsia="ko-KR"/>
        </w:rPr>
        <w:br w:type="page"/>
      </w:r>
    </w:p>
    <w:p w14:paraId="4DF89AF7" w14:textId="462CE06A" w:rsidR="00100604" w:rsidRPr="00AC17D0" w:rsidRDefault="00100604" w:rsidP="00100604">
      <w:pPr>
        <w:pStyle w:val="Numberedlist22"/>
        <w:ind w:hanging="720"/>
        <w:rPr>
          <w:rFonts w:asciiTheme="minorEastAsia" w:eastAsiaTheme="minorEastAsia" w:hAnsiTheme="minorEastAsia"/>
          <w:lang w:eastAsia="ko-KR"/>
        </w:rPr>
      </w:pPr>
      <w:bookmarkStart w:id="42" w:name="_Toc97913347"/>
      <w:r>
        <w:rPr>
          <w:rFonts w:asciiTheme="minorEastAsia" w:eastAsiaTheme="minorEastAsia" w:hAnsiTheme="minorEastAsia" w:hint="eastAsia"/>
          <w:lang w:eastAsia="ko-KR"/>
        </w:rPr>
        <w:lastRenderedPageBreak/>
        <w:t>체크인,</w:t>
      </w:r>
      <w:r>
        <w:rPr>
          <w:rFonts w:asciiTheme="minorEastAsia" w:eastAsiaTheme="minorEastAsia" w:hAnsiTheme="minorEastAsia"/>
          <w:lang w:eastAsia="ko-KR"/>
        </w:rPr>
        <w:t xml:space="preserve"> </w:t>
      </w:r>
      <w:r>
        <w:rPr>
          <w:rFonts w:asciiTheme="minorEastAsia" w:eastAsiaTheme="minorEastAsia" w:hAnsiTheme="minorEastAsia" w:hint="eastAsia"/>
          <w:lang w:eastAsia="ko-KR"/>
        </w:rPr>
        <w:t>체크 아웃 캘린더 정보 조회</w:t>
      </w:r>
      <w:bookmarkEnd w:id="42"/>
      <w:r w:rsidRPr="00002124">
        <w:rPr>
          <w:rFonts w:asciiTheme="minorEastAsia" w:eastAsiaTheme="minorEastAsia" w:hAnsiTheme="minorEastAsia"/>
          <w:lang w:eastAsia="ko-KR"/>
        </w:rPr>
        <w:t xml:space="preserve"> </w:t>
      </w:r>
    </w:p>
    <w:p w14:paraId="555DCA40" w14:textId="4D017ADF" w:rsidR="00100604" w:rsidRPr="00002124" w:rsidRDefault="00100604" w:rsidP="00100604">
      <w:pPr>
        <w:ind w:leftChars="250" w:left="450"/>
        <w:jc w:val="both"/>
        <w:rPr>
          <w:rFonts w:asciiTheme="minorEastAsia" w:eastAsiaTheme="minorEastAsia" w:hAnsiTheme="minorEastAsia" w:cs="Arial"/>
          <w:szCs w:val="18"/>
          <w:lang w:eastAsia="ko-KR"/>
        </w:rPr>
      </w:pPr>
      <w:r>
        <w:rPr>
          <w:rFonts w:asciiTheme="minorEastAsia" w:eastAsiaTheme="minorEastAsia" w:hAnsiTheme="minorEastAsia" w:cs="Arial" w:hint="eastAsia"/>
          <w:szCs w:val="18"/>
          <w:lang w:eastAsia="ko-KR"/>
        </w:rPr>
        <w:t xml:space="preserve"> 체크인,</w:t>
      </w:r>
      <w:r>
        <w:rPr>
          <w:rFonts w:asciiTheme="minorEastAsia" w:eastAsiaTheme="minorEastAsia" w:hAnsiTheme="minorEastAsia" w:cs="Arial"/>
          <w:szCs w:val="18"/>
          <w:lang w:eastAsia="ko-KR"/>
        </w:rPr>
        <w:t xml:space="preserve"> </w:t>
      </w:r>
      <w:r>
        <w:rPr>
          <w:rFonts w:asciiTheme="minorEastAsia" w:eastAsiaTheme="minorEastAsia" w:hAnsiTheme="minorEastAsia" w:cs="Arial" w:hint="eastAsia"/>
          <w:szCs w:val="18"/>
          <w:lang w:eastAsia="ko-KR"/>
        </w:rPr>
        <w:t>체크 아웃 캘린더 정보를 조회한다.</w:t>
      </w:r>
      <w:r>
        <w:rPr>
          <w:rFonts w:asciiTheme="minorEastAsia" w:eastAsiaTheme="minorEastAsia" w:hAnsiTheme="minorEastAsia" w:cs="Arial"/>
          <w:szCs w:val="18"/>
          <w:lang w:eastAsia="ko-KR"/>
        </w:rPr>
        <w:t xml:space="preserve"> </w:t>
      </w:r>
    </w:p>
    <w:p w14:paraId="0A24CEE6" w14:textId="77777777" w:rsidR="00100604" w:rsidRPr="00002124" w:rsidRDefault="00100604" w:rsidP="00100604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43" w:name="_Toc97913348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Request</w:t>
      </w:r>
      <w:bookmarkEnd w:id="43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</w:t>
      </w:r>
    </w:p>
    <w:p w14:paraId="4121F245" w14:textId="133FD691" w:rsidR="00100604" w:rsidRPr="00F15D58" w:rsidRDefault="00100604" w:rsidP="00100604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>HTTP</w:t>
      </w:r>
      <w:r w:rsidRPr="00002124">
        <w:rPr>
          <w:rFonts w:asciiTheme="minorEastAsia" w:eastAsiaTheme="minorEastAsia" w:hAnsiTheme="minorEastAsia"/>
          <w:szCs w:val="18"/>
          <w:lang w:eastAsia="ko-KR"/>
        </w:rPr>
        <w:t>S</w:t>
      </w: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 xml:space="preserve"> URL </w:t>
      </w:r>
      <w:r w:rsidRPr="00F15D58">
        <w:rPr>
          <w:rFonts w:asciiTheme="minorEastAsia" w:eastAsiaTheme="minorEastAsia" w:hAnsiTheme="minorEastAsia"/>
          <w:szCs w:val="18"/>
          <w:lang w:eastAsia="ko-KR"/>
        </w:rPr>
        <w:t>=</w:t>
      </w:r>
      <w:r w:rsidRPr="00F15D58">
        <w:rPr>
          <w:rFonts w:asciiTheme="minorEastAsia" w:eastAsiaTheme="minorEastAsia" w:hAnsiTheme="minorEastAsia" w:hint="eastAsia"/>
          <w:b/>
          <w:szCs w:val="18"/>
          <w:lang w:eastAsia="ko-KR"/>
        </w:rPr>
        <w:t xml:space="preserve"> </w:t>
      </w:r>
      <w:r w:rsidRPr="00100604">
        <w:rPr>
          <w:rFonts w:asciiTheme="minorEastAsia" w:eastAsiaTheme="minorEastAsia" w:hAnsiTheme="minorEastAsia"/>
          <w:szCs w:val="18"/>
        </w:rPr>
        <w:t>/{hotelCode}/user/hotel/remainRoomCheckIn</w:t>
      </w:r>
    </w:p>
    <w:p w14:paraId="4E581B0E" w14:textId="77777777" w:rsidR="00100604" w:rsidRPr="00002124" w:rsidRDefault="00100604" w:rsidP="00100604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 xml:space="preserve">HTTP METHOD = </w:t>
      </w:r>
      <w:r>
        <w:rPr>
          <w:rFonts w:asciiTheme="minorEastAsia" w:eastAsiaTheme="minorEastAsia" w:hAnsiTheme="minorEastAsia"/>
          <w:szCs w:val="18"/>
          <w:lang w:eastAsia="ko-KR"/>
        </w:rPr>
        <w:t>POST</w:t>
      </w:r>
    </w:p>
    <w:p w14:paraId="2512C7B2" w14:textId="77777777" w:rsidR="00100604" w:rsidRPr="00002124" w:rsidRDefault="00100604" w:rsidP="00100604">
      <w:pPr>
        <w:ind w:left="800"/>
        <w:rPr>
          <w:rFonts w:asciiTheme="minorEastAsia" w:eastAsiaTheme="minorEastAsia" w:hAnsiTheme="minorEastAsia"/>
          <w:szCs w:val="18"/>
          <w:lang w:eastAsia="ko-KR"/>
        </w:rPr>
      </w:pPr>
    </w:p>
    <w:p w14:paraId="5C83C8CF" w14:textId="77777777" w:rsidR="00100604" w:rsidRDefault="00100604" w:rsidP="00100604">
      <w:pPr>
        <w:rPr>
          <w:rFonts w:asciiTheme="minorEastAsia" w:eastAsiaTheme="minorEastAsia" w:hAnsiTheme="minorEastAsia"/>
          <w:b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b/>
          <w:szCs w:val="18"/>
          <w:lang w:eastAsia="ko-KR"/>
        </w:rPr>
        <w:t>- Parameter 형식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4"/>
        <w:gridCol w:w="832"/>
        <w:gridCol w:w="1060"/>
        <w:gridCol w:w="4640"/>
      </w:tblGrid>
      <w:tr w:rsidR="00100604" w:rsidRPr="00002124" w14:paraId="29975449" w14:textId="77777777" w:rsidTr="000A21B1">
        <w:tc>
          <w:tcPr>
            <w:tcW w:w="2944" w:type="dxa"/>
            <w:shd w:val="clear" w:color="auto" w:fill="C6D9F1"/>
          </w:tcPr>
          <w:p w14:paraId="46BBA289" w14:textId="77777777" w:rsidR="00100604" w:rsidRPr="00002124" w:rsidRDefault="00100604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파라미터명</w:t>
            </w:r>
          </w:p>
        </w:tc>
        <w:tc>
          <w:tcPr>
            <w:tcW w:w="832" w:type="dxa"/>
            <w:shd w:val="clear" w:color="auto" w:fill="C6D9F1"/>
          </w:tcPr>
          <w:p w14:paraId="27574CD8" w14:textId="77777777" w:rsidR="00100604" w:rsidRPr="00002124" w:rsidRDefault="00100604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타입</w:t>
            </w:r>
          </w:p>
        </w:tc>
        <w:tc>
          <w:tcPr>
            <w:tcW w:w="1060" w:type="dxa"/>
            <w:shd w:val="clear" w:color="auto" w:fill="C6D9F1"/>
          </w:tcPr>
          <w:p w14:paraId="5B2BC399" w14:textId="77777777" w:rsidR="00100604" w:rsidRPr="00002124" w:rsidRDefault="00100604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필수여부</w:t>
            </w:r>
          </w:p>
        </w:tc>
        <w:tc>
          <w:tcPr>
            <w:tcW w:w="4640" w:type="dxa"/>
            <w:shd w:val="clear" w:color="auto" w:fill="C6D9F1"/>
          </w:tcPr>
          <w:p w14:paraId="38FBA936" w14:textId="77777777" w:rsidR="00100604" w:rsidRPr="00002124" w:rsidRDefault="00100604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</w:tr>
      <w:tr w:rsidR="00100604" w:rsidRPr="00002124" w14:paraId="46E55709" w14:textId="77777777" w:rsidTr="000A21B1">
        <w:tc>
          <w:tcPr>
            <w:tcW w:w="2944" w:type="dxa"/>
            <w:vAlign w:val="center"/>
          </w:tcPr>
          <w:p w14:paraId="2D893BED" w14:textId="220633B9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pms_seq_no</w:t>
            </w:r>
          </w:p>
        </w:tc>
        <w:tc>
          <w:tcPr>
            <w:tcW w:w="832" w:type="dxa"/>
            <w:vAlign w:val="center"/>
          </w:tcPr>
          <w:p w14:paraId="04CCD0E9" w14:textId="62FB1313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vAlign w:val="center"/>
          </w:tcPr>
          <w:p w14:paraId="40773E01" w14:textId="5517BC0F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vAlign w:val="center"/>
          </w:tcPr>
          <w:p w14:paraId="39929184" w14:textId="0A966478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호텔 ID</w:t>
            </w:r>
          </w:p>
        </w:tc>
      </w:tr>
      <w:tr w:rsidR="00100604" w:rsidRPr="00002124" w14:paraId="1A737A64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748C531" w14:textId="4698FAFA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channel_code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DC1C93B" w14:textId="75E1292D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E51D3DF" w14:textId="59F593D0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439DA2A" w14:textId="3D348521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채널 코드</w:t>
            </w:r>
          </w:p>
        </w:tc>
      </w:tr>
      <w:tr w:rsidR="00100604" w:rsidRPr="00002124" w14:paraId="4E3D0C3B" w14:textId="77777777" w:rsidTr="000A21B1">
        <w:tc>
          <w:tcPr>
            <w:tcW w:w="2944" w:type="dxa"/>
            <w:vAlign w:val="center"/>
          </w:tcPr>
          <w:p w14:paraId="5B2B0ED7" w14:textId="22E4126A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cpny_seq_no</w:t>
            </w:r>
          </w:p>
        </w:tc>
        <w:tc>
          <w:tcPr>
            <w:tcW w:w="832" w:type="dxa"/>
            <w:vAlign w:val="center"/>
          </w:tcPr>
          <w:p w14:paraId="1DE53702" w14:textId="22A334AA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vAlign w:val="center"/>
          </w:tcPr>
          <w:p w14:paraId="7D7C0697" w14:textId="6A283486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vAlign w:val="center"/>
          </w:tcPr>
          <w:p w14:paraId="1A15B7E8" w14:textId="2373DF8F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회사 ID</w:t>
            </w:r>
          </w:p>
        </w:tc>
      </w:tr>
      <w:tr w:rsidR="00100604" w:rsidRPr="00002124" w14:paraId="77BC06C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70B222E" w14:textId="2F54337D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start_date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12B0406" w14:textId="4C480146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A460E55" w14:textId="0165C37C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CA0968A" w14:textId="3809127C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시작일</w:t>
            </w:r>
          </w:p>
        </w:tc>
      </w:tr>
      <w:tr w:rsidR="00100604" w:rsidRPr="00002124" w14:paraId="32BF88B3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35D91B6" w14:textId="4F16FFDB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end_date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7AB9F40" w14:textId="40624D93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E093390" w14:textId="1646D227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20C08EF" w14:textId="35F8DC2A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종료일</w:t>
            </w:r>
          </w:p>
        </w:tc>
      </w:tr>
      <w:tr w:rsidR="00100604" w:rsidRPr="00002124" w14:paraId="44D879EA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03CA64F" w14:textId="4785A79E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prm_seq_no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1C4D494" w14:textId="6D7C42CB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71C0E3A" w14:textId="531B6340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A5AB4D7" w14:textId="5CBB71AE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프로모션 ID</w:t>
            </w:r>
          </w:p>
        </w:tc>
      </w:tr>
      <w:tr w:rsidR="00100604" w:rsidRPr="00002124" w14:paraId="2A06B816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FC9EFBB" w14:textId="1E04FB7A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SS_CURRENCY_TYPE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0FEBE16" w14:textId="403033F0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7CF3414" w14:textId="14455602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30D8DD3" w14:textId="430139B5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통화 코드</w:t>
            </w:r>
          </w:p>
        </w:tc>
      </w:tr>
      <w:tr w:rsidR="00100604" w:rsidRPr="00002124" w14:paraId="62534A0E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448CB25" w14:textId="52910CC2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SS_LANG_TYPE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7A60FFA" w14:textId="21A3520F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8BFB2E0" w14:textId="118FCC4A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D3E1909" w14:textId="549CE742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언어 타입 </w:t>
            </w:r>
          </w:p>
        </w:tc>
      </w:tr>
      <w:tr w:rsidR="00100604" w:rsidRPr="00002124" w14:paraId="06D5127F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04CE87C" w14:textId="2260A78B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SS_LOGIN_TYPE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17F9805" w14:textId="71084DCB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6F7A96B" w14:textId="669D5DD4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62B5127" w14:textId="3E257C3C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100604" w:rsidRPr="00002124" w14:paraId="3435D8C3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1B790AE" w14:textId="2FAE46A5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SS_MEMBER_INFO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A360F32" w14:textId="4BD8F8CA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6F1BC8B" w14:textId="5DCD4DD9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2DAEFFF" w14:textId="28307053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100604" w:rsidRPr="00002124" w14:paraId="6C19C554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0C9837D" w14:textId="6551E89B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SS_MEMB_EMAIL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DC6134D" w14:textId="125574F4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2DF2FFD" w14:textId="737464AB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740CD88" w14:textId="5346DE85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100604" w:rsidRPr="00002124" w14:paraId="55044E7A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3B40913" w14:textId="60D36B75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SS_MEMB_FIRSTNAME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CCCE490" w14:textId="29CE4ADC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B6926CD" w14:textId="6A1AAE37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C02730C" w14:textId="1C9A5B16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100604" w:rsidRPr="00002124" w14:paraId="0A895995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143843A" w14:textId="68A50C11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SS_MEMB_LASTNAME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63459BF" w14:textId="1ECCE768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163C277" w14:textId="35D64498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B280D0C" w14:textId="78123D74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100604" w:rsidRPr="00002124" w14:paraId="7226F13C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23E62E6" w14:textId="6ECC7ADB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SS_MEMB_MASTER_NO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E64ED1E" w14:textId="35921D2B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0E97064" w14:textId="4175CCF8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68973A9" w14:textId="5F451178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100604" w:rsidRPr="00002124" w14:paraId="1A2E4CB4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B0178A4" w14:textId="77BC1E74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SS_MEMB_SEQ_NO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27E1081" w14:textId="06E93DA2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94C1868" w14:textId="3CEE1C22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75104B5" w14:textId="15BA2B9B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100604" w:rsidRPr="00002124" w14:paraId="7D5322B9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D414AA9" w14:textId="22279853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SS_MEMB_TEL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CDA3B37" w14:textId="640B78C6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B1E96B4" w14:textId="27252EDB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F885C8C" w14:textId="588342C0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100604" w:rsidRPr="00002124" w14:paraId="48B2CE70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968186D" w14:textId="3EA4AC9F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SS_OPERATION_MODE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97E0C4E" w14:textId="4E7F26AE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3AAC5CE" w14:textId="7EFBAFA8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97355E4" w14:textId="188EC70E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운영 환경</w:t>
            </w:r>
          </w:p>
        </w:tc>
      </w:tr>
      <w:tr w:rsidR="00100604" w:rsidRPr="00002124" w14:paraId="65092351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EA68AE3" w14:textId="387723DA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SS_PMS_CODE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62AE508" w14:textId="4DA72BC6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6A13115" w14:textId="21473302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0E4CFEB" w14:textId="437C92AB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호텔 코드 </w:t>
            </w:r>
          </w:p>
        </w:tc>
      </w:tr>
      <w:tr w:rsidR="00100604" w:rsidRPr="00002124" w14:paraId="18FAF618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A9CB611" w14:textId="1D1373C7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SS_PMS_SEQ_NO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9016EBC" w14:textId="0E4D61FA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70203DB" w14:textId="49B46EA4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35AAF12" w14:textId="2A05539C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호텔 ID </w:t>
            </w:r>
          </w:p>
        </w:tc>
      </w:tr>
      <w:tr w:rsidR="00100604" w:rsidRPr="00002124" w14:paraId="303FDB74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C2BF417" w14:textId="4ACC6DCE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SS_REMOTE_IP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D400D58" w14:textId="1F9D4D1B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D4CAD87" w14:textId="70A3D368" w:rsidR="00100604" w:rsidRPr="00100604" w:rsidRDefault="00100604" w:rsidP="0010060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1A9F59A" w14:textId="57F22B60" w:rsidR="00100604" w:rsidRPr="00100604" w:rsidRDefault="00100604" w:rsidP="00100604">
            <w:pPr>
              <w:rPr>
                <w:rFonts w:asciiTheme="minorEastAsia" w:eastAsiaTheme="minorEastAsia" w:hAnsiTheme="minorEastAsia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</w:tbl>
    <w:p w14:paraId="34E4C606" w14:textId="77777777" w:rsidR="00100604" w:rsidRPr="00002124" w:rsidRDefault="00100604" w:rsidP="00100604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Arial"/>
          <w:szCs w:val="18"/>
          <w:lang w:eastAsia="ko-KR"/>
        </w:rPr>
      </w:pPr>
    </w:p>
    <w:p w14:paraId="478DB390" w14:textId="77777777" w:rsidR="00100604" w:rsidRPr="00002124" w:rsidRDefault="00100604" w:rsidP="00100604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44" w:name="_Toc97913349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샘플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R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equest Data</w:t>
      </w:r>
      <w:bookmarkEnd w:id="4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100604" w:rsidRPr="00002124" w14:paraId="7BBF1CFF" w14:textId="77777777" w:rsidTr="000A21B1">
        <w:tc>
          <w:tcPr>
            <w:tcW w:w="9684" w:type="dxa"/>
          </w:tcPr>
          <w:p w14:paraId="222E7DEC" w14:textId="77777777" w:rsidR="00100604" w:rsidRPr="00002124" w:rsidRDefault="00100604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20"/>
                <w:lang w:val="en-US" w:eastAsia="ko-KR"/>
              </w:rPr>
              <w:t>H</w:t>
            </w: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eaders</w:t>
            </w:r>
          </w:p>
          <w:p w14:paraId="5B93890A" w14:textId="77777777" w:rsidR="00076798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A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PI-KEY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$2a$12$vE3zD6zfYJwYNyjWcy3lFOAPV5iygnpvTVmZS/zFq2JuJDwXUZE2C</w:t>
            </w:r>
          </w:p>
          <w:p w14:paraId="6CA17BB5" w14:textId="1C61244B" w:rsidR="00100604" w:rsidRPr="00002124" w:rsidRDefault="00076798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V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ENDOR_ID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BETEST</w:t>
            </w:r>
          </w:p>
          <w:p w14:paraId="0A13B8B5" w14:textId="77777777" w:rsidR="00100604" w:rsidRPr="00002124" w:rsidRDefault="00100604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Query Params</w:t>
            </w:r>
          </w:p>
          <w:p w14:paraId="31A1A53D" w14:textId="5B683739" w:rsidR="00100604" w:rsidRPr="001419E9" w:rsidRDefault="00100604" w:rsidP="000A21B1">
            <w:pPr>
              <w:tabs>
                <w:tab w:val="left" w:pos="2924"/>
              </w:tabs>
              <w:rPr>
                <w:rFonts w:asciiTheme="minorHAnsi" w:eastAsiaTheme="minorHAnsi" w:hAnsiTheme="minorHAnsi"/>
                <w:szCs w:val="18"/>
                <w:lang w:eastAsia="ko-KR"/>
              </w:rPr>
            </w:pPr>
            <w:r w:rsidRPr="00100604">
              <w:rPr>
                <w:rFonts w:asciiTheme="minorEastAsia" w:eastAsiaTheme="minorEastAsia" w:hAnsiTheme="minorEastAsia"/>
                <w:szCs w:val="18"/>
              </w:rPr>
              <w:t>{hotelCode}/user/hotel/remainRoomCheckIn</w:t>
            </w:r>
          </w:p>
          <w:p w14:paraId="214CD274" w14:textId="77777777" w:rsidR="00100604" w:rsidRDefault="00100604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  <w:p w14:paraId="1B3275F3" w14:textId="77777777" w:rsidR="00100604" w:rsidRPr="00175B12" w:rsidRDefault="00100604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</w:pPr>
            <w:r w:rsidRPr="00175B12">
              <w:rPr>
                <w:rFonts w:asciiTheme="minorEastAsia" w:eastAsiaTheme="minorEastAsia" w:hAnsiTheme="minorEastAsia" w:hint="eastAsia"/>
                <w:b/>
                <w:bCs/>
                <w:szCs w:val="18"/>
                <w:lang w:eastAsia="ko-KR"/>
              </w:rPr>
              <w:t>R</w:t>
            </w:r>
            <w:r w:rsidRPr="00175B12"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equest Body </w:t>
            </w:r>
            <w:r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( Json ) </w:t>
            </w:r>
          </w:p>
          <w:p w14:paraId="35CD0FED" w14:textId="70AEC3F9" w:rsidR="0010263F" w:rsidRPr="0010263F" w:rsidRDefault="00100604" w:rsidP="0010263F">
            <w:pPr>
              <w:pStyle w:val="HTML"/>
              <w:rPr>
                <w:rFonts w:asciiTheme="minorEastAsia" w:eastAsiaTheme="minorEastAsia" w:hAnsiTheme="minorEastAsia" w:cs="Segoe UI"/>
                <w:color w:val="212121"/>
                <w:szCs w:val="18"/>
              </w:rPr>
            </w:pPr>
            <w:r w:rsidRPr="00100604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parameter: </w:t>
            </w:r>
            <w:r w:rsidR="0010263F" w:rsidRPr="0010263F">
              <w:rPr>
                <w:rFonts w:asciiTheme="minorEastAsia" w:eastAsiaTheme="minorEastAsia" w:hAnsiTheme="minorEastAsia" w:cs="Segoe UI"/>
                <w:color w:val="212121"/>
                <w:szCs w:val="18"/>
              </w:rPr>
              <w:t>{</w:t>
            </w:r>
          </w:p>
          <w:p w14:paraId="16E8B8AA" w14:textId="77777777" w:rsidR="0010263F" w:rsidRPr="0010263F" w:rsidRDefault="0010263F" w:rsidP="0010263F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10263F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"pms_seq_no": "585",</w:t>
            </w:r>
          </w:p>
          <w:p w14:paraId="790102C2" w14:textId="77777777" w:rsidR="0010263F" w:rsidRPr="0010263F" w:rsidRDefault="0010263F" w:rsidP="0010263F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10263F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lastRenderedPageBreak/>
              <w:t>"start_date": "2022-01-07",</w:t>
            </w:r>
          </w:p>
          <w:p w14:paraId="36D3C4BD" w14:textId="35540C33" w:rsidR="0010263F" w:rsidRPr="0010263F" w:rsidRDefault="0010263F" w:rsidP="0010263F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10263F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"end_date": "2022-0</w:t>
            </w:r>
            <w:r w:rsidR="005F09D8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2</w:t>
            </w:r>
            <w:r w:rsidRPr="0010263F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-</w:t>
            </w:r>
            <w:r w:rsidR="005F09D8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07</w:t>
            </w:r>
            <w:r w:rsidRPr="0010263F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",</w:t>
            </w:r>
          </w:p>
          <w:p w14:paraId="752F4EAA" w14:textId="77777777" w:rsidR="0010263F" w:rsidRPr="0010263F" w:rsidRDefault="0010263F" w:rsidP="0010263F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10263F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"channel_code": "WINGS_B2C",</w:t>
            </w:r>
          </w:p>
          <w:p w14:paraId="32E9BEF4" w14:textId="77777777" w:rsidR="0010263F" w:rsidRPr="0010263F" w:rsidRDefault="0010263F" w:rsidP="0010263F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10263F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"prm_seq_no": "",</w:t>
            </w:r>
          </w:p>
          <w:p w14:paraId="4C4F5F65" w14:textId="77777777" w:rsidR="0010263F" w:rsidRPr="0010263F" w:rsidRDefault="0010263F" w:rsidP="0010263F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10263F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"cpny_seq_no": "",</w:t>
            </w:r>
          </w:p>
          <w:p w14:paraId="1C0B8DD8" w14:textId="77777777" w:rsidR="0010263F" w:rsidRPr="0010263F" w:rsidRDefault="0010263F" w:rsidP="0010263F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10263F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"ext_channel_seq_no": "",</w:t>
            </w:r>
          </w:p>
          <w:p w14:paraId="024D5D62" w14:textId="77777777" w:rsidR="0010263F" w:rsidRPr="0010263F" w:rsidRDefault="0010263F" w:rsidP="0010263F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10263F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"SS_PMS_SEQ_NO": "585",</w:t>
            </w:r>
          </w:p>
          <w:p w14:paraId="6D0417C5" w14:textId="77777777" w:rsidR="0010263F" w:rsidRPr="0010263F" w:rsidRDefault="0010263F" w:rsidP="0010263F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10263F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"SS_PMS_CODE": "MFH1",</w:t>
            </w:r>
          </w:p>
          <w:p w14:paraId="5110CFFD" w14:textId="77777777" w:rsidR="0010263F" w:rsidRPr="0010263F" w:rsidRDefault="0010263F" w:rsidP="0010263F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10263F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"SS_MEMBER_INFO": "",</w:t>
            </w:r>
          </w:p>
          <w:p w14:paraId="0D07EB37" w14:textId="77777777" w:rsidR="0010263F" w:rsidRPr="0010263F" w:rsidRDefault="0010263F" w:rsidP="0010263F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10263F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"SS_LANG_TYPE": "KO",</w:t>
            </w:r>
          </w:p>
          <w:p w14:paraId="03D74958" w14:textId="77777777" w:rsidR="0010263F" w:rsidRPr="0010263F" w:rsidRDefault="0010263F" w:rsidP="0010263F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10263F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"SS_REMOTE_IP": "",</w:t>
            </w:r>
          </w:p>
          <w:p w14:paraId="75255675" w14:textId="77777777" w:rsidR="0010263F" w:rsidRPr="0010263F" w:rsidRDefault="0010263F" w:rsidP="0010263F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10263F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"SS_OPERATION_MODE": "prod",</w:t>
            </w:r>
          </w:p>
          <w:p w14:paraId="3472CE20" w14:textId="77777777" w:rsidR="0010263F" w:rsidRPr="0010263F" w:rsidRDefault="0010263F" w:rsidP="0010263F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10263F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"SS_PRIVACY_HOTEL": "false",</w:t>
            </w:r>
          </w:p>
          <w:p w14:paraId="335A72C6" w14:textId="77777777" w:rsidR="0010263F" w:rsidRPr="0010263F" w:rsidRDefault="0010263F" w:rsidP="0010263F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10263F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"SS_CURRENCY_TYPE": "KRW",</w:t>
            </w:r>
          </w:p>
          <w:p w14:paraId="2FF1E4E8" w14:textId="77777777" w:rsidR="0010263F" w:rsidRPr="0010263F" w:rsidRDefault="0010263F" w:rsidP="0010263F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10263F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"SS_MEMB_SEQ_NO": "",</w:t>
            </w:r>
          </w:p>
          <w:p w14:paraId="6DE75CFD" w14:textId="77777777" w:rsidR="0010263F" w:rsidRPr="0010263F" w:rsidRDefault="0010263F" w:rsidP="0010263F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10263F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"SS_MEMB_MASTER_NO": "",</w:t>
            </w:r>
          </w:p>
          <w:p w14:paraId="5FE74567" w14:textId="77777777" w:rsidR="0010263F" w:rsidRPr="0010263F" w:rsidRDefault="0010263F" w:rsidP="0010263F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10263F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"SS_MEMB_LASTNAME": "",</w:t>
            </w:r>
          </w:p>
          <w:p w14:paraId="465E650C" w14:textId="77777777" w:rsidR="0010263F" w:rsidRPr="0010263F" w:rsidRDefault="0010263F" w:rsidP="0010263F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10263F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"SS_MEMB_FIRSTNAME": "",</w:t>
            </w:r>
          </w:p>
          <w:p w14:paraId="2E575507" w14:textId="77777777" w:rsidR="0010263F" w:rsidRPr="0010263F" w:rsidRDefault="0010263F" w:rsidP="0010263F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10263F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"SS_MEMB_EMAIL": "",</w:t>
            </w:r>
          </w:p>
          <w:p w14:paraId="6765B4F3" w14:textId="77777777" w:rsidR="0010263F" w:rsidRPr="0010263F" w:rsidRDefault="0010263F" w:rsidP="0010263F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10263F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"SS_MEMB_TEL": "",</w:t>
            </w:r>
          </w:p>
          <w:p w14:paraId="43DBAC16" w14:textId="77777777" w:rsidR="0010263F" w:rsidRPr="0010263F" w:rsidRDefault="0010263F" w:rsidP="0010263F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10263F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"SS_LOGIN_TYPE": ""</w:t>
            </w:r>
          </w:p>
          <w:p w14:paraId="5D65B1B7" w14:textId="77777777" w:rsidR="0010263F" w:rsidRPr="0010263F" w:rsidRDefault="0010263F" w:rsidP="0010263F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10263F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}</w:t>
            </w:r>
          </w:p>
          <w:p w14:paraId="5F87E73E" w14:textId="7B6A055F" w:rsidR="0010263F" w:rsidRPr="00002124" w:rsidRDefault="0010263F" w:rsidP="0010263F">
            <w:pPr>
              <w:shd w:val="clear" w:color="auto" w:fill="FFFFFF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</w:tbl>
    <w:p w14:paraId="6DC85CEB" w14:textId="77777777" w:rsidR="00100604" w:rsidRPr="00002124" w:rsidRDefault="00100604" w:rsidP="00100604">
      <w:pPr>
        <w:rPr>
          <w:rFonts w:asciiTheme="minorEastAsia" w:eastAsiaTheme="minorEastAsia" w:hAnsiTheme="minorEastAsia" w:cs="Arial"/>
          <w:szCs w:val="18"/>
          <w:lang w:eastAsia="ko-KR"/>
        </w:rPr>
      </w:pPr>
    </w:p>
    <w:p w14:paraId="3AA18DFF" w14:textId="77777777" w:rsidR="00100604" w:rsidRPr="00002124" w:rsidRDefault="00100604" w:rsidP="00100604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45" w:name="_Toc97913350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</w:t>
      </w:r>
      <w:r w:rsidRPr="00002124">
        <w:rPr>
          <w:rFonts w:asciiTheme="minorEastAsia" w:eastAsiaTheme="minorEastAsia" w:hAnsiTheme="minorEastAsia"/>
          <w:b w:val="0"/>
          <w:bCs/>
          <w:lang w:val="en-US" w:eastAsia="ko-KR"/>
        </w:rPr>
        <w:t>e</w:t>
      </w:r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sponse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Format :: J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SO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N 형태로 반환</w:t>
      </w:r>
      <w:bookmarkEnd w:id="45"/>
    </w:p>
    <w:p w14:paraId="62D13565" w14:textId="77777777" w:rsidR="00100604" w:rsidRPr="00002124" w:rsidRDefault="00100604" w:rsidP="00100604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돋움"/>
          <w:b/>
          <w:szCs w:val="18"/>
          <w:lang w:val="en-US" w:eastAsia="ko-KR"/>
        </w:rPr>
      </w:pPr>
      <w:r w:rsidRPr="00002124">
        <w:rPr>
          <w:rFonts w:asciiTheme="minorEastAsia" w:eastAsiaTheme="minorEastAsia" w:hAnsiTheme="minorEastAsia" w:cs="돋움" w:hint="eastAsia"/>
          <w:b/>
          <w:szCs w:val="18"/>
          <w:lang w:val="en-US" w:eastAsia="ko-KR"/>
        </w:rPr>
        <w:t>- 반환값 형식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5"/>
        <w:gridCol w:w="776"/>
        <w:gridCol w:w="1072"/>
        <w:gridCol w:w="3048"/>
        <w:gridCol w:w="1885"/>
      </w:tblGrid>
      <w:tr w:rsidR="00100604" w:rsidRPr="00002124" w14:paraId="689F2BEA" w14:textId="77777777" w:rsidTr="000A21B1">
        <w:tc>
          <w:tcPr>
            <w:tcW w:w="2825" w:type="dxa"/>
            <w:shd w:val="clear" w:color="auto" w:fill="C6D9F1"/>
            <w:vAlign w:val="center"/>
          </w:tcPr>
          <w:p w14:paraId="0EFA41A8" w14:textId="77777777" w:rsidR="00100604" w:rsidRPr="00002124" w:rsidRDefault="00100604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엘리먼트 명</w:t>
            </w:r>
          </w:p>
        </w:tc>
        <w:tc>
          <w:tcPr>
            <w:tcW w:w="776" w:type="dxa"/>
            <w:shd w:val="clear" w:color="auto" w:fill="C6D9F1"/>
            <w:vAlign w:val="center"/>
          </w:tcPr>
          <w:p w14:paraId="31B574F7" w14:textId="77777777" w:rsidR="00100604" w:rsidRPr="00002124" w:rsidRDefault="00100604" w:rsidP="000A21B1">
            <w:pP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D</w:t>
            </w:r>
            <w: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  <w:t>ata Type</w:t>
            </w:r>
          </w:p>
        </w:tc>
        <w:tc>
          <w:tcPr>
            <w:tcW w:w="1072" w:type="dxa"/>
            <w:shd w:val="clear" w:color="auto" w:fill="C6D9F1"/>
            <w:vAlign w:val="center"/>
          </w:tcPr>
          <w:p w14:paraId="195504A5" w14:textId="77777777" w:rsidR="00100604" w:rsidRPr="00002124" w:rsidRDefault="00100604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</w:p>
        </w:tc>
        <w:tc>
          <w:tcPr>
            <w:tcW w:w="3048" w:type="dxa"/>
            <w:shd w:val="clear" w:color="auto" w:fill="C6D9F1"/>
            <w:vAlign w:val="center"/>
          </w:tcPr>
          <w:p w14:paraId="6D9FEA68" w14:textId="77777777" w:rsidR="00100604" w:rsidRPr="00002124" w:rsidRDefault="00100604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  <w:tc>
          <w:tcPr>
            <w:tcW w:w="1885" w:type="dxa"/>
            <w:shd w:val="clear" w:color="auto" w:fill="C6D9F1"/>
            <w:vAlign w:val="center"/>
          </w:tcPr>
          <w:p w14:paraId="2AF08807" w14:textId="77777777" w:rsidR="00100604" w:rsidRPr="00002124" w:rsidRDefault="00100604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반환 타입</w:t>
            </w:r>
          </w:p>
        </w:tc>
      </w:tr>
      <w:tr w:rsidR="00100604" w:rsidRPr="00002124" w14:paraId="7AB208C3" w14:textId="77777777" w:rsidTr="000A21B1">
        <w:tc>
          <w:tcPr>
            <w:tcW w:w="2825" w:type="dxa"/>
            <w:vAlign w:val="center"/>
          </w:tcPr>
          <w:p w14:paraId="3D6492C4" w14:textId="77777777" w:rsidR="00100604" w:rsidRPr="00CF5000" w:rsidRDefault="0010060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result</w:t>
            </w:r>
          </w:p>
        </w:tc>
        <w:tc>
          <w:tcPr>
            <w:tcW w:w="776" w:type="dxa"/>
            <w:vAlign w:val="center"/>
          </w:tcPr>
          <w:p w14:paraId="565F2C1D" w14:textId="77777777" w:rsidR="00100604" w:rsidRPr="00CF5000" w:rsidRDefault="00100604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List</w:t>
            </w:r>
          </w:p>
        </w:tc>
        <w:tc>
          <w:tcPr>
            <w:tcW w:w="1072" w:type="dxa"/>
            <w:vAlign w:val="center"/>
          </w:tcPr>
          <w:p w14:paraId="1C2C363F" w14:textId="77777777" w:rsidR="00100604" w:rsidRPr="00CF5000" w:rsidRDefault="00100604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729BCF7" w14:textId="77777777" w:rsidR="00100604" w:rsidRPr="00CF5000" w:rsidRDefault="0010060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5" w:type="dxa"/>
            <w:vAlign w:val="center"/>
          </w:tcPr>
          <w:p w14:paraId="474344C5" w14:textId="77777777" w:rsidR="00100604" w:rsidRPr="00CF5000" w:rsidRDefault="0010060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“JSON“</w:t>
            </w:r>
          </w:p>
        </w:tc>
      </w:tr>
    </w:tbl>
    <w:p w14:paraId="1B0720D2" w14:textId="77777777" w:rsidR="00100604" w:rsidRPr="00002124" w:rsidRDefault="00100604" w:rsidP="00100604">
      <w:pPr>
        <w:tabs>
          <w:tab w:val="left" w:pos="3798"/>
        </w:tabs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ab/>
      </w:r>
    </w:p>
    <w:p w14:paraId="7B82D50D" w14:textId="77777777" w:rsidR="00100604" w:rsidRPr="00002124" w:rsidRDefault="00100604" w:rsidP="00100604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46" w:name="_Toc97913351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샘플 JSON예제</w:t>
      </w:r>
      <w:bookmarkEnd w:id="4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100604" w:rsidRPr="00002124" w14:paraId="74128A20" w14:textId="77777777" w:rsidTr="000A21B1">
        <w:tc>
          <w:tcPr>
            <w:tcW w:w="9684" w:type="dxa"/>
          </w:tcPr>
          <w:p w14:paraId="7A58AA50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{</w:t>
            </w:r>
          </w:p>
          <w:p w14:paraId="368ABA52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</w:t>
            </w:r>
            <w:r w:rsidRPr="005F09D8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"result"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[</w:t>
            </w:r>
          </w:p>
          <w:p w14:paraId="031AADFD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{</w:t>
            </w:r>
          </w:p>
          <w:p w14:paraId="3191805A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"generate_series"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"2022-01-07"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5F5D471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"sale_date"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"2022-01-07"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2E3B211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"enabledate"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"20220107"</w:t>
            </w:r>
          </w:p>
          <w:p w14:paraId="643306CC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},</w:t>
            </w:r>
          </w:p>
          <w:p w14:paraId="1498AB09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{</w:t>
            </w:r>
          </w:p>
          <w:p w14:paraId="3FE63377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"generate_series"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"2022-01-08"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7D5122BC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"sale_date"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"2022-01-08"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CAE8394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lastRenderedPageBreak/>
              <w:t>            </w:t>
            </w:r>
            <w:r w:rsidRPr="005F09D8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"enabledate"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"20220108"</w:t>
            </w:r>
          </w:p>
          <w:p w14:paraId="3DFA9337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},</w:t>
            </w:r>
          </w:p>
          <w:p w14:paraId="50EE85A3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{</w:t>
            </w:r>
          </w:p>
          <w:p w14:paraId="6989A431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"generate_series"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"2022-01-09"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06CCDCE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"sale_date"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"2022-01-09"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9204827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"enabledate"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"20220109"</w:t>
            </w:r>
          </w:p>
          <w:p w14:paraId="767CE4B8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},</w:t>
            </w:r>
          </w:p>
          <w:p w14:paraId="305F5DE8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{</w:t>
            </w:r>
          </w:p>
          <w:p w14:paraId="55A258E2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"generate_series"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"2022-01-10"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038BA81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"sale_date"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"2022-01-10"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B57CFFD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"enabledate"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"20220110"</w:t>
            </w:r>
          </w:p>
          <w:p w14:paraId="62D2F0AE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},</w:t>
            </w:r>
          </w:p>
          <w:p w14:paraId="51681FE6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{</w:t>
            </w:r>
          </w:p>
          <w:p w14:paraId="229C887B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"generate_series"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"2022-01-11"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A2CACEC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"sale_date"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"2022-01-11"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EF2DC8F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"enabledate"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"20220111"</w:t>
            </w:r>
          </w:p>
          <w:p w14:paraId="56043955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},</w:t>
            </w:r>
          </w:p>
          <w:p w14:paraId="7B18547B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{</w:t>
            </w:r>
          </w:p>
          <w:p w14:paraId="6F6DF462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"generate_series"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"2022-01-12"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8453D9F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"sale_date"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"2022-01-12"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359FDDD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"enabledate"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"20220112"</w:t>
            </w:r>
          </w:p>
          <w:p w14:paraId="6E6CDFD9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},</w:t>
            </w:r>
          </w:p>
          <w:p w14:paraId="61D47C7E" w14:textId="0D1C8FA1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…</w:t>
            </w:r>
          </w:p>
          <w:p w14:paraId="3F433369" w14:textId="1D2E1AEA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</w:p>
          <w:p w14:paraId="10182B73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{</w:t>
            </w:r>
          </w:p>
          <w:p w14:paraId="0A478843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"generate_series"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"2022-02-06"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75432FA1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"sale_date"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"2022-02-06"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D8723A8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"enabledate"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"20220206"</w:t>
            </w:r>
          </w:p>
          <w:p w14:paraId="346FBAB9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},</w:t>
            </w:r>
          </w:p>
          <w:p w14:paraId="3D5B2B1E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{</w:t>
            </w:r>
          </w:p>
          <w:p w14:paraId="6D91E48E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"generate_series"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"2022-02-07"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10FA0071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"sale_date"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1EFB568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5F09D8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"enabledate"</w:t>
            </w: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5F09D8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</w:p>
          <w:p w14:paraId="440F4620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}</w:t>
            </w:r>
          </w:p>
          <w:p w14:paraId="19021052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]</w:t>
            </w:r>
          </w:p>
          <w:p w14:paraId="7F38D355" w14:textId="77777777" w:rsidR="005F09D8" w:rsidRPr="005F09D8" w:rsidRDefault="005F09D8" w:rsidP="005F09D8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5F09D8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}</w:t>
            </w:r>
          </w:p>
          <w:p w14:paraId="679902EF" w14:textId="7464C1F0" w:rsidR="005F09D8" w:rsidRPr="00FC0FF4" w:rsidRDefault="005F09D8" w:rsidP="00100604">
            <w:pPr>
              <w:pStyle w:val="HTML"/>
            </w:pPr>
          </w:p>
        </w:tc>
      </w:tr>
    </w:tbl>
    <w:p w14:paraId="0649DEC5" w14:textId="77777777" w:rsidR="00100604" w:rsidRPr="00002124" w:rsidRDefault="00100604" w:rsidP="00100604">
      <w:pPr>
        <w:rPr>
          <w:rFonts w:asciiTheme="minorEastAsia" w:eastAsiaTheme="minorEastAsia" w:hAnsiTheme="minorEastAsia"/>
          <w:b/>
          <w:sz w:val="24"/>
          <w:lang w:eastAsia="ko-KR"/>
        </w:rPr>
      </w:pPr>
    </w:p>
    <w:p w14:paraId="5AF3E9D5" w14:textId="77777777" w:rsidR="00100604" w:rsidRPr="00002124" w:rsidRDefault="00100604" w:rsidP="00100604">
      <w:pPr>
        <w:rPr>
          <w:rFonts w:asciiTheme="minorEastAsia" w:eastAsiaTheme="minorEastAsia" w:hAnsiTheme="minorEastAsia"/>
          <w:b/>
          <w:sz w:val="24"/>
          <w:lang w:eastAsia="ko-KR"/>
        </w:rPr>
      </w:pPr>
    </w:p>
    <w:p w14:paraId="1C26E14C" w14:textId="00ADFF4F" w:rsidR="006616DA" w:rsidRDefault="000D53F8">
      <w:pPr>
        <w:rPr>
          <w:rFonts w:asciiTheme="minorEastAsia" w:eastAsiaTheme="minorEastAsia" w:hAnsiTheme="minorEastAsia"/>
          <w:b/>
          <w:sz w:val="24"/>
          <w:lang w:eastAsia="ko-KR"/>
        </w:rPr>
      </w:pPr>
      <w:r>
        <w:rPr>
          <w:rFonts w:asciiTheme="minorEastAsia" w:eastAsiaTheme="minorEastAsia" w:hAnsiTheme="minorEastAsia"/>
          <w:b/>
          <w:sz w:val="24"/>
          <w:lang w:eastAsia="ko-KR"/>
        </w:rPr>
        <w:br w:type="page"/>
      </w:r>
    </w:p>
    <w:p w14:paraId="39854649" w14:textId="7F8D85BB" w:rsidR="006616DA" w:rsidRPr="00AC17D0" w:rsidRDefault="006616DA" w:rsidP="006616DA">
      <w:pPr>
        <w:pStyle w:val="Numberedlist22"/>
        <w:ind w:hanging="720"/>
        <w:rPr>
          <w:rFonts w:asciiTheme="minorEastAsia" w:eastAsiaTheme="minorEastAsia" w:hAnsiTheme="minorEastAsia"/>
          <w:lang w:eastAsia="ko-KR"/>
        </w:rPr>
      </w:pPr>
      <w:bookmarkStart w:id="47" w:name="_Toc97913352"/>
      <w:r>
        <w:rPr>
          <w:rFonts w:asciiTheme="minorEastAsia" w:eastAsiaTheme="minorEastAsia" w:hAnsiTheme="minorEastAsia" w:hint="eastAsia"/>
          <w:lang w:eastAsia="ko-KR"/>
        </w:rPr>
        <w:lastRenderedPageBreak/>
        <w:t>패키지 조회</w:t>
      </w:r>
      <w:bookmarkEnd w:id="47"/>
    </w:p>
    <w:p w14:paraId="48E62447" w14:textId="17F4ED25" w:rsidR="006616DA" w:rsidRPr="00002124" w:rsidRDefault="006616DA" w:rsidP="006616DA">
      <w:pPr>
        <w:ind w:leftChars="250" w:left="450"/>
        <w:jc w:val="both"/>
        <w:rPr>
          <w:rFonts w:asciiTheme="minorEastAsia" w:eastAsiaTheme="minorEastAsia" w:hAnsiTheme="minorEastAsia" w:cs="Arial"/>
          <w:szCs w:val="18"/>
          <w:lang w:eastAsia="ko-KR"/>
        </w:rPr>
      </w:pPr>
      <w:r>
        <w:rPr>
          <w:rFonts w:asciiTheme="minorEastAsia" w:eastAsiaTheme="minorEastAsia" w:hAnsiTheme="minorEastAsia" w:cs="Arial" w:hint="eastAsia"/>
          <w:szCs w:val="18"/>
          <w:lang w:eastAsia="ko-KR"/>
        </w:rPr>
        <w:t>패키지 정보를 조회한다.</w:t>
      </w:r>
      <w:r>
        <w:rPr>
          <w:rFonts w:asciiTheme="minorEastAsia" w:eastAsiaTheme="minorEastAsia" w:hAnsiTheme="minorEastAsia" w:cs="Arial"/>
          <w:szCs w:val="18"/>
          <w:lang w:eastAsia="ko-KR"/>
        </w:rPr>
        <w:t xml:space="preserve"> </w:t>
      </w:r>
    </w:p>
    <w:p w14:paraId="400A95C1" w14:textId="77777777" w:rsidR="006616DA" w:rsidRPr="00002124" w:rsidRDefault="006616DA" w:rsidP="006616DA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48" w:name="_Toc97913353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Request</w:t>
      </w:r>
      <w:bookmarkEnd w:id="48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</w:t>
      </w:r>
    </w:p>
    <w:p w14:paraId="711FDE68" w14:textId="438D6699" w:rsidR="006616DA" w:rsidRPr="00F15D58" w:rsidRDefault="006616DA" w:rsidP="006616DA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>HTTP</w:t>
      </w:r>
      <w:r w:rsidRPr="00002124">
        <w:rPr>
          <w:rFonts w:asciiTheme="minorEastAsia" w:eastAsiaTheme="minorEastAsia" w:hAnsiTheme="minorEastAsia"/>
          <w:szCs w:val="18"/>
          <w:lang w:eastAsia="ko-KR"/>
        </w:rPr>
        <w:t>S</w:t>
      </w: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 xml:space="preserve"> URL </w:t>
      </w:r>
      <w:r w:rsidRPr="00F15D58">
        <w:rPr>
          <w:rFonts w:asciiTheme="minorEastAsia" w:eastAsiaTheme="minorEastAsia" w:hAnsiTheme="minorEastAsia"/>
          <w:szCs w:val="18"/>
          <w:lang w:eastAsia="ko-KR"/>
        </w:rPr>
        <w:t>=</w:t>
      </w:r>
      <w:r w:rsidRPr="00F15D58">
        <w:rPr>
          <w:rFonts w:asciiTheme="minorEastAsia" w:eastAsiaTheme="minorEastAsia" w:hAnsiTheme="minorEastAsia" w:hint="eastAsia"/>
          <w:b/>
          <w:szCs w:val="18"/>
          <w:lang w:eastAsia="ko-KR"/>
        </w:rPr>
        <w:t xml:space="preserve"> </w:t>
      </w:r>
      <w:r w:rsidRPr="006616DA">
        <w:rPr>
          <w:rFonts w:asciiTheme="minorEastAsia" w:eastAsiaTheme="minorEastAsia" w:hAnsiTheme="minorEastAsia"/>
          <w:szCs w:val="18"/>
        </w:rPr>
        <w:t>/{hotelCode}/user/hotel/rateList</w:t>
      </w:r>
    </w:p>
    <w:p w14:paraId="6EA43F0E" w14:textId="77777777" w:rsidR="006616DA" w:rsidRPr="00002124" w:rsidRDefault="006616DA" w:rsidP="006616DA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 xml:space="preserve">HTTP METHOD = </w:t>
      </w:r>
      <w:r>
        <w:rPr>
          <w:rFonts w:asciiTheme="minorEastAsia" w:eastAsiaTheme="minorEastAsia" w:hAnsiTheme="minorEastAsia"/>
          <w:szCs w:val="18"/>
          <w:lang w:eastAsia="ko-KR"/>
        </w:rPr>
        <w:t>POST</w:t>
      </w:r>
    </w:p>
    <w:p w14:paraId="2E13DEEB" w14:textId="77777777" w:rsidR="006616DA" w:rsidRPr="00002124" w:rsidRDefault="006616DA" w:rsidP="006616DA">
      <w:pPr>
        <w:ind w:left="800"/>
        <w:rPr>
          <w:rFonts w:asciiTheme="minorEastAsia" w:eastAsiaTheme="minorEastAsia" w:hAnsiTheme="minorEastAsia"/>
          <w:szCs w:val="18"/>
          <w:lang w:eastAsia="ko-KR"/>
        </w:rPr>
      </w:pPr>
    </w:p>
    <w:p w14:paraId="4B5BA753" w14:textId="77777777" w:rsidR="006616DA" w:rsidRDefault="006616DA" w:rsidP="006616DA">
      <w:pPr>
        <w:rPr>
          <w:rFonts w:asciiTheme="minorEastAsia" w:eastAsiaTheme="minorEastAsia" w:hAnsiTheme="minorEastAsia"/>
          <w:b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b/>
          <w:szCs w:val="18"/>
          <w:lang w:eastAsia="ko-KR"/>
        </w:rPr>
        <w:t>- Parameter 형식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4"/>
        <w:gridCol w:w="832"/>
        <w:gridCol w:w="1060"/>
        <w:gridCol w:w="4640"/>
      </w:tblGrid>
      <w:tr w:rsidR="006616DA" w:rsidRPr="00002124" w14:paraId="43D4D1D5" w14:textId="77777777" w:rsidTr="000A21B1">
        <w:tc>
          <w:tcPr>
            <w:tcW w:w="2944" w:type="dxa"/>
            <w:shd w:val="clear" w:color="auto" w:fill="C6D9F1"/>
          </w:tcPr>
          <w:p w14:paraId="162EFFB6" w14:textId="77777777" w:rsidR="006616DA" w:rsidRPr="00002124" w:rsidRDefault="006616DA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파라미터명</w:t>
            </w:r>
          </w:p>
        </w:tc>
        <w:tc>
          <w:tcPr>
            <w:tcW w:w="832" w:type="dxa"/>
            <w:shd w:val="clear" w:color="auto" w:fill="C6D9F1"/>
          </w:tcPr>
          <w:p w14:paraId="24149374" w14:textId="77777777" w:rsidR="006616DA" w:rsidRPr="00002124" w:rsidRDefault="006616DA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타입</w:t>
            </w:r>
          </w:p>
        </w:tc>
        <w:tc>
          <w:tcPr>
            <w:tcW w:w="1060" w:type="dxa"/>
            <w:shd w:val="clear" w:color="auto" w:fill="C6D9F1"/>
          </w:tcPr>
          <w:p w14:paraId="446994AB" w14:textId="77777777" w:rsidR="006616DA" w:rsidRPr="00002124" w:rsidRDefault="006616DA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필수여부</w:t>
            </w:r>
          </w:p>
        </w:tc>
        <w:tc>
          <w:tcPr>
            <w:tcW w:w="4640" w:type="dxa"/>
            <w:shd w:val="clear" w:color="auto" w:fill="C6D9F1"/>
          </w:tcPr>
          <w:p w14:paraId="2179418F" w14:textId="77777777" w:rsidR="006616DA" w:rsidRPr="00002124" w:rsidRDefault="006616DA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</w:tr>
      <w:tr w:rsidR="006616DA" w:rsidRPr="00002124" w14:paraId="3FB6DC8E" w14:textId="77777777" w:rsidTr="000A21B1">
        <w:tc>
          <w:tcPr>
            <w:tcW w:w="2944" w:type="dxa"/>
            <w:vAlign w:val="center"/>
          </w:tcPr>
          <w:p w14:paraId="5682ABC6" w14:textId="6C36A9C6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check_in</w:t>
            </w:r>
          </w:p>
        </w:tc>
        <w:tc>
          <w:tcPr>
            <w:tcW w:w="832" w:type="dxa"/>
            <w:vAlign w:val="center"/>
          </w:tcPr>
          <w:p w14:paraId="6E04AB23" w14:textId="081BF4AA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vAlign w:val="center"/>
          </w:tcPr>
          <w:p w14:paraId="4426403F" w14:textId="3385C83E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vAlign w:val="center"/>
          </w:tcPr>
          <w:p w14:paraId="0A7B8556" w14:textId="2E5FCBFD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체크인</w:t>
            </w:r>
          </w:p>
        </w:tc>
      </w:tr>
      <w:tr w:rsidR="006616DA" w:rsidRPr="00002124" w14:paraId="3F66A94A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53802C8" w14:textId="2C217E1B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check_out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0CFB2A3" w14:textId="1BEF9971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B04D3FC" w14:textId="51DE5067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34529EF" w14:textId="58BF5CC7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체크아웃</w:t>
            </w:r>
          </w:p>
        </w:tc>
      </w:tr>
      <w:tr w:rsidR="006616DA" w:rsidRPr="00002124" w14:paraId="6F9A06C2" w14:textId="77777777" w:rsidTr="000A21B1">
        <w:tc>
          <w:tcPr>
            <w:tcW w:w="2944" w:type="dxa"/>
            <w:vAlign w:val="center"/>
          </w:tcPr>
          <w:p w14:paraId="60795246" w14:textId="40572492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rooms</w:t>
            </w:r>
          </w:p>
        </w:tc>
        <w:tc>
          <w:tcPr>
            <w:tcW w:w="832" w:type="dxa"/>
            <w:vAlign w:val="center"/>
          </w:tcPr>
          <w:p w14:paraId="295631D4" w14:textId="6A22CC8E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vAlign w:val="center"/>
          </w:tcPr>
          <w:p w14:paraId="6AC26928" w14:textId="540E436B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vAlign w:val="center"/>
          </w:tcPr>
          <w:p w14:paraId="3F4906E3" w14:textId="423D45EC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방 수</w:t>
            </w:r>
          </w:p>
        </w:tc>
      </w:tr>
      <w:tr w:rsidR="006616DA" w:rsidRPr="00002124" w14:paraId="10E9666D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3022795" w14:textId="43B057B6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adult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4B53036" w14:textId="5F21A6F3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6073A1F" w14:textId="290E9D35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E4D9211" w14:textId="30B1C76E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어른 수</w:t>
            </w:r>
          </w:p>
        </w:tc>
      </w:tr>
      <w:tr w:rsidR="006616DA" w:rsidRPr="00002124" w14:paraId="675224AE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50B2BAD" w14:textId="2F3CA43F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children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8978202" w14:textId="4475E432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76371B9" w14:textId="79C02DCC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D0EAEBB" w14:textId="5CA9F0EE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아동 수</w:t>
            </w:r>
          </w:p>
        </w:tc>
      </w:tr>
      <w:tr w:rsidR="006616DA" w:rsidRPr="00002124" w14:paraId="33AB366E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5562504" w14:textId="7E8CC42E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channel_code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4D6E351" w14:textId="794F2439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2DB849A" w14:textId="6C2DA74D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A7ACA2E" w14:textId="2E7813E9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채널 코드</w:t>
            </w:r>
          </w:p>
        </w:tc>
      </w:tr>
      <w:tr w:rsidR="006616DA" w:rsidRPr="00002124" w14:paraId="602AF438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A53ED22" w14:textId="4FA08A84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lang_type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0BCFCA8" w14:textId="5CEEBE9F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D358190" w14:textId="4E13BD57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8B8448F" w14:textId="66539BCE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언어 코드</w:t>
            </w:r>
          </w:p>
        </w:tc>
      </w:tr>
      <w:tr w:rsidR="006616DA" w:rsidRPr="00002124" w14:paraId="5303019C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AE7F31D" w14:textId="308D0893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prm_seq_no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F669984" w14:textId="2D8EC7F8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E1C5210" w14:textId="599A4365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F852C58" w14:textId="0E184C6A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프로모션 ID</w:t>
            </w:r>
          </w:p>
        </w:tc>
      </w:tr>
      <w:tr w:rsidR="006616DA" w:rsidRPr="00002124" w14:paraId="1ABFB6E2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561AF1D" w14:textId="5538465D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cnpy_seq_no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F87C585" w14:textId="6AF03F0A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6B1854B" w14:textId="1DAF59FF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3533908" w14:textId="6B1C4CBF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기업체 ID</w:t>
            </w:r>
          </w:p>
        </w:tc>
      </w:tr>
      <w:tr w:rsidR="006616DA" w:rsidRPr="00002124" w14:paraId="2010B18C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7D7C0D0" w14:textId="37B935AC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rate_only_yn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B0CB4B1" w14:textId="574CCBBE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17CCEED" w14:textId="38312412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C1B5820" w14:textId="6132DE4D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패키지 조회 Y/N</w:t>
            </w:r>
          </w:p>
        </w:tc>
      </w:tr>
      <w:tr w:rsidR="006616DA" w:rsidRPr="00002124" w14:paraId="49512B19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B780D3E" w14:textId="00453FD4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mmbrs_seq_no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7A0E502" w14:textId="7BAE5E2F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27E3D44" w14:textId="6B603DCA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00134BF" w14:textId="662F5B40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회원 ID</w:t>
            </w:r>
          </w:p>
        </w:tc>
      </w:tr>
      <w:tr w:rsidR="006616DA" w:rsidRPr="00002124" w14:paraId="1236925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0172995" w14:textId="1AA4FE32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SS_REMOTE_IP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3A315E5" w14:textId="46B8892C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28BA0B9" w14:textId="307341FD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1A1AB54" w14:textId="50B75B0E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6616DA" w:rsidRPr="00002124" w14:paraId="6BDE9C8D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125FE51" w14:textId="4651A9F1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SS_PMS_SEQ_NO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99A09CC" w14:textId="45F14F21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5769C92" w14:textId="557570E4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2615AA2" w14:textId="3E142D8A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 </w:t>
            </w:r>
            <w:r w:rsidR="00BB23E7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호텔 </w:t>
            </w:r>
            <w:r w:rsidR="00BB23E7"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</w:tr>
      <w:tr w:rsidR="006616DA" w:rsidRPr="00002124" w14:paraId="678D9155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628CF69" w14:textId="52BAB5AA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SS_PMS_CODE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6A9E3F4" w14:textId="5FD81006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E9B0EA9" w14:textId="7EEBAB24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D8E4F85" w14:textId="3B1D3482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 </w:t>
            </w:r>
            <w:r w:rsidR="00BB23E7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호텔 코드</w:t>
            </w:r>
          </w:p>
        </w:tc>
      </w:tr>
      <w:tr w:rsidR="006616DA" w:rsidRPr="00002124" w14:paraId="3535B558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D0D58EC" w14:textId="62690E38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SS_OPERATION_MODE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41936EB" w14:textId="73535D19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65C9F67" w14:textId="6027715B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A5BF793" w14:textId="7431C660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 </w:t>
            </w:r>
            <w:r w:rsidR="00BB23E7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운영 환경</w:t>
            </w:r>
          </w:p>
        </w:tc>
      </w:tr>
      <w:tr w:rsidR="006616DA" w:rsidRPr="00002124" w14:paraId="39F25ECD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87ABD05" w14:textId="4FCBC084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SS_MEMB_TEL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7B250AB" w14:textId="56A578DE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ECD8086" w14:textId="251AD296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CC84455" w14:textId="110D9A97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6616DA" w:rsidRPr="00002124" w14:paraId="3DA84C5A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22BA3DC" w14:textId="51F03B04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SS_MEMB_SEQ_NO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F39EA09" w14:textId="0814F015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BD46788" w14:textId="264B1120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E94CDCF" w14:textId="28DCB4A5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6616DA" w:rsidRPr="00002124" w14:paraId="439E72C0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C85DD7A" w14:textId="360AE460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SS_MEMB_MASTER_NO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68E87C8" w14:textId="5AE806D2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4FBE43E" w14:textId="125A9F3A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E6FD72C" w14:textId="399B2DFE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6616DA" w:rsidRPr="00002124" w14:paraId="45F654E7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0A4F955" w14:textId="11402C6A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SS_MEMB_LASTNAME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3FDF397" w14:textId="65F48864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076CD2A" w14:textId="712152C5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8A9678C" w14:textId="267145BB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6616DA" w:rsidRPr="00002124" w14:paraId="36F31E14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6240E91" w14:textId="628CDBA4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SS_MEMB_FIRSTNAME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04F92B1" w14:textId="50D31212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7BB44C1" w14:textId="4C69212B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6495949" w14:textId="782A4649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6616DA" w:rsidRPr="00002124" w14:paraId="59AC02A4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7D5A448" w14:textId="08D74C4B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SS_MEMB_EMAIL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A0C2EC7" w14:textId="469690C5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06B7337" w14:textId="193C9FE6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52FE68A" w14:textId="45CEF539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6616DA" w:rsidRPr="00002124" w14:paraId="72FDBABC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6EE247F" w14:textId="2FA26E2A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SS_MEMBER_INFO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8FAEA96" w14:textId="05690EAA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D065D25" w14:textId="2A643539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83060C7" w14:textId="615A9EA7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6616DA" w:rsidRPr="00002124" w14:paraId="2AB23E08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3CFB48E" w14:textId="13028663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SS_LOGIN_TYPE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24E90F6" w14:textId="62EA4766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B1C245A" w14:textId="50C2002D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1AB7B9F" w14:textId="3D8D9C4F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6616DA" w:rsidRPr="00002124" w14:paraId="60E9F222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3CD794D" w14:textId="09FADB42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SS_LANG_TYPE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CB32D6D" w14:textId="77BA2720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0E2A01E" w14:textId="3B7BE0A6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1255992" w14:textId="25AA56AA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 </w:t>
            </w:r>
            <w:r w:rsidR="00BB23E7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언어 타입</w:t>
            </w:r>
          </w:p>
        </w:tc>
      </w:tr>
      <w:tr w:rsidR="006616DA" w:rsidRPr="00002124" w14:paraId="5D2BC524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6ABC630" w14:textId="7336D4A3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SS_CURRENCY_TYPE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6DEEE90" w14:textId="198853E6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172DCF5" w14:textId="1E075A93" w:rsidR="006616DA" w:rsidRPr="006616DA" w:rsidRDefault="006616DA" w:rsidP="006616D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E938A41" w14:textId="2C0513B0" w:rsidR="006616DA" w:rsidRPr="006616DA" w:rsidRDefault="006616DA" w:rsidP="006616D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616DA">
              <w:rPr>
                <w:rFonts w:asciiTheme="minorEastAsia" w:eastAsiaTheme="minorEastAsia" w:hAnsiTheme="minorEastAsia"/>
                <w:szCs w:val="18"/>
              </w:rPr>
              <w:t> </w:t>
            </w:r>
            <w:r w:rsidR="00BB23E7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통화 코드</w:t>
            </w:r>
          </w:p>
        </w:tc>
      </w:tr>
    </w:tbl>
    <w:p w14:paraId="298D51EA" w14:textId="77777777" w:rsidR="006616DA" w:rsidRPr="00002124" w:rsidRDefault="006616DA" w:rsidP="006616DA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Arial"/>
          <w:szCs w:val="18"/>
          <w:lang w:eastAsia="ko-KR"/>
        </w:rPr>
      </w:pPr>
    </w:p>
    <w:p w14:paraId="2D8C536D" w14:textId="77777777" w:rsidR="006616DA" w:rsidRPr="00002124" w:rsidRDefault="006616DA" w:rsidP="006616DA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49" w:name="_Toc97913354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샘플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R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equest Data</w:t>
      </w:r>
      <w:bookmarkEnd w:id="4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6616DA" w:rsidRPr="00002124" w14:paraId="7BA7E9B2" w14:textId="77777777" w:rsidTr="000A21B1">
        <w:tc>
          <w:tcPr>
            <w:tcW w:w="9684" w:type="dxa"/>
          </w:tcPr>
          <w:p w14:paraId="7B695921" w14:textId="77777777" w:rsidR="006616DA" w:rsidRPr="00002124" w:rsidRDefault="006616DA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20"/>
                <w:lang w:val="en-US" w:eastAsia="ko-KR"/>
              </w:rPr>
              <w:t>H</w:t>
            </w: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eaders</w:t>
            </w:r>
          </w:p>
          <w:p w14:paraId="55BA0ED6" w14:textId="77777777" w:rsidR="00076798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A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PI-KEY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$2a$12$vE3zD6zfYJwYNyjWcy3lFOAPV5iygnpvTVmZS/zFq2JuJDwXUZE2C</w:t>
            </w:r>
          </w:p>
          <w:p w14:paraId="5DD80D6B" w14:textId="77777777" w:rsidR="00076798" w:rsidRPr="00002124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V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ENDOR_ID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BETEST</w:t>
            </w:r>
          </w:p>
          <w:p w14:paraId="138D53B5" w14:textId="77777777" w:rsidR="006616DA" w:rsidRPr="00002124" w:rsidRDefault="006616DA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</w:p>
          <w:p w14:paraId="2FD0FF07" w14:textId="77777777" w:rsidR="006616DA" w:rsidRPr="00002124" w:rsidRDefault="006616DA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lastRenderedPageBreak/>
              <w:t>Query Params</w:t>
            </w:r>
          </w:p>
          <w:p w14:paraId="7FD472D3" w14:textId="3F2F67CA" w:rsidR="006616DA" w:rsidRPr="001419E9" w:rsidRDefault="006616DA" w:rsidP="000A21B1">
            <w:pPr>
              <w:tabs>
                <w:tab w:val="left" w:pos="2924"/>
              </w:tabs>
              <w:rPr>
                <w:rFonts w:asciiTheme="minorHAnsi" w:eastAsiaTheme="minorHAnsi" w:hAnsiTheme="minorHAnsi"/>
                <w:szCs w:val="18"/>
                <w:lang w:eastAsia="ko-KR"/>
              </w:rPr>
            </w:pPr>
            <w:r w:rsidRPr="006616DA">
              <w:rPr>
                <w:rFonts w:asciiTheme="minorHAnsi" w:eastAsiaTheme="minorHAnsi" w:hAnsiTheme="minorHAnsi"/>
                <w:szCs w:val="18"/>
                <w:lang w:eastAsia="ko-KR"/>
              </w:rPr>
              <w:t>{hotelCode}/user/hotel/rateList</w:t>
            </w:r>
          </w:p>
          <w:p w14:paraId="14460D34" w14:textId="77777777" w:rsidR="006616DA" w:rsidRDefault="006616DA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  <w:p w14:paraId="5E7543CE" w14:textId="77777777" w:rsidR="006616DA" w:rsidRPr="00175B12" w:rsidRDefault="006616DA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</w:pPr>
            <w:r w:rsidRPr="00175B12">
              <w:rPr>
                <w:rFonts w:asciiTheme="minorEastAsia" w:eastAsiaTheme="minorEastAsia" w:hAnsiTheme="minorEastAsia" w:hint="eastAsia"/>
                <w:b/>
                <w:bCs/>
                <w:szCs w:val="18"/>
                <w:lang w:eastAsia="ko-KR"/>
              </w:rPr>
              <w:t>R</w:t>
            </w:r>
            <w:r w:rsidRPr="00175B12"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equest Body </w:t>
            </w:r>
            <w:r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( Json ) </w:t>
            </w:r>
          </w:p>
          <w:p w14:paraId="242B3DAD" w14:textId="77777777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parameter: {</w:t>
            </w:r>
          </w:p>
          <w:p w14:paraId="29E9D311" w14:textId="70A0F70D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"pms_seq_no": "</w:t>
            </w:r>
            <w:r w:rsidR="001516C1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585</w:t>
            </w: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0A52F604" w14:textId="10D8F067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"check_in": "202</w:t>
            </w:r>
            <w:r w:rsidR="005F09D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2</w:t>
            </w: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-</w:t>
            </w:r>
            <w:r w:rsidR="005F09D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01</w:t>
            </w: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-</w:t>
            </w:r>
            <w:r w:rsidR="005F09D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</w:t>
            </w: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7",</w:t>
            </w:r>
          </w:p>
          <w:p w14:paraId="2BB4ABD4" w14:textId="2155059D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"check_out": "202</w:t>
            </w:r>
            <w:r w:rsidR="005F09D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2</w:t>
            </w: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-</w:t>
            </w:r>
            <w:r w:rsidR="005F09D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</w:t>
            </w: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1-</w:t>
            </w:r>
            <w:r w:rsidR="005F09D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</w:t>
            </w: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8",</w:t>
            </w:r>
          </w:p>
          <w:p w14:paraId="4D30BC95" w14:textId="77777777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"rooms": "1",</w:t>
            </w:r>
          </w:p>
          <w:p w14:paraId="61BF6E6D" w14:textId="77777777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"adult": "2",</w:t>
            </w:r>
          </w:p>
          <w:p w14:paraId="07FC44AF" w14:textId="77777777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"children": "0",</w:t>
            </w:r>
          </w:p>
          <w:p w14:paraId="73E3B56D" w14:textId="77777777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"channel_code": "WINGS_B2C",</w:t>
            </w:r>
          </w:p>
          <w:p w14:paraId="01B41E39" w14:textId="77777777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"lang_type": "KO",</w:t>
            </w:r>
          </w:p>
          <w:p w14:paraId="75F81B7D" w14:textId="77777777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"prm_seq_no": "",</w:t>
            </w:r>
          </w:p>
          <w:p w14:paraId="4A437FC0" w14:textId="77777777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"cpny_seq_no": "",</w:t>
            </w:r>
          </w:p>
          <w:p w14:paraId="1A88C48A" w14:textId="1359792F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"rate_only_yn": "</w:t>
            </w:r>
            <w:r w:rsidR="005F09D8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N</w:t>
            </w: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77AE9196" w14:textId="46A2A057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"mmbrs_seq_no": "",</w:t>
            </w:r>
          </w:p>
          <w:p w14:paraId="7F1425D1" w14:textId="35F0C74A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"SS_PMS_SEQ_NO": "</w:t>
            </w:r>
            <w:r w:rsidR="001516C1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585</w:t>
            </w: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42FBCCB8" w14:textId="35110686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"SS_PMS_CODE": "</w:t>
            </w:r>
            <w:r w:rsidR="001516C1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MFH1</w:t>
            </w: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50E98A2E" w14:textId="77777777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"SS_MEMBER_INFO": "",</w:t>
            </w:r>
          </w:p>
          <w:p w14:paraId="2A66F0A9" w14:textId="77777777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"SS_LANG_TYPE": "KO",</w:t>
            </w:r>
          </w:p>
          <w:p w14:paraId="43DF3D38" w14:textId="18F20E7D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"SS_REMOTE_IP": "",</w:t>
            </w:r>
          </w:p>
          <w:p w14:paraId="384930FC" w14:textId="097F6F5F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"SS_OPERATION_MODE": "</w:t>
            </w:r>
            <w:r w:rsidR="00BF495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test</w:t>
            </w: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014C4D68" w14:textId="1B66828D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"SS_CURRENCY_TYPE": "KRW",</w:t>
            </w:r>
          </w:p>
          <w:p w14:paraId="71906B31" w14:textId="77777777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"SS_MEMB_SEQ_NO": "",</w:t>
            </w:r>
          </w:p>
          <w:p w14:paraId="4C6D3D72" w14:textId="77777777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"SS_MEMB_MASTER_NO": "",</w:t>
            </w:r>
          </w:p>
          <w:p w14:paraId="15DB27FE" w14:textId="77777777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"SS_MEMB_LASTNAME": "",</w:t>
            </w:r>
          </w:p>
          <w:p w14:paraId="1399EC21" w14:textId="77777777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"SS_MEMB_FIRSTNAME": "",</w:t>
            </w:r>
          </w:p>
          <w:p w14:paraId="130471F4" w14:textId="77777777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"SS_MEMB_EMAIL": "",</w:t>
            </w:r>
          </w:p>
          <w:p w14:paraId="2C944774" w14:textId="77777777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"SS_MEMB_TEL": "",</w:t>
            </w:r>
          </w:p>
          <w:p w14:paraId="4F85EE41" w14:textId="77777777" w:rsidR="006616DA" w:rsidRPr="006616DA" w:rsidRDefault="006616DA" w:rsidP="006616D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616D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"SS_LOGIN_TYPE": ""</w:t>
            </w:r>
          </w:p>
          <w:p w14:paraId="5A54A0C1" w14:textId="60120788" w:rsidR="006616DA" w:rsidRPr="00002124" w:rsidRDefault="006616DA" w:rsidP="006616DA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616DA">
              <w:rPr>
                <w:rFonts w:asciiTheme="minorEastAsia" w:eastAsiaTheme="minorEastAsia" w:hAnsiTheme="minorEastAsia"/>
                <w:bCs/>
                <w:szCs w:val="18"/>
              </w:rPr>
              <w:t>}</w:t>
            </w:r>
          </w:p>
        </w:tc>
      </w:tr>
    </w:tbl>
    <w:p w14:paraId="73BD4CD8" w14:textId="77777777" w:rsidR="006616DA" w:rsidRPr="00002124" w:rsidRDefault="006616DA" w:rsidP="006616DA">
      <w:pPr>
        <w:rPr>
          <w:rFonts w:asciiTheme="minorEastAsia" w:eastAsiaTheme="minorEastAsia" w:hAnsiTheme="minorEastAsia" w:cs="Arial"/>
          <w:szCs w:val="18"/>
          <w:lang w:eastAsia="ko-KR"/>
        </w:rPr>
      </w:pPr>
    </w:p>
    <w:p w14:paraId="4039EBFC" w14:textId="77777777" w:rsidR="006616DA" w:rsidRPr="00002124" w:rsidRDefault="006616DA" w:rsidP="006616DA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50" w:name="_Toc97913355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</w:t>
      </w:r>
      <w:r w:rsidRPr="00002124">
        <w:rPr>
          <w:rFonts w:asciiTheme="minorEastAsia" w:eastAsiaTheme="minorEastAsia" w:hAnsiTheme="minorEastAsia"/>
          <w:b w:val="0"/>
          <w:bCs/>
          <w:lang w:val="en-US" w:eastAsia="ko-KR"/>
        </w:rPr>
        <w:t>e</w:t>
      </w:r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sponse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Format :: J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SO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N 형태로 반환</w:t>
      </w:r>
      <w:bookmarkEnd w:id="50"/>
    </w:p>
    <w:p w14:paraId="091F0395" w14:textId="77777777" w:rsidR="006616DA" w:rsidRPr="00002124" w:rsidRDefault="006616DA" w:rsidP="006616DA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돋움"/>
          <w:b/>
          <w:szCs w:val="18"/>
          <w:lang w:val="en-US" w:eastAsia="ko-KR"/>
        </w:rPr>
      </w:pPr>
      <w:r w:rsidRPr="00002124">
        <w:rPr>
          <w:rFonts w:asciiTheme="minorEastAsia" w:eastAsiaTheme="minorEastAsia" w:hAnsiTheme="minorEastAsia" w:cs="돋움" w:hint="eastAsia"/>
          <w:b/>
          <w:szCs w:val="18"/>
          <w:lang w:val="en-US" w:eastAsia="ko-KR"/>
        </w:rPr>
        <w:t>- 반환값 형식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5"/>
        <w:gridCol w:w="776"/>
        <w:gridCol w:w="1072"/>
        <w:gridCol w:w="3048"/>
        <w:gridCol w:w="1885"/>
      </w:tblGrid>
      <w:tr w:rsidR="006616DA" w:rsidRPr="00002124" w14:paraId="68212CBD" w14:textId="77777777" w:rsidTr="000A21B1">
        <w:tc>
          <w:tcPr>
            <w:tcW w:w="2825" w:type="dxa"/>
            <w:shd w:val="clear" w:color="auto" w:fill="C6D9F1"/>
            <w:vAlign w:val="center"/>
          </w:tcPr>
          <w:p w14:paraId="05D9273A" w14:textId="77777777" w:rsidR="006616DA" w:rsidRPr="00002124" w:rsidRDefault="006616DA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엘리먼트 명</w:t>
            </w:r>
          </w:p>
        </w:tc>
        <w:tc>
          <w:tcPr>
            <w:tcW w:w="776" w:type="dxa"/>
            <w:shd w:val="clear" w:color="auto" w:fill="C6D9F1"/>
            <w:vAlign w:val="center"/>
          </w:tcPr>
          <w:p w14:paraId="76C2831B" w14:textId="77777777" w:rsidR="006616DA" w:rsidRPr="00002124" w:rsidRDefault="006616DA" w:rsidP="000A21B1">
            <w:pP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D</w:t>
            </w:r>
            <w: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  <w:t>ata Type</w:t>
            </w:r>
          </w:p>
        </w:tc>
        <w:tc>
          <w:tcPr>
            <w:tcW w:w="1072" w:type="dxa"/>
            <w:shd w:val="clear" w:color="auto" w:fill="C6D9F1"/>
            <w:vAlign w:val="center"/>
          </w:tcPr>
          <w:p w14:paraId="1F2C9500" w14:textId="77777777" w:rsidR="006616DA" w:rsidRPr="00002124" w:rsidRDefault="006616DA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</w:p>
        </w:tc>
        <w:tc>
          <w:tcPr>
            <w:tcW w:w="3048" w:type="dxa"/>
            <w:shd w:val="clear" w:color="auto" w:fill="C6D9F1"/>
            <w:vAlign w:val="center"/>
          </w:tcPr>
          <w:p w14:paraId="0C5CF3F3" w14:textId="77777777" w:rsidR="006616DA" w:rsidRPr="00002124" w:rsidRDefault="006616DA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  <w:tc>
          <w:tcPr>
            <w:tcW w:w="1885" w:type="dxa"/>
            <w:shd w:val="clear" w:color="auto" w:fill="C6D9F1"/>
            <w:vAlign w:val="center"/>
          </w:tcPr>
          <w:p w14:paraId="650767AC" w14:textId="77777777" w:rsidR="006616DA" w:rsidRPr="00002124" w:rsidRDefault="006616DA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반환 타입</w:t>
            </w:r>
          </w:p>
        </w:tc>
      </w:tr>
      <w:tr w:rsidR="006616DA" w:rsidRPr="00002124" w14:paraId="2486583E" w14:textId="77777777" w:rsidTr="000A21B1">
        <w:tc>
          <w:tcPr>
            <w:tcW w:w="2825" w:type="dxa"/>
            <w:vAlign w:val="center"/>
          </w:tcPr>
          <w:p w14:paraId="5BBE4725" w14:textId="77777777" w:rsidR="006616DA" w:rsidRPr="00CF5000" w:rsidRDefault="006616D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result</w:t>
            </w:r>
          </w:p>
        </w:tc>
        <w:tc>
          <w:tcPr>
            <w:tcW w:w="776" w:type="dxa"/>
            <w:vAlign w:val="center"/>
          </w:tcPr>
          <w:p w14:paraId="2DBC3347" w14:textId="77777777" w:rsidR="006616DA" w:rsidRPr="00CF5000" w:rsidRDefault="006616DA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List</w:t>
            </w:r>
          </w:p>
        </w:tc>
        <w:tc>
          <w:tcPr>
            <w:tcW w:w="1072" w:type="dxa"/>
            <w:vAlign w:val="center"/>
          </w:tcPr>
          <w:p w14:paraId="280806A8" w14:textId="77777777" w:rsidR="006616DA" w:rsidRPr="00CF5000" w:rsidRDefault="006616DA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6F42908" w14:textId="77777777" w:rsidR="006616DA" w:rsidRPr="00CF5000" w:rsidRDefault="006616D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5" w:type="dxa"/>
            <w:vAlign w:val="center"/>
          </w:tcPr>
          <w:p w14:paraId="6FD6F51D" w14:textId="77777777" w:rsidR="006616DA" w:rsidRPr="00CF5000" w:rsidRDefault="006616D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“JSON“</w:t>
            </w:r>
          </w:p>
        </w:tc>
      </w:tr>
      <w:tr w:rsidR="00BF74C8" w:rsidRPr="00002124" w14:paraId="0E04764F" w14:textId="77777777" w:rsidTr="000A21B1">
        <w:tc>
          <w:tcPr>
            <w:tcW w:w="2825" w:type="dxa"/>
            <w:vAlign w:val="center"/>
          </w:tcPr>
          <w:p w14:paraId="05DEAFD2" w14:textId="4699F6CA" w:rsidR="00BF74C8" w:rsidRPr="00CF5000" w:rsidRDefault="00A3493C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A3493C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use_start_date</w:t>
            </w:r>
          </w:p>
        </w:tc>
        <w:tc>
          <w:tcPr>
            <w:tcW w:w="776" w:type="dxa"/>
            <w:vAlign w:val="center"/>
          </w:tcPr>
          <w:p w14:paraId="4B0BB2B3" w14:textId="77777777" w:rsidR="00BF74C8" w:rsidRPr="00CF5000" w:rsidRDefault="00BF74C8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1AD36BB3" w14:textId="77777777" w:rsidR="00BF74C8" w:rsidRPr="00CF5000" w:rsidRDefault="00BF74C8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BD7705E" w14:textId="5D83A721" w:rsidR="00BF74C8" w:rsidRPr="00CF5000" w:rsidRDefault="00A3493C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사용 시작</w:t>
            </w:r>
            <w:r w:rsidR="002E642F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일</w:t>
            </w:r>
          </w:p>
        </w:tc>
        <w:tc>
          <w:tcPr>
            <w:tcW w:w="1885" w:type="dxa"/>
            <w:vAlign w:val="center"/>
          </w:tcPr>
          <w:p w14:paraId="52FEA4C8" w14:textId="77777777" w:rsidR="00BF74C8" w:rsidRPr="00CF5000" w:rsidRDefault="00BF74C8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A3493C" w:rsidRPr="00002124" w14:paraId="33A7C124" w14:textId="77777777" w:rsidTr="000A21B1">
        <w:tc>
          <w:tcPr>
            <w:tcW w:w="2825" w:type="dxa"/>
            <w:vAlign w:val="center"/>
          </w:tcPr>
          <w:p w14:paraId="3F10CB06" w14:textId="3604567C" w:rsidR="00A3493C" w:rsidRPr="00A3493C" w:rsidRDefault="002E642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2E642F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product_code</w:t>
            </w:r>
          </w:p>
        </w:tc>
        <w:tc>
          <w:tcPr>
            <w:tcW w:w="776" w:type="dxa"/>
            <w:vAlign w:val="center"/>
          </w:tcPr>
          <w:p w14:paraId="02496B8B" w14:textId="77777777" w:rsidR="00A3493C" w:rsidRPr="00CF5000" w:rsidRDefault="00A3493C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55AF561D" w14:textId="77777777" w:rsidR="00A3493C" w:rsidRPr="00CF5000" w:rsidRDefault="00A3493C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42876D3B" w14:textId="3D451B9D" w:rsidR="00A3493C" w:rsidRDefault="002E642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상품 코드</w:t>
            </w:r>
          </w:p>
        </w:tc>
        <w:tc>
          <w:tcPr>
            <w:tcW w:w="1885" w:type="dxa"/>
            <w:vAlign w:val="center"/>
          </w:tcPr>
          <w:p w14:paraId="607640FB" w14:textId="77777777" w:rsidR="00A3493C" w:rsidRPr="00CF5000" w:rsidRDefault="00A3493C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A3493C" w:rsidRPr="00002124" w14:paraId="1A435191" w14:textId="77777777" w:rsidTr="000A21B1">
        <w:tc>
          <w:tcPr>
            <w:tcW w:w="2825" w:type="dxa"/>
            <w:vAlign w:val="center"/>
          </w:tcPr>
          <w:p w14:paraId="21051DE8" w14:textId="12A7BA74" w:rsidR="00A3493C" w:rsidRPr="00A3493C" w:rsidRDefault="002E642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2E642F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rate_name</w:t>
            </w:r>
          </w:p>
        </w:tc>
        <w:tc>
          <w:tcPr>
            <w:tcW w:w="776" w:type="dxa"/>
            <w:vAlign w:val="center"/>
          </w:tcPr>
          <w:p w14:paraId="5C5916C9" w14:textId="77777777" w:rsidR="00A3493C" w:rsidRPr="00CF5000" w:rsidRDefault="00A3493C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0CBFE20" w14:textId="77777777" w:rsidR="00A3493C" w:rsidRPr="00CF5000" w:rsidRDefault="00A3493C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CE0FB0D" w14:textId="30CE754A" w:rsidR="00A3493C" w:rsidRDefault="002E642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패키지명</w:t>
            </w:r>
          </w:p>
        </w:tc>
        <w:tc>
          <w:tcPr>
            <w:tcW w:w="1885" w:type="dxa"/>
            <w:vAlign w:val="center"/>
          </w:tcPr>
          <w:p w14:paraId="2E0BEB01" w14:textId="77777777" w:rsidR="00A3493C" w:rsidRPr="00CF5000" w:rsidRDefault="00A3493C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2E642F" w:rsidRPr="00002124" w14:paraId="12C26828" w14:textId="77777777" w:rsidTr="000A21B1">
        <w:tc>
          <w:tcPr>
            <w:tcW w:w="2825" w:type="dxa"/>
            <w:vAlign w:val="center"/>
          </w:tcPr>
          <w:p w14:paraId="122AF914" w14:textId="67B5EE3B" w:rsidR="002E642F" w:rsidRPr="002E642F" w:rsidRDefault="002E642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2E642F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rate_config_one</w:t>
            </w:r>
          </w:p>
        </w:tc>
        <w:tc>
          <w:tcPr>
            <w:tcW w:w="776" w:type="dxa"/>
            <w:vAlign w:val="center"/>
          </w:tcPr>
          <w:p w14:paraId="15A2318F" w14:textId="77777777" w:rsidR="002E642F" w:rsidRPr="00CF5000" w:rsidRDefault="002E642F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0A5404C2" w14:textId="77777777" w:rsidR="002E642F" w:rsidRPr="00CF5000" w:rsidRDefault="002E642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44736BB" w14:textId="41F0838F" w:rsidR="002E642F" w:rsidRDefault="002E642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상품 구성1</w:t>
            </w:r>
          </w:p>
        </w:tc>
        <w:tc>
          <w:tcPr>
            <w:tcW w:w="1885" w:type="dxa"/>
            <w:vAlign w:val="center"/>
          </w:tcPr>
          <w:p w14:paraId="4B0B7CE0" w14:textId="77777777" w:rsidR="002E642F" w:rsidRPr="00CF5000" w:rsidRDefault="002E642F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2E642F" w:rsidRPr="00002124" w14:paraId="61429A87" w14:textId="77777777" w:rsidTr="000A21B1">
        <w:tc>
          <w:tcPr>
            <w:tcW w:w="2825" w:type="dxa"/>
            <w:vAlign w:val="center"/>
          </w:tcPr>
          <w:p w14:paraId="21F57D93" w14:textId="233447AB" w:rsidR="002E642F" w:rsidRPr="002E642F" w:rsidRDefault="002E642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2E642F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lastRenderedPageBreak/>
              <w:t>rate_config_two</w:t>
            </w:r>
          </w:p>
        </w:tc>
        <w:tc>
          <w:tcPr>
            <w:tcW w:w="776" w:type="dxa"/>
            <w:vAlign w:val="center"/>
          </w:tcPr>
          <w:p w14:paraId="61DF285F" w14:textId="77777777" w:rsidR="002E642F" w:rsidRPr="00CF5000" w:rsidRDefault="002E642F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491CB8A6" w14:textId="77777777" w:rsidR="002E642F" w:rsidRPr="00CF5000" w:rsidRDefault="002E642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DE4A6F9" w14:textId="55CD2BB5" w:rsidR="002E642F" w:rsidRDefault="002E642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상품 구성 2</w:t>
            </w:r>
          </w:p>
        </w:tc>
        <w:tc>
          <w:tcPr>
            <w:tcW w:w="1885" w:type="dxa"/>
            <w:vAlign w:val="center"/>
          </w:tcPr>
          <w:p w14:paraId="77E68328" w14:textId="77777777" w:rsidR="002E642F" w:rsidRPr="00CF5000" w:rsidRDefault="002E642F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2E642F" w:rsidRPr="00002124" w14:paraId="49BF1784" w14:textId="77777777" w:rsidTr="000A21B1">
        <w:tc>
          <w:tcPr>
            <w:tcW w:w="2825" w:type="dxa"/>
            <w:vAlign w:val="center"/>
          </w:tcPr>
          <w:p w14:paraId="6D3EB465" w14:textId="24176A58" w:rsidR="002E642F" w:rsidRPr="002E642F" w:rsidRDefault="002E642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2E642F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rate_package_name</w:t>
            </w:r>
          </w:p>
        </w:tc>
        <w:tc>
          <w:tcPr>
            <w:tcW w:w="776" w:type="dxa"/>
            <w:vAlign w:val="center"/>
          </w:tcPr>
          <w:p w14:paraId="199B7537" w14:textId="77777777" w:rsidR="002E642F" w:rsidRPr="00CF5000" w:rsidRDefault="002E642F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7BEC6F75" w14:textId="77777777" w:rsidR="002E642F" w:rsidRPr="00CF5000" w:rsidRDefault="002E642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87CC959" w14:textId="1DD7739A" w:rsidR="002E642F" w:rsidRDefault="002E642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요금 패키지명</w:t>
            </w:r>
          </w:p>
        </w:tc>
        <w:tc>
          <w:tcPr>
            <w:tcW w:w="1885" w:type="dxa"/>
            <w:vAlign w:val="center"/>
          </w:tcPr>
          <w:p w14:paraId="26454043" w14:textId="77777777" w:rsidR="002E642F" w:rsidRPr="00CF5000" w:rsidRDefault="002E642F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2E642F" w:rsidRPr="00002124" w14:paraId="6BD9FD9A" w14:textId="77777777" w:rsidTr="000A21B1">
        <w:tc>
          <w:tcPr>
            <w:tcW w:w="2825" w:type="dxa"/>
            <w:vAlign w:val="center"/>
          </w:tcPr>
          <w:p w14:paraId="22662F61" w14:textId="5CEBC690" w:rsidR="002E642F" w:rsidRPr="002E642F" w:rsidRDefault="002E642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2E642F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use_end_date</w:t>
            </w:r>
          </w:p>
        </w:tc>
        <w:tc>
          <w:tcPr>
            <w:tcW w:w="776" w:type="dxa"/>
            <w:vAlign w:val="center"/>
          </w:tcPr>
          <w:p w14:paraId="45346EE2" w14:textId="77777777" w:rsidR="002E642F" w:rsidRPr="00CF5000" w:rsidRDefault="002E642F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078EBB5B" w14:textId="77777777" w:rsidR="002E642F" w:rsidRPr="00CF5000" w:rsidRDefault="002E642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9B65114" w14:textId="44B56DAB" w:rsidR="002E642F" w:rsidRDefault="002E642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사용 종료일</w:t>
            </w:r>
          </w:p>
        </w:tc>
        <w:tc>
          <w:tcPr>
            <w:tcW w:w="1885" w:type="dxa"/>
            <w:vAlign w:val="center"/>
          </w:tcPr>
          <w:p w14:paraId="32511687" w14:textId="77777777" w:rsidR="002E642F" w:rsidRPr="00CF5000" w:rsidRDefault="002E642F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2E642F" w:rsidRPr="00002124" w14:paraId="018D00C2" w14:textId="77777777" w:rsidTr="000A21B1">
        <w:tc>
          <w:tcPr>
            <w:tcW w:w="2825" w:type="dxa"/>
            <w:vAlign w:val="center"/>
          </w:tcPr>
          <w:p w14:paraId="4D1D0330" w14:textId="3A231D43" w:rsidR="002E642F" w:rsidRPr="002E642F" w:rsidRDefault="002E642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2E642F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rate_seq_no</w:t>
            </w:r>
          </w:p>
        </w:tc>
        <w:tc>
          <w:tcPr>
            <w:tcW w:w="776" w:type="dxa"/>
            <w:vAlign w:val="center"/>
          </w:tcPr>
          <w:p w14:paraId="6D102798" w14:textId="77777777" w:rsidR="002E642F" w:rsidRPr="00CF5000" w:rsidRDefault="002E642F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1FCBE649" w14:textId="77777777" w:rsidR="002E642F" w:rsidRPr="00CF5000" w:rsidRDefault="002E642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C4E3FEE" w14:textId="63ABFF8F" w:rsidR="002E642F" w:rsidRDefault="002E642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패키지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10F77D42" w14:textId="77777777" w:rsidR="002E642F" w:rsidRPr="00CF5000" w:rsidRDefault="002E642F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2E642F" w:rsidRPr="00002124" w14:paraId="5D3725D0" w14:textId="77777777" w:rsidTr="000A21B1">
        <w:tc>
          <w:tcPr>
            <w:tcW w:w="2825" w:type="dxa"/>
            <w:vAlign w:val="center"/>
          </w:tcPr>
          <w:p w14:paraId="6CF2A042" w14:textId="29A03971" w:rsidR="002E642F" w:rsidRPr="002E642F" w:rsidRDefault="002E642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2E642F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rate_pic</w:t>
            </w:r>
          </w:p>
        </w:tc>
        <w:tc>
          <w:tcPr>
            <w:tcW w:w="776" w:type="dxa"/>
            <w:vAlign w:val="center"/>
          </w:tcPr>
          <w:p w14:paraId="32FB01DB" w14:textId="77777777" w:rsidR="002E642F" w:rsidRPr="00CF5000" w:rsidRDefault="002E642F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2830E64" w14:textId="77777777" w:rsidR="002E642F" w:rsidRPr="00CF5000" w:rsidRDefault="002E642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8CBF861" w14:textId="1FB58646" w:rsidR="002E642F" w:rsidRDefault="002E642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상품 이미지</w:t>
            </w:r>
          </w:p>
        </w:tc>
        <w:tc>
          <w:tcPr>
            <w:tcW w:w="1885" w:type="dxa"/>
            <w:vAlign w:val="center"/>
          </w:tcPr>
          <w:p w14:paraId="24048A37" w14:textId="77777777" w:rsidR="002E642F" w:rsidRPr="00CF5000" w:rsidRDefault="002E642F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</w:tbl>
    <w:p w14:paraId="50F3FBFE" w14:textId="77777777" w:rsidR="006616DA" w:rsidRPr="00002124" w:rsidRDefault="006616DA" w:rsidP="006616DA">
      <w:pPr>
        <w:tabs>
          <w:tab w:val="left" w:pos="3798"/>
        </w:tabs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ab/>
      </w:r>
    </w:p>
    <w:p w14:paraId="3B172554" w14:textId="77777777" w:rsidR="006616DA" w:rsidRPr="00002124" w:rsidRDefault="006616DA" w:rsidP="006616DA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51" w:name="_Toc97913356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샘플 JSON예제</w:t>
      </w:r>
      <w:bookmarkEnd w:id="5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6616DA" w:rsidRPr="00002124" w14:paraId="45E8FD59" w14:textId="77777777" w:rsidTr="00045239">
        <w:tc>
          <w:tcPr>
            <w:tcW w:w="9476" w:type="dxa"/>
          </w:tcPr>
          <w:p w14:paraId="5A467F71" w14:textId="77777777" w:rsidR="00E344D4" w:rsidRPr="00E344D4" w:rsidRDefault="00E344D4" w:rsidP="00E344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{</w:t>
            </w:r>
          </w:p>
          <w:p w14:paraId="5D93EB4A" w14:textId="77777777" w:rsidR="00E344D4" w:rsidRPr="00E344D4" w:rsidRDefault="00E344D4" w:rsidP="00E344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</w:t>
            </w:r>
            <w:r w:rsidRPr="00E344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"result"</w:t>
            </w: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[</w:t>
            </w:r>
          </w:p>
          <w:p w14:paraId="0EB65C8A" w14:textId="77777777" w:rsidR="00E344D4" w:rsidRPr="00E344D4" w:rsidRDefault="00E344D4" w:rsidP="00E344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{</w:t>
            </w:r>
          </w:p>
          <w:p w14:paraId="0508C7C5" w14:textId="77777777" w:rsidR="00E344D4" w:rsidRPr="00E344D4" w:rsidRDefault="00E344D4" w:rsidP="00E344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E344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"use_start_date"</w:t>
            </w: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344D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"2021-12-28"</w:t>
            </w: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CE4756F" w14:textId="77777777" w:rsidR="00E344D4" w:rsidRPr="00E344D4" w:rsidRDefault="00E344D4" w:rsidP="00E344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E344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"rate_config_two"</w:t>
            </w: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344D4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379E4E3" w14:textId="77777777" w:rsidR="00E344D4" w:rsidRPr="00E344D4" w:rsidRDefault="00E344D4" w:rsidP="00E344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E344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"product_code"</w:t>
            </w: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344D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"RM"</w:t>
            </w: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164EAFD6" w14:textId="77777777" w:rsidR="00E344D4" w:rsidRPr="00E344D4" w:rsidRDefault="00E344D4" w:rsidP="00E344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E344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"rate_name"</w:t>
            </w: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344D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"Room Only"</w:t>
            </w: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3BC5046" w14:textId="77777777" w:rsidR="00E344D4" w:rsidRPr="00E344D4" w:rsidRDefault="00E344D4" w:rsidP="00E344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E344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"rate_config_one"</w:t>
            </w: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344D4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A607BB9" w14:textId="77777777" w:rsidR="00E344D4" w:rsidRPr="00E344D4" w:rsidRDefault="00E344D4" w:rsidP="00E344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E344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"mmbrs_seq_no"</w:t>
            </w: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344D4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7277506E" w14:textId="77777777" w:rsidR="00E344D4" w:rsidRPr="00E344D4" w:rsidRDefault="00E344D4" w:rsidP="00E344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E344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"rate_pic_org"</w:t>
            </w: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344D4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6557F33" w14:textId="77777777" w:rsidR="00E344D4" w:rsidRPr="00E344D4" w:rsidRDefault="00E344D4" w:rsidP="00E344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E344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"rate_package_name"</w:t>
            </w: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344D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"Room Only"</w:t>
            </w: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78FDAF73" w14:textId="77777777" w:rsidR="00E344D4" w:rsidRPr="00E344D4" w:rsidRDefault="00E344D4" w:rsidP="00E344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E344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"rate_config_three"</w:t>
            </w: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344D4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740CC82" w14:textId="77777777" w:rsidR="00E344D4" w:rsidRPr="00E344D4" w:rsidRDefault="00E344D4" w:rsidP="00E344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E344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"use_end_date"</w:t>
            </w: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344D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"2099-12-31"</w:t>
            </w: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BF26946" w14:textId="77777777" w:rsidR="00E344D4" w:rsidRPr="00E344D4" w:rsidRDefault="00E344D4" w:rsidP="00E344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E344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"rate_seq_no"</w:t>
            </w: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344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5552</w:t>
            </w: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DBD784D" w14:textId="77777777" w:rsidR="00E344D4" w:rsidRPr="00E344D4" w:rsidRDefault="00E344D4" w:rsidP="00E344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E344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"rate_pic"</w:t>
            </w: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344D4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8BCDB97" w14:textId="77777777" w:rsidR="00E344D4" w:rsidRPr="00E344D4" w:rsidRDefault="00E344D4" w:rsidP="00E344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E344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"sort_order"</w:t>
            </w: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344D4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</w:p>
          <w:p w14:paraId="604123D8" w14:textId="77777777" w:rsidR="00E344D4" w:rsidRPr="00E344D4" w:rsidRDefault="00E344D4" w:rsidP="00E344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}</w:t>
            </w:r>
          </w:p>
          <w:p w14:paraId="3E08F634" w14:textId="77777777" w:rsidR="00E344D4" w:rsidRPr="00E344D4" w:rsidRDefault="00E344D4" w:rsidP="00E344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]</w:t>
            </w:r>
          </w:p>
          <w:p w14:paraId="78D9EF78" w14:textId="77777777" w:rsidR="00E344D4" w:rsidRPr="00E344D4" w:rsidRDefault="00E344D4" w:rsidP="00E344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344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}</w:t>
            </w:r>
          </w:p>
          <w:p w14:paraId="48DF9F24" w14:textId="10D7F861" w:rsidR="00E344D4" w:rsidRPr="00FC0FF4" w:rsidRDefault="00E344D4" w:rsidP="006616DA">
            <w:pPr>
              <w:pStyle w:val="HTML"/>
            </w:pPr>
          </w:p>
        </w:tc>
      </w:tr>
    </w:tbl>
    <w:p w14:paraId="3C3B85E7" w14:textId="150891F3" w:rsidR="004A07AA" w:rsidRPr="00AC17D0" w:rsidRDefault="004A07AA" w:rsidP="004A07AA">
      <w:pPr>
        <w:pStyle w:val="Numberedlist22"/>
        <w:ind w:hanging="720"/>
        <w:rPr>
          <w:rFonts w:asciiTheme="minorEastAsia" w:eastAsiaTheme="minorEastAsia" w:hAnsiTheme="minorEastAsia"/>
          <w:lang w:eastAsia="ko-KR"/>
        </w:rPr>
      </w:pPr>
      <w:bookmarkStart w:id="52" w:name="_Toc97913357"/>
      <w:r>
        <w:rPr>
          <w:rFonts w:asciiTheme="minorEastAsia" w:eastAsiaTheme="minorEastAsia" w:hAnsiTheme="minorEastAsia" w:hint="eastAsia"/>
          <w:lang w:eastAsia="ko-KR"/>
        </w:rPr>
        <w:t>패키지 상세 조회</w:t>
      </w:r>
      <w:bookmarkEnd w:id="52"/>
    </w:p>
    <w:p w14:paraId="528CC3A9" w14:textId="2370EFA2" w:rsidR="004A07AA" w:rsidRPr="00002124" w:rsidRDefault="004A07AA" w:rsidP="004A07AA">
      <w:pPr>
        <w:ind w:leftChars="250" w:left="450"/>
        <w:jc w:val="both"/>
        <w:rPr>
          <w:rFonts w:asciiTheme="minorEastAsia" w:eastAsiaTheme="minorEastAsia" w:hAnsiTheme="minorEastAsia" w:cs="Arial"/>
          <w:szCs w:val="18"/>
          <w:lang w:eastAsia="ko-KR"/>
        </w:rPr>
      </w:pPr>
      <w:r>
        <w:rPr>
          <w:rFonts w:asciiTheme="minorEastAsia" w:eastAsiaTheme="minorEastAsia" w:hAnsiTheme="minorEastAsia" w:cs="Arial" w:hint="eastAsia"/>
          <w:szCs w:val="18"/>
          <w:lang w:eastAsia="ko-KR"/>
        </w:rPr>
        <w:t>패키지 상세 정보를 조회한다.</w:t>
      </w:r>
      <w:r>
        <w:rPr>
          <w:rFonts w:asciiTheme="minorEastAsia" w:eastAsiaTheme="minorEastAsia" w:hAnsiTheme="minorEastAsia" w:cs="Arial"/>
          <w:szCs w:val="18"/>
          <w:lang w:eastAsia="ko-KR"/>
        </w:rPr>
        <w:t xml:space="preserve"> </w:t>
      </w:r>
    </w:p>
    <w:p w14:paraId="7D3B14F0" w14:textId="77777777" w:rsidR="004A07AA" w:rsidRPr="00002124" w:rsidRDefault="004A07AA" w:rsidP="004A07AA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53" w:name="_Toc97913358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Request</w:t>
      </w:r>
      <w:bookmarkEnd w:id="53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</w:t>
      </w:r>
    </w:p>
    <w:p w14:paraId="5E9F46A1" w14:textId="0507AC63" w:rsidR="004A07AA" w:rsidRPr="00F15D58" w:rsidRDefault="004A07AA" w:rsidP="004A07AA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>HTTP</w:t>
      </w:r>
      <w:r w:rsidRPr="00002124">
        <w:rPr>
          <w:rFonts w:asciiTheme="minorEastAsia" w:eastAsiaTheme="minorEastAsia" w:hAnsiTheme="minorEastAsia"/>
          <w:szCs w:val="18"/>
          <w:lang w:eastAsia="ko-KR"/>
        </w:rPr>
        <w:t>S</w:t>
      </w: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 xml:space="preserve"> URL </w:t>
      </w:r>
      <w:r w:rsidRPr="00F15D58">
        <w:rPr>
          <w:rFonts w:asciiTheme="minorEastAsia" w:eastAsiaTheme="minorEastAsia" w:hAnsiTheme="minorEastAsia"/>
          <w:szCs w:val="18"/>
          <w:lang w:eastAsia="ko-KR"/>
        </w:rPr>
        <w:t>=</w:t>
      </w:r>
      <w:r w:rsidRPr="00F15D58">
        <w:rPr>
          <w:rFonts w:asciiTheme="minorEastAsia" w:eastAsiaTheme="minorEastAsia" w:hAnsiTheme="minorEastAsia" w:hint="eastAsia"/>
          <w:b/>
          <w:szCs w:val="18"/>
          <w:lang w:eastAsia="ko-KR"/>
        </w:rPr>
        <w:t xml:space="preserve"> </w:t>
      </w:r>
      <w:r w:rsidRPr="004A07AA">
        <w:rPr>
          <w:rFonts w:asciiTheme="minorEastAsia" w:eastAsiaTheme="minorEastAsia" w:hAnsiTheme="minorEastAsia"/>
          <w:szCs w:val="18"/>
        </w:rPr>
        <w:t>/{hotelCode}/user/hotel/rateDetail</w:t>
      </w:r>
    </w:p>
    <w:p w14:paraId="1F6569AE" w14:textId="77777777" w:rsidR="004A07AA" w:rsidRPr="00002124" w:rsidRDefault="004A07AA" w:rsidP="004A07AA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 xml:space="preserve">HTTP METHOD = </w:t>
      </w:r>
      <w:r>
        <w:rPr>
          <w:rFonts w:asciiTheme="minorEastAsia" w:eastAsiaTheme="minorEastAsia" w:hAnsiTheme="minorEastAsia"/>
          <w:szCs w:val="18"/>
          <w:lang w:eastAsia="ko-KR"/>
        </w:rPr>
        <w:t>POST</w:t>
      </w:r>
    </w:p>
    <w:p w14:paraId="1093EDDD" w14:textId="77777777" w:rsidR="004A07AA" w:rsidRPr="00002124" w:rsidRDefault="004A07AA" w:rsidP="004A07AA">
      <w:pPr>
        <w:ind w:left="800"/>
        <w:rPr>
          <w:rFonts w:asciiTheme="minorEastAsia" w:eastAsiaTheme="minorEastAsia" w:hAnsiTheme="minorEastAsia"/>
          <w:szCs w:val="18"/>
          <w:lang w:eastAsia="ko-KR"/>
        </w:rPr>
      </w:pPr>
    </w:p>
    <w:p w14:paraId="1618ECDD" w14:textId="77777777" w:rsidR="004A07AA" w:rsidRDefault="004A07AA" w:rsidP="004A07AA">
      <w:pPr>
        <w:rPr>
          <w:rFonts w:asciiTheme="minorEastAsia" w:eastAsiaTheme="minorEastAsia" w:hAnsiTheme="minorEastAsia"/>
          <w:b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b/>
          <w:szCs w:val="18"/>
          <w:lang w:eastAsia="ko-KR"/>
        </w:rPr>
        <w:t>- Parameter 형식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4"/>
        <w:gridCol w:w="832"/>
        <w:gridCol w:w="1060"/>
        <w:gridCol w:w="4640"/>
      </w:tblGrid>
      <w:tr w:rsidR="004A07AA" w:rsidRPr="00002124" w14:paraId="1D8DD0EA" w14:textId="77777777" w:rsidTr="000A21B1">
        <w:tc>
          <w:tcPr>
            <w:tcW w:w="2944" w:type="dxa"/>
            <w:shd w:val="clear" w:color="auto" w:fill="C6D9F1"/>
          </w:tcPr>
          <w:p w14:paraId="554388E4" w14:textId="77777777" w:rsidR="004A07AA" w:rsidRPr="00002124" w:rsidRDefault="004A07AA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파라미터명</w:t>
            </w:r>
          </w:p>
        </w:tc>
        <w:tc>
          <w:tcPr>
            <w:tcW w:w="832" w:type="dxa"/>
            <w:shd w:val="clear" w:color="auto" w:fill="C6D9F1"/>
          </w:tcPr>
          <w:p w14:paraId="1AE76BEC" w14:textId="77777777" w:rsidR="004A07AA" w:rsidRPr="00002124" w:rsidRDefault="004A07AA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타입</w:t>
            </w:r>
          </w:p>
        </w:tc>
        <w:tc>
          <w:tcPr>
            <w:tcW w:w="1060" w:type="dxa"/>
            <w:shd w:val="clear" w:color="auto" w:fill="C6D9F1"/>
          </w:tcPr>
          <w:p w14:paraId="3B23EF16" w14:textId="77777777" w:rsidR="004A07AA" w:rsidRPr="00002124" w:rsidRDefault="004A07AA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필수여부</w:t>
            </w:r>
          </w:p>
        </w:tc>
        <w:tc>
          <w:tcPr>
            <w:tcW w:w="4640" w:type="dxa"/>
            <w:shd w:val="clear" w:color="auto" w:fill="C6D9F1"/>
          </w:tcPr>
          <w:p w14:paraId="6C97FB3A" w14:textId="77777777" w:rsidR="004A07AA" w:rsidRPr="00002124" w:rsidRDefault="004A07AA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</w:tr>
      <w:tr w:rsidR="004A07AA" w:rsidRPr="00002124" w14:paraId="335A18BA" w14:textId="77777777" w:rsidTr="000A21B1">
        <w:tc>
          <w:tcPr>
            <w:tcW w:w="2944" w:type="dxa"/>
            <w:vAlign w:val="center"/>
          </w:tcPr>
          <w:p w14:paraId="649469C3" w14:textId="77CD0BAB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lang_type</w:t>
            </w:r>
          </w:p>
        </w:tc>
        <w:tc>
          <w:tcPr>
            <w:tcW w:w="832" w:type="dxa"/>
            <w:vAlign w:val="center"/>
          </w:tcPr>
          <w:p w14:paraId="2CAA45FE" w14:textId="10459104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vAlign w:val="center"/>
          </w:tcPr>
          <w:p w14:paraId="1B4BE72F" w14:textId="57D8FD86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vAlign w:val="center"/>
          </w:tcPr>
          <w:p w14:paraId="49F0BB9B" w14:textId="3A82EAED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언어 코드</w:t>
            </w:r>
          </w:p>
        </w:tc>
      </w:tr>
      <w:tr w:rsidR="004A07AA" w:rsidRPr="00002124" w14:paraId="3EE00C3D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273753C" w14:textId="4B7B597E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pms_seq_no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2653439" w14:textId="562516FB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F9135BD" w14:textId="67EF7DB6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0C774FE" w14:textId="69B6A9D9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호텔 ID</w:t>
            </w:r>
          </w:p>
        </w:tc>
      </w:tr>
      <w:tr w:rsidR="004A07AA" w:rsidRPr="00002124" w14:paraId="7FE2A90F" w14:textId="77777777" w:rsidTr="000A21B1">
        <w:tc>
          <w:tcPr>
            <w:tcW w:w="2944" w:type="dxa"/>
            <w:vAlign w:val="center"/>
          </w:tcPr>
          <w:p w14:paraId="34426371" w14:textId="1F9ED7E7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rate_seq_no</w:t>
            </w:r>
          </w:p>
        </w:tc>
        <w:tc>
          <w:tcPr>
            <w:tcW w:w="832" w:type="dxa"/>
            <w:vAlign w:val="center"/>
          </w:tcPr>
          <w:p w14:paraId="71EDB360" w14:textId="2BCD8C3D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vAlign w:val="center"/>
          </w:tcPr>
          <w:p w14:paraId="47075519" w14:textId="0789D967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vAlign w:val="center"/>
          </w:tcPr>
          <w:p w14:paraId="7F587738" w14:textId="4E6604B5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패키지 ID</w:t>
            </w:r>
          </w:p>
        </w:tc>
      </w:tr>
      <w:tr w:rsidR="004A07AA" w:rsidRPr="00002124" w14:paraId="05EBEF5A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218622E" w14:textId="255F878F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SS_REMOTE_IP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C7B5301" w14:textId="5CE04526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22C3476" w14:textId="22C9B898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4E590AC" w14:textId="2FBB6760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4A07AA" w:rsidRPr="00002124" w14:paraId="4348E0F4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078983C" w14:textId="13BE5DF9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lastRenderedPageBreak/>
              <w:t>SS_PMS_SEQ_NO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D75096B" w14:textId="0927E669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DF71CA0" w14:textId="5ABF1286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C11D5EE" w14:textId="21E84E53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 </w:t>
            </w:r>
            <w:r w:rsidR="007A66F0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호텔 </w:t>
            </w:r>
            <w:r w:rsidR="007A66F0">
              <w:rPr>
                <w:rFonts w:asciiTheme="minorEastAsia" w:eastAsiaTheme="minorEastAsia" w:hAnsiTheme="minorEastAsia"/>
                <w:szCs w:val="18"/>
                <w:lang w:eastAsia="ko-KR"/>
              </w:rPr>
              <w:t>I</w:t>
            </w:r>
            <w:r w:rsidR="007A66F0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D</w:t>
            </w:r>
          </w:p>
        </w:tc>
      </w:tr>
      <w:tr w:rsidR="004A07AA" w:rsidRPr="00002124" w14:paraId="3067A0C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DEAD425" w14:textId="1A667936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SS_PMS_CODE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4D971AD" w14:textId="6844D046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4EAB257" w14:textId="32F70E75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AC8B228" w14:textId="12408A01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 </w:t>
            </w:r>
            <w:r w:rsidR="007A66F0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호텔 코드</w:t>
            </w:r>
          </w:p>
        </w:tc>
      </w:tr>
      <w:tr w:rsidR="004A07AA" w:rsidRPr="00002124" w14:paraId="454E5E56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29053C1" w14:textId="51C367DE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SS_OPERATION_MODE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5E9DBF2" w14:textId="507481FE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7A79BAC" w14:textId="20ABDF04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40BD746" w14:textId="673BE96D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 </w:t>
            </w:r>
            <w:r w:rsidR="007A66F0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운영 환경</w:t>
            </w:r>
          </w:p>
        </w:tc>
      </w:tr>
      <w:tr w:rsidR="004A07AA" w:rsidRPr="00002124" w14:paraId="188AE5D9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A85F523" w14:textId="58153EC4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SS_MEMB_TEL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01A2F22" w14:textId="4215B7D9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78F0902" w14:textId="563AE715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55993E1" w14:textId="2CBFF602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4A07AA" w:rsidRPr="00002124" w14:paraId="794B6F7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3A077C5" w14:textId="5B4D7B59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SS_MEMB_SEQ_NO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E1F9469" w14:textId="4681F041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C8D63CC" w14:textId="01EACF2D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73A7947" w14:textId="281A917E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4A07AA" w:rsidRPr="00002124" w14:paraId="3BB912E9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E00C7F4" w14:textId="1E4C65B2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SS_MEMB_MASTER_NO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F03C8A9" w14:textId="73E61CC0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F35E040" w14:textId="5DE9EFB4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0E8BD75" w14:textId="729DB344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4A07AA" w:rsidRPr="00002124" w14:paraId="2A287B07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6175394" w14:textId="26F3209B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SS_MEMB_LASTNAME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7EE33EE" w14:textId="5836992C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84AD8CC" w14:textId="419F1609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A6BF1CF" w14:textId="0F1D2413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4A07AA" w:rsidRPr="00002124" w14:paraId="0B160172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E047370" w14:textId="6BFDA758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SS_MEMB_FIRSTNAME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BCD7CDC" w14:textId="7D09CEE1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53BD06C" w14:textId="7C528DF0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2B7AA87" w14:textId="061C284D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4A07AA" w:rsidRPr="00002124" w14:paraId="43832675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6422464" w14:textId="0142CC0C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SS_MEMB_EMAIL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27AF017" w14:textId="7A9A9311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1595B14" w14:textId="1708E18D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C07D500" w14:textId="4AC18C4E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4A07AA" w:rsidRPr="00002124" w14:paraId="658A3B7E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9673EF5" w14:textId="7E305B02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SS_MEMBER_INFO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8E6F86C" w14:textId="2020514B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FD522A6" w14:textId="12DB5D93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E9F04DB" w14:textId="04A19424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4A07AA" w:rsidRPr="00002124" w14:paraId="4FA8F174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14C78D7" w14:textId="63A5889B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SS_LOGIN_TYPE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DC48216" w14:textId="60768B5B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6BF3F63" w14:textId="3ECD1539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1EF980D" w14:textId="5CB40C83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4A07AA" w:rsidRPr="00002124" w14:paraId="4832492D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F43DAF7" w14:textId="0250F182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SS_LANG_TYPE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933F7D2" w14:textId="764DBBA0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9B6EEB5" w14:textId="1F23DA32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9F0712A" w14:textId="4BC8CBDD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 </w:t>
            </w:r>
            <w:r w:rsidR="007A66F0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언어 타입</w:t>
            </w:r>
          </w:p>
        </w:tc>
      </w:tr>
      <w:tr w:rsidR="004A07AA" w:rsidRPr="00002124" w14:paraId="6666A821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9626C43" w14:textId="40CFAE9A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SS_CURRENCY_TYPE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FE00CC6" w14:textId="7A6A1A1E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156D7E0" w14:textId="5378D860" w:rsidR="004A07AA" w:rsidRPr="004A07AA" w:rsidRDefault="004A07AA" w:rsidP="004A07A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BA4A550" w14:textId="32D2863D" w:rsidR="004A07AA" w:rsidRPr="004A07AA" w:rsidRDefault="004A07AA" w:rsidP="004A07A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4A07AA">
              <w:rPr>
                <w:rFonts w:asciiTheme="minorEastAsia" w:eastAsiaTheme="minorEastAsia" w:hAnsiTheme="minorEastAsia"/>
                <w:szCs w:val="18"/>
              </w:rPr>
              <w:t> </w:t>
            </w:r>
            <w:r w:rsidR="007A66F0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통화 코드</w:t>
            </w:r>
          </w:p>
        </w:tc>
      </w:tr>
    </w:tbl>
    <w:p w14:paraId="67FA6A26" w14:textId="77777777" w:rsidR="004A07AA" w:rsidRPr="00002124" w:rsidRDefault="004A07AA" w:rsidP="004A07AA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Arial"/>
          <w:szCs w:val="18"/>
          <w:lang w:eastAsia="ko-KR"/>
        </w:rPr>
      </w:pPr>
    </w:p>
    <w:p w14:paraId="0CC72746" w14:textId="77777777" w:rsidR="004A07AA" w:rsidRPr="00002124" w:rsidRDefault="004A07AA" w:rsidP="004A07AA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54" w:name="_Toc97913359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샘플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R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equest Data</w:t>
      </w:r>
      <w:bookmarkEnd w:id="5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4A07AA" w:rsidRPr="00002124" w14:paraId="3FE39AF3" w14:textId="77777777" w:rsidTr="000A21B1">
        <w:tc>
          <w:tcPr>
            <w:tcW w:w="9684" w:type="dxa"/>
          </w:tcPr>
          <w:p w14:paraId="4F3A5862" w14:textId="77777777" w:rsidR="004A07AA" w:rsidRPr="00002124" w:rsidRDefault="004A07AA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20"/>
                <w:lang w:val="en-US" w:eastAsia="ko-KR"/>
              </w:rPr>
              <w:t>H</w:t>
            </w: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eaders</w:t>
            </w:r>
          </w:p>
          <w:p w14:paraId="4487AE5E" w14:textId="77777777" w:rsidR="00076798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A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PI-KEY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$2a$12$vE3zD6zfYJwYNyjWcy3lFOAPV5iygnpvTVmZS/zFq2JuJDwXUZE2C</w:t>
            </w:r>
          </w:p>
          <w:p w14:paraId="24392697" w14:textId="77777777" w:rsidR="00076798" w:rsidRPr="00002124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V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ENDOR_ID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BETEST</w:t>
            </w:r>
          </w:p>
          <w:p w14:paraId="0C5D8B09" w14:textId="77777777" w:rsidR="004A07AA" w:rsidRPr="00002124" w:rsidRDefault="004A07AA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</w:p>
          <w:p w14:paraId="7BAB8D2A" w14:textId="77777777" w:rsidR="004A07AA" w:rsidRPr="00002124" w:rsidRDefault="004A07AA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Query Params</w:t>
            </w:r>
          </w:p>
          <w:p w14:paraId="7F538D99" w14:textId="7852EC75" w:rsidR="004A07AA" w:rsidRPr="001419E9" w:rsidRDefault="004A07AA" w:rsidP="000A21B1">
            <w:pPr>
              <w:tabs>
                <w:tab w:val="left" w:pos="2924"/>
              </w:tabs>
              <w:rPr>
                <w:rFonts w:asciiTheme="minorHAnsi" w:eastAsiaTheme="minorHAnsi" w:hAnsiTheme="minorHAnsi"/>
                <w:szCs w:val="18"/>
                <w:lang w:eastAsia="ko-KR"/>
              </w:rPr>
            </w:pPr>
            <w:r w:rsidRPr="004A07AA">
              <w:rPr>
                <w:rFonts w:asciiTheme="minorHAnsi" w:eastAsiaTheme="minorHAnsi" w:hAnsiTheme="minorHAnsi"/>
                <w:szCs w:val="18"/>
                <w:lang w:eastAsia="ko-KR"/>
              </w:rPr>
              <w:t>{hotelCode}/user/hotel/rateDetail</w:t>
            </w:r>
          </w:p>
          <w:p w14:paraId="436C24D6" w14:textId="77777777" w:rsidR="004A07AA" w:rsidRDefault="004A07AA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  <w:p w14:paraId="26CE0221" w14:textId="77777777" w:rsidR="004A07AA" w:rsidRPr="00175B12" w:rsidRDefault="004A07AA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</w:pPr>
            <w:r w:rsidRPr="00175B12">
              <w:rPr>
                <w:rFonts w:asciiTheme="minorEastAsia" w:eastAsiaTheme="minorEastAsia" w:hAnsiTheme="minorEastAsia" w:hint="eastAsia"/>
                <w:b/>
                <w:bCs/>
                <w:szCs w:val="18"/>
                <w:lang w:eastAsia="ko-KR"/>
              </w:rPr>
              <w:t>R</w:t>
            </w:r>
            <w:r w:rsidRPr="00175B12"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equest Body </w:t>
            </w:r>
            <w:r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( Json ) </w:t>
            </w:r>
          </w:p>
          <w:p w14:paraId="0E6D040B" w14:textId="6541EB97" w:rsidR="00FE2F06" w:rsidRPr="00FE2F06" w:rsidRDefault="004A07AA" w:rsidP="00FE2F06">
            <w:pPr>
              <w:pStyle w:val="HTML"/>
              <w:rPr>
                <w:rFonts w:asciiTheme="minorEastAsia" w:eastAsiaTheme="minorEastAsia" w:hAnsiTheme="minorEastAsia"/>
                <w:szCs w:val="18"/>
              </w:rPr>
            </w:pPr>
            <w:r w:rsidRPr="004A07A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parameter: </w:t>
            </w:r>
            <w:r w:rsidR="00FE2F06" w:rsidRPr="00FE2F06">
              <w:rPr>
                <w:rFonts w:asciiTheme="minorEastAsia" w:eastAsiaTheme="minorEastAsia" w:hAnsiTheme="minorEastAsia"/>
                <w:szCs w:val="18"/>
              </w:rPr>
              <w:t>{</w:t>
            </w:r>
          </w:p>
          <w:p w14:paraId="0740CFA6" w14:textId="77777777" w:rsidR="00FE2F06" w:rsidRPr="00FE2F06" w:rsidRDefault="00FE2F06" w:rsidP="00FE2F06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E2F06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"pms_seq_no": "585",</w:t>
            </w:r>
          </w:p>
          <w:p w14:paraId="5C6AC8E1" w14:textId="77777777" w:rsidR="00FE2F06" w:rsidRPr="00FE2F06" w:rsidRDefault="00FE2F06" w:rsidP="00FE2F06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E2F06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"rate_seq_no": "5552",</w:t>
            </w:r>
          </w:p>
          <w:p w14:paraId="07A934B6" w14:textId="77777777" w:rsidR="00FE2F06" w:rsidRPr="00FE2F06" w:rsidRDefault="00FE2F06" w:rsidP="00FE2F06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E2F06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"lang_type": "KO",</w:t>
            </w:r>
          </w:p>
          <w:p w14:paraId="0157DCD9" w14:textId="77777777" w:rsidR="00FE2F06" w:rsidRPr="00FE2F06" w:rsidRDefault="00FE2F06" w:rsidP="00FE2F06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E2F06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"SS_PMS_SEQ_NO": "585",</w:t>
            </w:r>
          </w:p>
          <w:p w14:paraId="22C02330" w14:textId="77777777" w:rsidR="00FE2F06" w:rsidRPr="00FE2F06" w:rsidRDefault="00FE2F06" w:rsidP="00FE2F06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E2F06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"SS_PMS_CODE": "MFH1",</w:t>
            </w:r>
          </w:p>
          <w:p w14:paraId="40129E50" w14:textId="77777777" w:rsidR="00FE2F06" w:rsidRPr="00FE2F06" w:rsidRDefault="00FE2F06" w:rsidP="00FE2F06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E2F06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"SS_MEMBER_INFO": "",</w:t>
            </w:r>
          </w:p>
          <w:p w14:paraId="2550390B" w14:textId="77777777" w:rsidR="00FE2F06" w:rsidRPr="00FE2F06" w:rsidRDefault="00FE2F06" w:rsidP="00FE2F06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E2F06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"SS_LANG_TYPE": "KO",</w:t>
            </w:r>
          </w:p>
          <w:p w14:paraId="11A93237" w14:textId="77777777" w:rsidR="00FE2F06" w:rsidRPr="00FE2F06" w:rsidRDefault="00FE2F06" w:rsidP="00FE2F06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E2F06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"SS_REMOTE_IP": "",</w:t>
            </w:r>
          </w:p>
          <w:p w14:paraId="22F82BF1" w14:textId="77777777" w:rsidR="00FE2F06" w:rsidRPr="00FE2F06" w:rsidRDefault="00FE2F06" w:rsidP="00FE2F06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E2F06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"SS_OPERATION_MODE": "test",</w:t>
            </w:r>
          </w:p>
          <w:p w14:paraId="25BA8CBA" w14:textId="77777777" w:rsidR="00FE2F06" w:rsidRPr="00FE2F06" w:rsidRDefault="00FE2F06" w:rsidP="00FE2F06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E2F06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"SS_CURRENCY_TYPE": "KRW",</w:t>
            </w:r>
          </w:p>
          <w:p w14:paraId="00B57CB0" w14:textId="77777777" w:rsidR="00FE2F06" w:rsidRPr="00FE2F06" w:rsidRDefault="00FE2F06" w:rsidP="00FE2F06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E2F06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"SS_MEMB_SEQ_NO": "",</w:t>
            </w:r>
          </w:p>
          <w:p w14:paraId="4D7D197E" w14:textId="77777777" w:rsidR="00FE2F06" w:rsidRPr="00FE2F06" w:rsidRDefault="00FE2F06" w:rsidP="00FE2F06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E2F06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"SS_MEMB_MASTER_NO": "",</w:t>
            </w:r>
          </w:p>
          <w:p w14:paraId="5347E166" w14:textId="77777777" w:rsidR="00FE2F06" w:rsidRPr="00FE2F06" w:rsidRDefault="00FE2F06" w:rsidP="00FE2F06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E2F06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"SS_MEMB_LASTNAME": "",</w:t>
            </w:r>
          </w:p>
          <w:p w14:paraId="079ED735" w14:textId="77777777" w:rsidR="00FE2F06" w:rsidRPr="00FE2F06" w:rsidRDefault="00FE2F06" w:rsidP="00FE2F06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E2F06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"SS_MEMB_FIRSTNAME": "",</w:t>
            </w:r>
          </w:p>
          <w:p w14:paraId="73B2B4DD" w14:textId="77777777" w:rsidR="00FE2F06" w:rsidRPr="00FE2F06" w:rsidRDefault="00FE2F06" w:rsidP="00FE2F06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E2F06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"SS_MEMB_EMAIL": "",</w:t>
            </w:r>
          </w:p>
          <w:p w14:paraId="29D16D5C" w14:textId="77777777" w:rsidR="00FE2F06" w:rsidRPr="00FE2F06" w:rsidRDefault="00FE2F06" w:rsidP="00FE2F06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E2F06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"SS_MEMB_TEL": "",</w:t>
            </w:r>
          </w:p>
          <w:p w14:paraId="625D2BA0" w14:textId="77777777" w:rsidR="00FE2F06" w:rsidRPr="00FE2F06" w:rsidRDefault="00FE2F06" w:rsidP="00FE2F06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E2F06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"SS_LOGIN_TYPE": ""</w:t>
            </w:r>
          </w:p>
          <w:p w14:paraId="46D3A166" w14:textId="2B5F84B9" w:rsidR="00FE2F06" w:rsidRPr="00002124" w:rsidRDefault="00FE2F06" w:rsidP="00FE2F06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E2F06">
              <w:rPr>
                <w:rFonts w:asciiTheme="minorEastAsia" w:eastAsiaTheme="minorEastAsia" w:hAnsiTheme="minorEastAsia"/>
                <w:szCs w:val="18"/>
                <w:lang w:eastAsia="ko-KR"/>
              </w:rPr>
              <w:lastRenderedPageBreak/>
              <w:t>}</w:t>
            </w:r>
          </w:p>
        </w:tc>
      </w:tr>
    </w:tbl>
    <w:p w14:paraId="19BC2E67" w14:textId="77777777" w:rsidR="004A07AA" w:rsidRPr="00002124" w:rsidRDefault="004A07AA" w:rsidP="004A07AA">
      <w:pPr>
        <w:rPr>
          <w:rFonts w:asciiTheme="minorEastAsia" w:eastAsiaTheme="minorEastAsia" w:hAnsiTheme="minorEastAsia" w:cs="Arial"/>
          <w:szCs w:val="18"/>
          <w:lang w:eastAsia="ko-KR"/>
        </w:rPr>
      </w:pPr>
    </w:p>
    <w:p w14:paraId="634CDBE4" w14:textId="77777777" w:rsidR="004A07AA" w:rsidRPr="00002124" w:rsidRDefault="004A07AA" w:rsidP="004A07AA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55" w:name="_Toc97913360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</w:t>
      </w:r>
      <w:r w:rsidRPr="00002124">
        <w:rPr>
          <w:rFonts w:asciiTheme="minorEastAsia" w:eastAsiaTheme="minorEastAsia" w:hAnsiTheme="minorEastAsia"/>
          <w:b w:val="0"/>
          <w:bCs/>
          <w:lang w:val="en-US" w:eastAsia="ko-KR"/>
        </w:rPr>
        <w:t>e</w:t>
      </w:r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sponse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Format :: J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SO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N 형태로 반환</w:t>
      </w:r>
      <w:bookmarkEnd w:id="55"/>
    </w:p>
    <w:p w14:paraId="169C95B1" w14:textId="77777777" w:rsidR="004A07AA" w:rsidRPr="00002124" w:rsidRDefault="004A07AA" w:rsidP="004A07AA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돋움"/>
          <w:b/>
          <w:szCs w:val="18"/>
          <w:lang w:val="en-US" w:eastAsia="ko-KR"/>
        </w:rPr>
      </w:pPr>
      <w:r w:rsidRPr="00002124">
        <w:rPr>
          <w:rFonts w:asciiTheme="minorEastAsia" w:eastAsiaTheme="minorEastAsia" w:hAnsiTheme="minorEastAsia" w:cs="돋움" w:hint="eastAsia"/>
          <w:b/>
          <w:szCs w:val="18"/>
          <w:lang w:val="en-US" w:eastAsia="ko-KR"/>
        </w:rPr>
        <w:t>- 반환값 형식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3"/>
        <w:gridCol w:w="776"/>
        <w:gridCol w:w="1070"/>
        <w:gridCol w:w="3044"/>
        <w:gridCol w:w="1883"/>
      </w:tblGrid>
      <w:tr w:rsidR="004A07AA" w:rsidRPr="00002124" w14:paraId="101FA81E" w14:textId="77777777" w:rsidTr="00B94CEA">
        <w:tc>
          <w:tcPr>
            <w:tcW w:w="2833" w:type="dxa"/>
            <w:shd w:val="clear" w:color="auto" w:fill="C6D9F1"/>
            <w:vAlign w:val="center"/>
          </w:tcPr>
          <w:p w14:paraId="1027754E" w14:textId="77777777" w:rsidR="004A07AA" w:rsidRPr="00002124" w:rsidRDefault="004A07AA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엘리먼트 명</w:t>
            </w:r>
          </w:p>
        </w:tc>
        <w:tc>
          <w:tcPr>
            <w:tcW w:w="776" w:type="dxa"/>
            <w:shd w:val="clear" w:color="auto" w:fill="C6D9F1"/>
            <w:vAlign w:val="center"/>
          </w:tcPr>
          <w:p w14:paraId="54CBE82F" w14:textId="77777777" w:rsidR="004A07AA" w:rsidRPr="00002124" w:rsidRDefault="004A07AA" w:rsidP="000A21B1">
            <w:pP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D</w:t>
            </w:r>
            <w: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  <w:t>ata Type</w:t>
            </w:r>
          </w:p>
        </w:tc>
        <w:tc>
          <w:tcPr>
            <w:tcW w:w="1070" w:type="dxa"/>
            <w:shd w:val="clear" w:color="auto" w:fill="C6D9F1"/>
            <w:vAlign w:val="center"/>
          </w:tcPr>
          <w:p w14:paraId="2D972B6B" w14:textId="77777777" w:rsidR="004A07AA" w:rsidRPr="00002124" w:rsidRDefault="004A07AA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</w:p>
        </w:tc>
        <w:tc>
          <w:tcPr>
            <w:tcW w:w="3044" w:type="dxa"/>
            <w:shd w:val="clear" w:color="auto" w:fill="C6D9F1"/>
            <w:vAlign w:val="center"/>
          </w:tcPr>
          <w:p w14:paraId="1B696145" w14:textId="77777777" w:rsidR="004A07AA" w:rsidRPr="00002124" w:rsidRDefault="004A07AA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  <w:tc>
          <w:tcPr>
            <w:tcW w:w="1883" w:type="dxa"/>
            <w:shd w:val="clear" w:color="auto" w:fill="C6D9F1"/>
            <w:vAlign w:val="center"/>
          </w:tcPr>
          <w:p w14:paraId="34C54CCA" w14:textId="77777777" w:rsidR="004A07AA" w:rsidRPr="00002124" w:rsidRDefault="004A07AA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반환 타입</w:t>
            </w:r>
          </w:p>
        </w:tc>
      </w:tr>
      <w:tr w:rsidR="004A07AA" w:rsidRPr="00002124" w14:paraId="1DFC396E" w14:textId="77777777" w:rsidTr="00B94CEA">
        <w:tc>
          <w:tcPr>
            <w:tcW w:w="2833" w:type="dxa"/>
            <w:vAlign w:val="center"/>
          </w:tcPr>
          <w:p w14:paraId="29814C5C" w14:textId="77777777" w:rsidR="004A07AA" w:rsidRPr="00CF5000" w:rsidRDefault="004A07A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result</w:t>
            </w:r>
          </w:p>
        </w:tc>
        <w:tc>
          <w:tcPr>
            <w:tcW w:w="776" w:type="dxa"/>
            <w:vAlign w:val="center"/>
          </w:tcPr>
          <w:p w14:paraId="605B2782" w14:textId="77777777" w:rsidR="004A07AA" w:rsidRPr="00CF5000" w:rsidRDefault="004A07AA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List</w:t>
            </w:r>
          </w:p>
        </w:tc>
        <w:tc>
          <w:tcPr>
            <w:tcW w:w="1070" w:type="dxa"/>
            <w:vAlign w:val="center"/>
          </w:tcPr>
          <w:p w14:paraId="24078803" w14:textId="77777777" w:rsidR="004A07AA" w:rsidRPr="00CF5000" w:rsidRDefault="004A07AA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4FF99023" w14:textId="77777777" w:rsidR="004A07AA" w:rsidRPr="00CF5000" w:rsidRDefault="004A07A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3" w:type="dxa"/>
            <w:vAlign w:val="center"/>
          </w:tcPr>
          <w:p w14:paraId="341B7FA2" w14:textId="77777777" w:rsidR="004A07AA" w:rsidRPr="00CF5000" w:rsidRDefault="004A07A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“JSON“</w:t>
            </w:r>
          </w:p>
        </w:tc>
      </w:tr>
      <w:tr w:rsidR="0082690F" w:rsidRPr="00002124" w14:paraId="34D26BDD" w14:textId="77777777" w:rsidTr="00B94CEA">
        <w:tc>
          <w:tcPr>
            <w:tcW w:w="2833" w:type="dxa"/>
            <w:vAlign w:val="center"/>
          </w:tcPr>
          <w:p w14:paraId="548CA6DB" w14:textId="77FB4406" w:rsidR="0082690F" w:rsidRPr="00CF5000" w:rsidRDefault="0082690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82690F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last_chng_dt</w:t>
            </w:r>
          </w:p>
        </w:tc>
        <w:tc>
          <w:tcPr>
            <w:tcW w:w="776" w:type="dxa"/>
            <w:vAlign w:val="center"/>
          </w:tcPr>
          <w:p w14:paraId="32EA0D7B" w14:textId="77777777" w:rsidR="0082690F" w:rsidRPr="00CF5000" w:rsidRDefault="0082690F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0" w:type="dxa"/>
            <w:vAlign w:val="center"/>
          </w:tcPr>
          <w:p w14:paraId="5813ED11" w14:textId="77777777" w:rsidR="0082690F" w:rsidRPr="00CF5000" w:rsidRDefault="008269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0F7A86A9" w14:textId="09360908" w:rsidR="0082690F" w:rsidRPr="00CF5000" w:rsidRDefault="008269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최종 수정 일시</w:t>
            </w:r>
          </w:p>
        </w:tc>
        <w:tc>
          <w:tcPr>
            <w:tcW w:w="1883" w:type="dxa"/>
            <w:vAlign w:val="center"/>
          </w:tcPr>
          <w:p w14:paraId="6A8CC0EE" w14:textId="77777777" w:rsidR="0082690F" w:rsidRPr="00CF5000" w:rsidRDefault="0082690F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2690F" w:rsidRPr="00002124" w14:paraId="649EAE2D" w14:textId="77777777" w:rsidTr="00B94CEA">
        <w:tc>
          <w:tcPr>
            <w:tcW w:w="2833" w:type="dxa"/>
            <w:vAlign w:val="center"/>
          </w:tcPr>
          <w:p w14:paraId="5EA79577" w14:textId="782E74C3" w:rsidR="0082690F" w:rsidRPr="00CF5000" w:rsidRDefault="0084379E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84379E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today_appl_std_rate_code</w:t>
            </w:r>
          </w:p>
        </w:tc>
        <w:tc>
          <w:tcPr>
            <w:tcW w:w="776" w:type="dxa"/>
            <w:vAlign w:val="center"/>
          </w:tcPr>
          <w:p w14:paraId="5E1DF1F0" w14:textId="77777777" w:rsidR="0082690F" w:rsidRPr="00CF5000" w:rsidRDefault="0082690F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0" w:type="dxa"/>
            <w:vAlign w:val="center"/>
          </w:tcPr>
          <w:p w14:paraId="3DD759C2" w14:textId="77777777" w:rsidR="0082690F" w:rsidRPr="00CF5000" w:rsidRDefault="008269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099B2B97" w14:textId="0FE5C64B" w:rsidR="0082690F" w:rsidRPr="00CF5000" w:rsidRDefault="009407C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당일 </w:t>
            </w:r>
            <w:r w:rsidR="0084379E" w:rsidRPr="0084379E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취소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 </w:t>
            </w:r>
            <w:r w:rsidR="0084379E" w:rsidRPr="0084379E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요금코드</w:t>
            </w:r>
          </w:p>
        </w:tc>
        <w:tc>
          <w:tcPr>
            <w:tcW w:w="1883" w:type="dxa"/>
            <w:vAlign w:val="center"/>
          </w:tcPr>
          <w:p w14:paraId="20E3F79B" w14:textId="77777777" w:rsidR="0082690F" w:rsidRPr="00CF5000" w:rsidRDefault="0082690F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2690F" w:rsidRPr="00002124" w14:paraId="767C31FC" w14:textId="77777777" w:rsidTr="00B94CEA">
        <w:tc>
          <w:tcPr>
            <w:tcW w:w="2833" w:type="dxa"/>
            <w:vAlign w:val="center"/>
          </w:tcPr>
          <w:p w14:paraId="62B7DEFE" w14:textId="49E3A8EE" w:rsidR="0082690F" w:rsidRPr="00CF5000" w:rsidRDefault="0084379E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84379E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policy_exposure_type</w:t>
            </w:r>
          </w:p>
        </w:tc>
        <w:tc>
          <w:tcPr>
            <w:tcW w:w="776" w:type="dxa"/>
            <w:vAlign w:val="center"/>
          </w:tcPr>
          <w:p w14:paraId="42F2AF5C" w14:textId="77777777" w:rsidR="0082690F" w:rsidRPr="00CF5000" w:rsidRDefault="0082690F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0" w:type="dxa"/>
            <w:vAlign w:val="center"/>
          </w:tcPr>
          <w:p w14:paraId="733E2446" w14:textId="77777777" w:rsidR="0082690F" w:rsidRPr="00CF5000" w:rsidRDefault="008269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3202990D" w14:textId="1A6F403F" w:rsidR="0082690F" w:rsidRPr="00CF5000" w:rsidRDefault="0084379E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정책 노출 타입</w:t>
            </w:r>
          </w:p>
        </w:tc>
        <w:tc>
          <w:tcPr>
            <w:tcW w:w="1883" w:type="dxa"/>
            <w:vAlign w:val="center"/>
          </w:tcPr>
          <w:p w14:paraId="28B658DF" w14:textId="77777777" w:rsidR="0082690F" w:rsidRPr="00CF5000" w:rsidRDefault="0082690F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2690F" w:rsidRPr="00002124" w14:paraId="4F675E64" w14:textId="77777777" w:rsidTr="00B94CEA">
        <w:tc>
          <w:tcPr>
            <w:tcW w:w="2833" w:type="dxa"/>
            <w:vAlign w:val="center"/>
          </w:tcPr>
          <w:p w14:paraId="54881AA8" w14:textId="6201CE7A" w:rsidR="0082690F" w:rsidRPr="00CF5000" w:rsidRDefault="0084379E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84379E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basic_nop</w:t>
            </w:r>
          </w:p>
        </w:tc>
        <w:tc>
          <w:tcPr>
            <w:tcW w:w="776" w:type="dxa"/>
            <w:vAlign w:val="center"/>
          </w:tcPr>
          <w:p w14:paraId="04738218" w14:textId="77777777" w:rsidR="0082690F" w:rsidRPr="00CF5000" w:rsidRDefault="0082690F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0" w:type="dxa"/>
            <w:vAlign w:val="center"/>
          </w:tcPr>
          <w:p w14:paraId="5E527BC7" w14:textId="77777777" w:rsidR="0082690F" w:rsidRPr="00CF5000" w:rsidRDefault="008269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1D636FD1" w14:textId="348CDFDC" w:rsidR="0082690F" w:rsidRPr="00CF5000" w:rsidRDefault="0084379E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기본 인원 수</w:t>
            </w:r>
          </w:p>
        </w:tc>
        <w:tc>
          <w:tcPr>
            <w:tcW w:w="1883" w:type="dxa"/>
            <w:vAlign w:val="center"/>
          </w:tcPr>
          <w:p w14:paraId="0AC55555" w14:textId="77777777" w:rsidR="0082690F" w:rsidRPr="00CF5000" w:rsidRDefault="0082690F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2690F" w:rsidRPr="00002124" w14:paraId="213C6BC9" w14:textId="77777777" w:rsidTr="00B94CEA">
        <w:tc>
          <w:tcPr>
            <w:tcW w:w="2833" w:type="dxa"/>
            <w:vAlign w:val="center"/>
          </w:tcPr>
          <w:p w14:paraId="4F658502" w14:textId="33E857F0" w:rsidR="0082690F" w:rsidRPr="00CF5000" w:rsidRDefault="0084379E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84379E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noshow_policy_useyn</w:t>
            </w:r>
          </w:p>
        </w:tc>
        <w:tc>
          <w:tcPr>
            <w:tcW w:w="776" w:type="dxa"/>
            <w:vAlign w:val="center"/>
          </w:tcPr>
          <w:p w14:paraId="04AC777F" w14:textId="77777777" w:rsidR="0082690F" w:rsidRPr="00CF5000" w:rsidRDefault="0082690F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0" w:type="dxa"/>
            <w:vAlign w:val="center"/>
          </w:tcPr>
          <w:p w14:paraId="6770E77A" w14:textId="77777777" w:rsidR="0082690F" w:rsidRPr="00CF5000" w:rsidRDefault="008269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716D10D4" w14:textId="3E87E13D" w:rsidR="0082690F" w:rsidRPr="00CF5000" w:rsidRDefault="0084379E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노쇼 정책 사용 여부</w:t>
            </w:r>
          </w:p>
        </w:tc>
        <w:tc>
          <w:tcPr>
            <w:tcW w:w="1883" w:type="dxa"/>
            <w:vAlign w:val="center"/>
          </w:tcPr>
          <w:p w14:paraId="002B893C" w14:textId="77777777" w:rsidR="0082690F" w:rsidRPr="00CF5000" w:rsidRDefault="0082690F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2690F" w:rsidRPr="00002124" w14:paraId="3EFA6012" w14:textId="77777777" w:rsidTr="00B94CEA">
        <w:tc>
          <w:tcPr>
            <w:tcW w:w="2833" w:type="dxa"/>
            <w:vAlign w:val="center"/>
          </w:tcPr>
          <w:p w14:paraId="6E79E64D" w14:textId="3FAEDA1F" w:rsidR="0082690F" w:rsidRPr="00CF5000" w:rsidRDefault="0084379E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84379E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rate_name_mkey</w:t>
            </w:r>
          </w:p>
        </w:tc>
        <w:tc>
          <w:tcPr>
            <w:tcW w:w="776" w:type="dxa"/>
            <w:vAlign w:val="center"/>
          </w:tcPr>
          <w:p w14:paraId="558517F3" w14:textId="77777777" w:rsidR="0082690F" w:rsidRPr="00CF5000" w:rsidRDefault="0082690F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0" w:type="dxa"/>
            <w:vAlign w:val="center"/>
          </w:tcPr>
          <w:p w14:paraId="6DF4A868" w14:textId="77777777" w:rsidR="0082690F" w:rsidRPr="00CF5000" w:rsidRDefault="008269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5DED8388" w14:textId="7ACE0BC5" w:rsidR="0082690F" w:rsidRPr="00CF5000" w:rsidRDefault="0084379E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요금명</w:t>
            </w:r>
          </w:p>
        </w:tc>
        <w:tc>
          <w:tcPr>
            <w:tcW w:w="1883" w:type="dxa"/>
            <w:vAlign w:val="center"/>
          </w:tcPr>
          <w:p w14:paraId="7BDBEC04" w14:textId="77777777" w:rsidR="0082690F" w:rsidRPr="00CF5000" w:rsidRDefault="0082690F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2690F" w:rsidRPr="00002124" w14:paraId="457B15F3" w14:textId="77777777" w:rsidTr="00B94CEA">
        <w:tc>
          <w:tcPr>
            <w:tcW w:w="2833" w:type="dxa"/>
            <w:vAlign w:val="center"/>
          </w:tcPr>
          <w:p w14:paraId="7D36C0EE" w14:textId="25961C6C" w:rsidR="0082690F" w:rsidRPr="00CF5000" w:rsidRDefault="0084379E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84379E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noshow_cost</w:t>
            </w:r>
          </w:p>
        </w:tc>
        <w:tc>
          <w:tcPr>
            <w:tcW w:w="776" w:type="dxa"/>
            <w:vAlign w:val="center"/>
          </w:tcPr>
          <w:p w14:paraId="389470CF" w14:textId="77777777" w:rsidR="0082690F" w:rsidRPr="00CF5000" w:rsidRDefault="0082690F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0" w:type="dxa"/>
            <w:vAlign w:val="center"/>
          </w:tcPr>
          <w:p w14:paraId="31B882E7" w14:textId="77777777" w:rsidR="0082690F" w:rsidRPr="00CF5000" w:rsidRDefault="008269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0E829942" w14:textId="251ACD18" w:rsidR="0082690F" w:rsidRPr="00CF5000" w:rsidRDefault="0084379E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노쇼 비용</w:t>
            </w:r>
          </w:p>
        </w:tc>
        <w:tc>
          <w:tcPr>
            <w:tcW w:w="1883" w:type="dxa"/>
            <w:vAlign w:val="center"/>
          </w:tcPr>
          <w:p w14:paraId="433E3B70" w14:textId="77777777" w:rsidR="0082690F" w:rsidRPr="00CF5000" w:rsidRDefault="0082690F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4379E" w:rsidRPr="00002124" w14:paraId="6FD66154" w14:textId="77777777" w:rsidTr="00B94CEA">
        <w:tc>
          <w:tcPr>
            <w:tcW w:w="2833" w:type="dxa"/>
            <w:vAlign w:val="center"/>
          </w:tcPr>
          <w:p w14:paraId="6287BBBE" w14:textId="1317A67D" w:rsidR="0084379E" w:rsidRPr="0084379E" w:rsidRDefault="0084379E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84379E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rate_code</w:t>
            </w:r>
          </w:p>
        </w:tc>
        <w:tc>
          <w:tcPr>
            <w:tcW w:w="776" w:type="dxa"/>
            <w:vAlign w:val="center"/>
          </w:tcPr>
          <w:p w14:paraId="0C3A4EE7" w14:textId="77777777" w:rsidR="0084379E" w:rsidRPr="00CF5000" w:rsidRDefault="0084379E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0" w:type="dxa"/>
            <w:vAlign w:val="center"/>
          </w:tcPr>
          <w:p w14:paraId="33F1B675" w14:textId="77777777" w:rsidR="0084379E" w:rsidRPr="00CF5000" w:rsidRDefault="0084379E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5AF1655E" w14:textId="427E7B75" w:rsidR="0084379E" w:rsidRDefault="0084379E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요금 플랜 코드</w:t>
            </w:r>
          </w:p>
        </w:tc>
        <w:tc>
          <w:tcPr>
            <w:tcW w:w="1883" w:type="dxa"/>
            <w:vAlign w:val="center"/>
          </w:tcPr>
          <w:p w14:paraId="79CAB032" w14:textId="77777777" w:rsidR="0084379E" w:rsidRPr="00CF5000" w:rsidRDefault="0084379E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4379E" w:rsidRPr="00002124" w14:paraId="1B62C707" w14:textId="77777777" w:rsidTr="00B94CEA">
        <w:tc>
          <w:tcPr>
            <w:tcW w:w="2833" w:type="dxa"/>
            <w:vAlign w:val="center"/>
          </w:tcPr>
          <w:p w14:paraId="3732AEFA" w14:textId="33F87DB2" w:rsidR="0084379E" w:rsidRPr="0084379E" w:rsidRDefault="0084379E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84379E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rate_config_one</w:t>
            </w:r>
          </w:p>
        </w:tc>
        <w:tc>
          <w:tcPr>
            <w:tcW w:w="776" w:type="dxa"/>
            <w:vAlign w:val="center"/>
          </w:tcPr>
          <w:p w14:paraId="2E6F774D" w14:textId="77777777" w:rsidR="0084379E" w:rsidRPr="00CF5000" w:rsidRDefault="0084379E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0" w:type="dxa"/>
            <w:vAlign w:val="center"/>
          </w:tcPr>
          <w:p w14:paraId="05408D95" w14:textId="77777777" w:rsidR="0084379E" w:rsidRPr="00CF5000" w:rsidRDefault="0084379E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188440FB" w14:textId="265DC0D5" w:rsidR="0084379E" w:rsidRDefault="0084379E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상품구성1</w:t>
            </w:r>
          </w:p>
        </w:tc>
        <w:tc>
          <w:tcPr>
            <w:tcW w:w="1883" w:type="dxa"/>
            <w:vAlign w:val="center"/>
          </w:tcPr>
          <w:p w14:paraId="24BDAB56" w14:textId="77777777" w:rsidR="0084379E" w:rsidRPr="00CF5000" w:rsidRDefault="0084379E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4379E" w:rsidRPr="00002124" w14:paraId="08DF16C5" w14:textId="77777777" w:rsidTr="00B94CEA">
        <w:tc>
          <w:tcPr>
            <w:tcW w:w="2833" w:type="dxa"/>
            <w:vAlign w:val="center"/>
          </w:tcPr>
          <w:p w14:paraId="246DAAE6" w14:textId="7DF8A358" w:rsidR="0084379E" w:rsidRPr="0084379E" w:rsidRDefault="0084379E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84379E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cncl_date</w:t>
            </w:r>
          </w:p>
        </w:tc>
        <w:tc>
          <w:tcPr>
            <w:tcW w:w="776" w:type="dxa"/>
            <w:vAlign w:val="center"/>
          </w:tcPr>
          <w:p w14:paraId="1E41F234" w14:textId="77777777" w:rsidR="0084379E" w:rsidRPr="00CF5000" w:rsidRDefault="0084379E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0" w:type="dxa"/>
            <w:vAlign w:val="center"/>
          </w:tcPr>
          <w:p w14:paraId="62F574A7" w14:textId="77777777" w:rsidR="0084379E" w:rsidRPr="00CF5000" w:rsidRDefault="0084379E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7D891A9B" w14:textId="708A5153" w:rsidR="0084379E" w:rsidRDefault="0084379E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취소 날짜</w:t>
            </w:r>
          </w:p>
        </w:tc>
        <w:tc>
          <w:tcPr>
            <w:tcW w:w="1883" w:type="dxa"/>
            <w:vAlign w:val="center"/>
          </w:tcPr>
          <w:p w14:paraId="0FCEBAC0" w14:textId="77777777" w:rsidR="0084379E" w:rsidRPr="00CF5000" w:rsidRDefault="0084379E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2690F" w:rsidRPr="00002124" w14:paraId="1BC5194B" w14:textId="77777777" w:rsidTr="00B94CEA">
        <w:tc>
          <w:tcPr>
            <w:tcW w:w="2833" w:type="dxa"/>
            <w:vAlign w:val="center"/>
          </w:tcPr>
          <w:p w14:paraId="0000B78C" w14:textId="1A891DC1" w:rsidR="0082690F" w:rsidRPr="00CF5000" w:rsidRDefault="0084379E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84379E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basic_child_nop</w:t>
            </w:r>
          </w:p>
        </w:tc>
        <w:tc>
          <w:tcPr>
            <w:tcW w:w="776" w:type="dxa"/>
            <w:vAlign w:val="center"/>
          </w:tcPr>
          <w:p w14:paraId="368E2C7C" w14:textId="77777777" w:rsidR="0082690F" w:rsidRPr="00CF5000" w:rsidRDefault="0082690F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0" w:type="dxa"/>
            <w:vAlign w:val="center"/>
          </w:tcPr>
          <w:p w14:paraId="074D547D" w14:textId="77777777" w:rsidR="0082690F" w:rsidRPr="00CF5000" w:rsidRDefault="008269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3CAEEC98" w14:textId="7BB61B35" w:rsidR="0082690F" w:rsidRPr="00CF5000" w:rsidRDefault="0084379E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기준 아동 수</w:t>
            </w:r>
          </w:p>
        </w:tc>
        <w:tc>
          <w:tcPr>
            <w:tcW w:w="1883" w:type="dxa"/>
            <w:vAlign w:val="center"/>
          </w:tcPr>
          <w:p w14:paraId="1DB74B01" w14:textId="77777777" w:rsidR="0082690F" w:rsidRPr="00CF5000" w:rsidRDefault="0082690F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4379E" w:rsidRPr="00002124" w14:paraId="05ABF184" w14:textId="77777777" w:rsidTr="00B94CEA">
        <w:tc>
          <w:tcPr>
            <w:tcW w:w="2833" w:type="dxa"/>
            <w:vAlign w:val="center"/>
          </w:tcPr>
          <w:p w14:paraId="1DDA768E" w14:textId="29D2D2DC" w:rsidR="0084379E" w:rsidRPr="0084379E" w:rsidRDefault="006069B3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069B3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cncl_policy_manage_txt_mst_key</w:t>
            </w:r>
          </w:p>
        </w:tc>
        <w:tc>
          <w:tcPr>
            <w:tcW w:w="776" w:type="dxa"/>
            <w:vAlign w:val="center"/>
          </w:tcPr>
          <w:p w14:paraId="6102E8A5" w14:textId="77777777" w:rsidR="0084379E" w:rsidRPr="00CF5000" w:rsidRDefault="0084379E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0" w:type="dxa"/>
            <w:vAlign w:val="center"/>
          </w:tcPr>
          <w:p w14:paraId="47A3F196" w14:textId="77777777" w:rsidR="0084379E" w:rsidRPr="00CF5000" w:rsidRDefault="0084379E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7777D3B1" w14:textId="5D7D93F6" w:rsidR="0084379E" w:rsidRDefault="006069B3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취소 정책 내용 마스터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KEY</w:t>
            </w:r>
          </w:p>
        </w:tc>
        <w:tc>
          <w:tcPr>
            <w:tcW w:w="1883" w:type="dxa"/>
            <w:vAlign w:val="center"/>
          </w:tcPr>
          <w:p w14:paraId="4B012316" w14:textId="77777777" w:rsidR="0084379E" w:rsidRPr="00CF5000" w:rsidRDefault="0084379E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4379E" w:rsidRPr="00002124" w14:paraId="5DE2E8B3" w14:textId="77777777" w:rsidTr="00B94CEA">
        <w:tc>
          <w:tcPr>
            <w:tcW w:w="2833" w:type="dxa"/>
            <w:vAlign w:val="center"/>
          </w:tcPr>
          <w:p w14:paraId="0610D3AE" w14:textId="53A2E0B9" w:rsidR="0084379E" w:rsidRPr="0084379E" w:rsidRDefault="006069B3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6069B3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percent_dc_rate</w:t>
            </w:r>
          </w:p>
        </w:tc>
        <w:tc>
          <w:tcPr>
            <w:tcW w:w="776" w:type="dxa"/>
            <w:vAlign w:val="center"/>
          </w:tcPr>
          <w:p w14:paraId="4E9574A8" w14:textId="77777777" w:rsidR="0084379E" w:rsidRPr="00CF5000" w:rsidRDefault="0084379E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56A91E95" w14:textId="77777777" w:rsidR="0084379E" w:rsidRPr="00CF5000" w:rsidRDefault="0084379E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310713E5" w14:textId="4DBCBAF1" w:rsidR="0084379E" w:rsidRDefault="006069B3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퍼센트 할인율</w:t>
            </w:r>
          </w:p>
        </w:tc>
        <w:tc>
          <w:tcPr>
            <w:tcW w:w="1883" w:type="dxa"/>
            <w:vAlign w:val="center"/>
          </w:tcPr>
          <w:p w14:paraId="779302E4" w14:textId="77777777" w:rsidR="0084379E" w:rsidRPr="00CF5000" w:rsidRDefault="0084379E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4379E" w:rsidRPr="00002124" w14:paraId="7D2F84CA" w14:textId="77777777" w:rsidTr="00B94CEA">
        <w:tc>
          <w:tcPr>
            <w:tcW w:w="2833" w:type="dxa"/>
            <w:vAlign w:val="center"/>
          </w:tcPr>
          <w:p w14:paraId="1D32AD99" w14:textId="44BC3265" w:rsidR="0084379E" w:rsidRPr="0084379E" w:rsidRDefault="006069B3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6069B3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rate_seq_no</w:t>
            </w:r>
          </w:p>
        </w:tc>
        <w:tc>
          <w:tcPr>
            <w:tcW w:w="776" w:type="dxa"/>
            <w:vAlign w:val="center"/>
          </w:tcPr>
          <w:p w14:paraId="3C3A8872" w14:textId="77777777" w:rsidR="0084379E" w:rsidRPr="00CF5000" w:rsidRDefault="0084379E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2C914A4B" w14:textId="77777777" w:rsidR="0084379E" w:rsidRPr="00CF5000" w:rsidRDefault="0084379E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5CDBE0A8" w14:textId="34AC0E60" w:rsidR="0084379E" w:rsidRDefault="006069B3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객실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3" w:type="dxa"/>
            <w:vAlign w:val="center"/>
          </w:tcPr>
          <w:p w14:paraId="7A467CD2" w14:textId="77777777" w:rsidR="0084379E" w:rsidRPr="00CF5000" w:rsidRDefault="0084379E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4379E" w:rsidRPr="00002124" w14:paraId="3668EEAC" w14:textId="77777777" w:rsidTr="00B94CEA">
        <w:tc>
          <w:tcPr>
            <w:tcW w:w="2833" w:type="dxa"/>
            <w:vAlign w:val="center"/>
          </w:tcPr>
          <w:p w14:paraId="79F05350" w14:textId="5168B0CE" w:rsidR="0084379E" w:rsidRPr="0084379E" w:rsidRDefault="00B158F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B158F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pms_rsvn_use_yn</w:t>
            </w:r>
          </w:p>
        </w:tc>
        <w:tc>
          <w:tcPr>
            <w:tcW w:w="776" w:type="dxa"/>
            <w:vAlign w:val="center"/>
          </w:tcPr>
          <w:p w14:paraId="13B90E64" w14:textId="77777777" w:rsidR="0084379E" w:rsidRPr="00CF5000" w:rsidRDefault="0084379E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3D69BC37" w14:textId="77777777" w:rsidR="0084379E" w:rsidRPr="00CF5000" w:rsidRDefault="0084379E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1C665210" w14:textId="19B91504" w:rsidR="0084379E" w:rsidRDefault="00B158F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158FA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PMS 예약 설정 플랜코드 사용 Y/N</w:t>
            </w:r>
          </w:p>
        </w:tc>
        <w:tc>
          <w:tcPr>
            <w:tcW w:w="1883" w:type="dxa"/>
            <w:vAlign w:val="center"/>
          </w:tcPr>
          <w:p w14:paraId="1C66FF9D" w14:textId="77777777" w:rsidR="0084379E" w:rsidRPr="00CF5000" w:rsidRDefault="0084379E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4379E" w:rsidRPr="00002124" w14:paraId="5762969C" w14:textId="77777777" w:rsidTr="00B94CEA">
        <w:tc>
          <w:tcPr>
            <w:tcW w:w="2833" w:type="dxa"/>
            <w:vAlign w:val="center"/>
          </w:tcPr>
          <w:p w14:paraId="378BE794" w14:textId="421B2A30" w:rsidR="0084379E" w:rsidRPr="0084379E" w:rsidRDefault="00B158F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B158F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rate_pic_array</w:t>
            </w:r>
          </w:p>
        </w:tc>
        <w:tc>
          <w:tcPr>
            <w:tcW w:w="776" w:type="dxa"/>
            <w:vAlign w:val="center"/>
          </w:tcPr>
          <w:p w14:paraId="0D3FDE61" w14:textId="77777777" w:rsidR="0084379E" w:rsidRPr="00CF5000" w:rsidRDefault="0084379E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6642D8E5" w14:textId="77777777" w:rsidR="0084379E" w:rsidRPr="00CF5000" w:rsidRDefault="0084379E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2D87C918" w14:textId="71E8382C" w:rsidR="0084379E" w:rsidRDefault="00B158F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상품 이미지</w:t>
            </w:r>
          </w:p>
        </w:tc>
        <w:tc>
          <w:tcPr>
            <w:tcW w:w="1883" w:type="dxa"/>
            <w:vAlign w:val="center"/>
          </w:tcPr>
          <w:p w14:paraId="4D3A79E1" w14:textId="77777777" w:rsidR="0084379E" w:rsidRPr="00CF5000" w:rsidRDefault="0084379E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4379E" w:rsidRPr="00002124" w14:paraId="4B395EF1" w14:textId="77777777" w:rsidTr="00B94CEA">
        <w:tc>
          <w:tcPr>
            <w:tcW w:w="2833" w:type="dxa"/>
            <w:vAlign w:val="center"/>
          </w:tcPr>
          <w:p w14:paraId="03535DF6" w14:textId="6B013E3D" w:rsidR="0084379E" w:rsidRPr="0084379E" w:rsidRDefault="00B158F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B158F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cncl_policy_use_yn</w:t>
            </w:r>
          </w:p>
        </w:tc>
        <w:tc>
          <w:tcPr>
            <w:tcW w:w="776" w:type="dxa"/>
            <w:vAlign w:val="center"/>
          </w:tcPr>
          <w:p w14:paraId="30484876" w14:textId="77777777" w:rsidR="0084379E" w:rsidRPr="00CF5000" w:rsidRDefault="0084379E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6010A325" w14:textId="77777777" w:rsidR="0084379E" w:rsidRPr="00CF5000" w:rsidRDefault="0084379E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794FAFD5" w14:textId="410B64CE" w:rsidR="0084379E" w:rsidRDefault="00B158F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취소 정책 사용 여부</w:t>
            </w:r>
          </w:p>
        </w:tc>
        <w:tc>
          <w:tcPr>
            <w:tcW w:w="1883" w:type="dxa"/>
            <w:vAlign w:val="center"/>
          </w:tcPr>
          <w:p w14:paraId="01198614" w14:textId="77777777" w:rsidR="0084379E" w:rsidRPr="00CF5000" w:rsidRDefault="0084379E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4379E" w:rsidRPr="00002124" w14:paraId="637EE9D7" w14:textId="77777777" w:rsidTr="00B94CEA">
        <w:tc>
          <w:tcPr>
            <w:tcW w:w="2833" w:type="dxa"/>
            <w:vAlign w:val="center"/>
          </w:tcPr>
          <w:p w14:paraId="408AEEB2" w14:textId="160E9CA6" w:rsidR="0084379E" w:rsidRPr="0084379E" w:rsidRDefault="00B158F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B158F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guest_member_yn</w:t>
            </w:r>
          </w:p>
        </w:tc>
        <w:tc>
          <w:tcPr>
            <w:tcW w:w="776" w:type="dxa"/>
            <w:vAlign w:val="center"/>
          </w:tcPr>
          <w:p w14:paraId="2CF4080B" w14:textId="77777777" w:rsidR="0084379E" w:rsidRPr="00CF5000" w:rsidRDefault="0084379E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28E55E9F" w14:textId="77777777" w:rsidR="0084379E" w:rsidRPr="00CF5000" w:rsidRDefault="0084379E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026BBE53" w14:textId="62765576" w:rsidR="0084379E" w:rsidRDefault="00B158F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비회원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Y/N</w:t>
            </w:r>
          </w:p>
        </w:tc>
        <w:tc>
          <w:tcPr>
            <w:tcW w:w="1883" w:type="dxa"/>
            <w:vAlign w:val="center"/>
          </w:tcPr>
          <w:p w14:paraId="7A713158" w14:textId="77777777" w:rsidR="0084379E" w:rsidRPr="00CF5000" w:rsidRDefault="0084379E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B158FA" w:rsidRPr="00002124" w14:paraId="001D970F" w14:textId="77777777" w:rsidTr="00B94CEA">
        <w:tc>
          <w:tcPr>
            <w:tcW w:w="2833" w:type="dxa"/>
            <w:vAlign w:val="center"/>
          </w:tcPr>
          <w:p w14:paraId="47DA71E3" w14:textId="5E16CC04" w:rsidR="00B158FA" w:rsidRPr="00B158FA" w:rsidRDefault="00B158F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B158F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pms_seq_no</w:t>
            </w:r>
          </w:p>
        </w:tc>
        <w:tc>
          <w:tcPr>
            <w:tcW w:w="776" w:type="dxa"/>
            <w:vAlign w:val="center"/>
          </w:tcPr>
          <w:p w14:paraId="224FEDB4" w14:textId="77777777" w:rsidR="00B158FA" w:rsidRPr="00CF5000" w:rsidRDefault="00B158FA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6F5EDCDE" w14:textId="77777777" w:rsidR="00B158FA" w:rsidRPr="00CF5000" w:rsidRDefault="00B158FA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254C1F9F" w14:textId="76CB80BD" w:rsidR="00B158FA" w:rsidRDefault="00B158F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호텔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3" w:type="dxa"/>
            <w:vAlign w:val="center"/>
          </w:tcPr>
          <w:p w14:paraId="7465CAAF" w14:textId="77777777" w:rsidR="00B158FA" w:rsidRPr="00CF5000" w:rsidRDefault="00B158F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B158FA" w:rsidRPr="00002124" w14:paraId="51BC2D91" w14:textId="77777777" w:rsidTr="00B94CEA">
        <w:tc>
          <w:tcPr>
            <w:tcW w:w="2833" w:type="dxa"/>
            <w:vAlign w:val="center"/>
          </w:tcPr>
          <w:p w14:paraId="7508DA24" w14:textId="412688C0" w:rsidR="00B158FA" w:rsidRPr="00B158FA" w:rsidRDefault="00B158F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B158F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sale_cond_code</w:t>
            </w:r>
          </w:p>
        </w:tc>
        <w:tc>
          <w:tcPr>
            <w:tcW w:w="776" w:type="dxa"/>
            <w:vAlign w:val="center"/>
          </w:tcPr>
          <w:p w14:paraId="6FA59D92" w14:textId="77777777" w:rsidR="00B158FA" w:rsidRPr="00CF5000" w:rsidRDefault="00B158FA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3F9AEC0A" w14:textId="77777777" w:rsidR="00B158FA" w:rsidRPr="00CF5000" w:rsidRDefault="00B158FA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355E1B2B" w14:textId="2D2D4837" w:rsidR="00B158FA" w:rsidRDefault="00B158F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판매 조건 코드</w:t>
            </w:r>
          </w:p>
        </w:tc>
        <w:tc>
          <w:tcPr>
            <w:tcW w:w="1883" w:type="dxa"/>
            <w:vAlign w:val="center"/>
          </w:tcPr>
          <w:p w14:paraId="76450ACC" w14:textId="77777777" w:rsidR="00B158FA" w:rsidRPr="00CF5000" w:rsidRDefault="00B158F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B158FA" w:rsidRPr="00002124" w14:paraId="4C10D4B4" w14:textId="77777777" w:rsidTr="00B94CEA">
        <w:tc>
          <w:tcPr>
            <w:tcW w:w="2833" w:type="dxa"/>
            <w:vAlign w:val="center"/>
          </w:tcPr>
          <w:p w14:paraId="025FD924" w14:textId="598D0572" w:rsidR="00B158FA" w:rsidRPr="00B158FA" w:rsidRDefault="00B158F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B158F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use_start_date</w:t>
            </w:r>
          </w:p>
        </w:tc>
        <w:tc>
          <w:tcPr>
            <w:tcW w:w="776" w:type="dxa"/>
            <w:vAlign w:val="center"/>
          </w:tcPr>
          <w:p w14:paraId="3219FCEA" w14:textId="77777777" w:rsidR="00B158FA" w:rsidRPr="00CF5000" w:rsidRDefault="00B158FA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2A0877C0" w14:textId="77777777" w:rsidR="00B158FA" w:rsidRPr="00CF5000" w:rsidRDefault="00B158FA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21E6C9F5" w14:textId="59E52379" w:rsidR="00B158FA" w:rsidRDefault="00B158F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사용 시작일</w:t>
            </w:r>
          </w:p>
        </w:tc>
        <w:tc>
          <w:tcPr>
            <w:tcW w:w="1883" w:type="dxa"/>
            <w:vAlign w:val="center"/>
          </w:tcPr>
          <w:p w14:paraId="2DDE813D" w14:textId="77777777" w:rsidR="00B158FA" w:rsidRPr="00CF5000" w:rsidRDefault="00B158F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B158FA" w:rsidRPr="00002124" w14:paraId="7DC7CBB2" w14:textId="77777777" w:rsidTr="00B94CEA">
        <w:tc>
          <w:tcPr>
            <w:tcW w:w="2833" w:type="dxa"/>
            <w:vAlign w:val="center"/>
          </w:tcPr>
          <w:p w14:paraId="2F995E46" w14:textId="582FECBD" w:rsidR="00B158FA" w:rsidRPr="00B158FA" w:rsidRDefault="00B158F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B158F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last_upd_ip</w:t>
            </w:r>
          </w:p>
        </w:tc>
        <w:tc>
          <w:tcPr>
            <w:tcW w:w="776" w:type="dxa"/>
            <w:vAlign w:val="center"/>
          </w:tcPr>
          <w:p w14:paraId="29C266DE" w14:textId="77777777" w:rsidR="00B158FA" w:rsidRPr="00CF5000" w:rsidRDefault="00B158FA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21F11869" w14:textId="77777777" w:rsidR="00B158FA" w:rsidRPr="00CF5000" w:rsidRDefault="00B158FA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39422BBE" w14:textId="3714DE3F" w:rsidR="00B158FA" w:rsidRDefault="00B158F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최종 수정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ip</w:t>
            </w:r>
          </w:p>
        </w:tc>
        <w:tc>
          <w:tcPr>
            <w:tcW w:w="1883" w:type="dxa"/>
            <w:vAlign w:val="center"/>
          </w:tcPr>
          <w:p w14:paraId="3A94E952" w14:textId="77777777" w:rsidR="00B158FA" w:rsidRPr="00CF5000" w:rsidRDefault="00B158F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B158FA" w:rsidRPr="00002124" w14:paraId="465BC4E8" w14:textId="77777777" w:rsidTr="00B94CEA">
        <w:tc>
          <w:tcPr>
            <w:tcW w:w="2833" w:type="dxa"/>
            <w:vAlign w:val="center"/>
          </w:tcPr>
          <w:p w14:paraId="0F3D5DE0" w14:textId="19F81FC2" w:rsidR="00B158FA" w:rsidRPr="00B158FA" w:rsidRDefault="00B158F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B158F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today_cancel_type</w:t>
            </w:r>
          </w:p>
        </w:tc>
        <w:tc>
          <w:tcPr>
            <w:tcW w:w="776" w:type="dxa"/>
            <w:vAlign w:val="center"/>
          </w:tcPr>
          <w:p w14:paraId="40471DBC" w14:textId="77777777" w:rsidR="00B158FA" w:rsidRPr="00CF5000" w:rsidRDefault="00B158FA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034C9A74" w14:textId="77777777" w:rsidR="00B158FA" w:rsidRPr="00CF5000" w:rsidRDefault="00B158FA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2CCE0FDC" w14:textId="460E7322" w:rsidR="00B158FA" w:rsidRDefault="00B158F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첫날 취소 방법</w:t>
            </w:r>
          </w:p>
        </w:tc>
        <w:tc>
          <w:tcPr>
            <w:tcW w:w="1883" w:type="dxa"/>
            <w:vAlign w:val="center"/>
          </w:tcPr>
          <w:p w14:paraId="78433BD8" w14:textId="77777777" w:rsidR="00B158FA" w:rsidRPr="00CF5000" w:rsidRDefault="00B158F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B158FA" w:rsidRPr="00002124" w14:paraId="363B0B9C" w14:textId="77777777" w:rsidTr="00B94CEA">
        <w:tc>
          <w:tcPr>
            <w:tcW w:w="2833" w:type="dxa"/>
            <w:vAlign w:val="center"/>
          </w:tcPr>
          <w:p w14:paraId="0E138B61" w14:textId="548D1ACB" w:rsidR="00B158FA" w:rsidRPr="00B158FA" w:rsidRDefault="00B158F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B158F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cncl_policy_manage_mst_key</w:t>
            </w:r>
          </w:p>
        </w:tc>
        <w:tc>
          <w:tcPr>
            <w:tcW w:w="776" w:type="dxa"/>
            <w:vAlign w:val="center"/>
          </w:tcPr>
          <w:p w14:paraId="1ED6BA5E" w14:textId="77777777" w:rsidR="00B158FA" w:rsidRPr="00CF5000" w:rsidRDefault="00B158FA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2EB86F7B" w14:textId="77777777" w:rsidR="00B158FA" w:rsidRPr="00CF5000" w:rsidRDefault="00B158FA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74999886" w14:textId="181EB69E" w:rsidR="00B158FA" w:rsidRDefault="00B158F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취소 정책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MST KEY</w:t>
            </w:r>
          </w:p>
        </w:tc>
        <w:tc>
          <w:tcPr>
            <w:tcW w:w="1883" w:type="dxa"/>
            <w:vAlign w:val="center"/>
          </w:tcPr>
          <w:p w14:paraId="437D3A86" w14:textId="77777777" w:rsidR="00B158FA" w:rsidRPr="00CF5000" w:rsidRDefault="00B158F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B158FA" w:rsidRPr="00002124" w14:paraId="7FDBE291" w14:textId="77777777" w:rsidTr="00B94CEA">
        <w:tc>
          <w:tcPr>
            <w:tcW w:w="2833" w:type="dxa"/>
            <w:vAlign w:val="center"/>
          </w:tcPr>
          <w:p w14:paraId="511A3C18" w14:textId="2EA03BC6" w:rsidR="00B158FA" w:rsidRPr="00B158FA" w:rsidRDefault="00B158F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B158F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product_code</w:t>
            </w:r>
          </w:p>
        </w:tc>
        <w:tc>
          <w:tcPr>
            <w:tcW w:w="776" w:type="dxa"/>
            <w:vAlign w:val="center"/>
          </w:tcPr>
          <w:p w14:paraId="76803BEF" w14:textId="77777777" w:rsidR="00B158FA" w:rsidRPr="00CF5000" w:rsidRDefault="00B158FA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30882A26" w14:textId="77777777" w:rsidR="00B158FA" w:rsidRPr="00CF5000" w:rsidRDefault="00B158FA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72C5C40D" w14:textId="7235117F" w:rsidR="00B158FA" w:rsidRDefault="00B158F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상품 타입 코드</w:t>
            </w:r>
          </w:p>
        </w:tc>
        <w:tc>
          <w:tcPr>
            <w:tcW w:w="1883" w:type="dxa"/>
            <w:vAlign w:val="center"/>
          </w:tcPr>
          <w:p w14:paraId="27FF152B" w14:textId="77777777" w:rsidR="00B158FA" w:rsidRPr="00CF5000" w:rsidRDefault="00B158F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B158FA" w:rsidRPr="00002124" w14:paraId="77AD6752" w14:textId="77777777" w:rsidTr="00B94CEA">
        <w:tc>
          <w:tcPr>
            <w:tcW w:w="2833" w:type="dxa"/>
            <w:vAlign w:val="center"/>
          </w:tcPr>
          <w:p w14:paraId="2CD66DE7" w14:textId="49E04351" w:rsidR="00B158FA" w:rsidRPr="00B158FA" w:rsidRDefault="00B158F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B158F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first_reg_dt</w:t>
            </w:r>
          </w:p>
        </w:tc>
        <w:tc>
          <w:tcPr>
            <w:tcW w:w="776" w:type="dxa"/>
            <w:vAlign w:val="center"/>
          </w:tcPr>
          <w:p w14:paraId="3942F974" w14:textId="77777777" w:rsidR="00B158FA" w:rsidRPr="00CF5000" w:rsidRDefault="00B158FA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5968BC5E" w14:textId="77777777" w:rsidR="00B158FA" w:rsidRPr="00CF5000" w:rsidRDefault="00B158FA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220F4B33" w14:textId="388B6A93" w:rsidR="00B158FA" w:rsidRDefault="00B158F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최초 등록일시</w:t>
            </w:r>
          </w:p>
        </w:tc>
        <w:tc>
          <w:tcPr>
            <w:tcW w:w="1883" w:type="dxa"/>
            <w:vAlign w:val="center"/>
          </w:tcPr>
          <w:p w14:paraId="3FC4B054" w14:textId="77777777" w:rsidR="00B158FA" w:rsidRPr="00CF5000" w:rsidRDefault="00B158F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B158FA" w:rsidRPr="00002124" w14:paraId="50353C25" w14:textId="77777777" w:rsidTr="00B94CEA">
        <w:tc>
          <w:tcPr>
            <w:tcW w:w="2833" w:type="dxa"/>
            <w:vAlign w:val="center"/>
          </w:tcPr>
          <w:p w14:paraId="0A7D125F" w14:textId="7B9F40E9" w:rsidR="00B158FA" w:rsidRPr="00B158FA" w:rsidRDefault="00AF7031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AF7031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rate_comt_mobile_one_mkey_tx</w:t>
            </w:r>
          </w:p>
        </w:tc>
        <w:tc>
          <w:tcPr>
            <w:tcW w:w="776" w:type="dxa"/>
            <w:vAlign w:val="center"/>
          </w:tcPr>
          <w:p w14:paraId="7B367ACF" w14:textId="77777777" w:rsidR="00B158FA" w:rsidRPr="00CF5000" w:rsidRDefault="00B158FA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74124F28" w14:textId="77777777" w:rsidR="00B158FA" w:rsidRPr="00CF5000" w:rsidRDefault="00B158FA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7D73AA63" w14:textId="69FF5794" w:rsidR="00B158FA" w:rsidRDefault="00AF7031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AF7031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모바일 요금 내용 MKEY tx1</w:t>
            </w:r>
          </w:p>
        </w:tc>
        <w:tc>
          <w:tcPr>
            <w:tcW w:w="1883" w:type="dxa"/>
            <w:vAlign w:val="center"/>
          </w:tcPr>
          <w:p w14:paraId="595C97B7" w14:textId="77777777" w:rsidR="00B158FA" w:rsidRPr="00CF5000" w:rsidRDefault="00B158F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AF7031" w:rsidRPr="00002124" w14:paraId="22F44DC5" w14:textId="77777777" w:rsidTr="00B94CEA">
        <w:tc>
          <w:tcPr>
            <w:tcW w:w="2833" w:type="dxa"/>
            <w:vAlign w:val="center"/>
          </w:tcPr>
          <w:p w14:paraId="21680EE6" w14:textId="57FBF0A1" w:rsidR="00AF7031" w:rsidRPr="00AF7031" w:rsidRDefault="00AF7031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AF7031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hotel_payment_yn</w:t>
            </w:r>
          </w:p>
        </w:tc>
        <w:tc>
          <w:tcPr>
            <w:tcW w:w="776" w:type="dxa"/>
            <w:vAlign w:val="center"/>
          </w:tcPr>
          <w:p w14:paraId="30104201" w14:textId="77777777" w:rsidR="00AF7031" w:rsidRPr="00CF5000" w:rsidRDefault="00AF7031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7AC0FFE5" w14:textId="77777777" w:rsidR="00AF7031" w:rsidRPr="00CF5000" w:rsidRDefault="00AF7031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5925E4BC" w14:textId="052F2853" w:rsidR="00AF7031" w:rsidRPr="00AF7031" w:rsidRDefault="00AF7031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현장결제 사용 여부</w:t>
            </w:r>
          </w:p>
        </w:tc>
        <w:tc>
          <w:tcPr>
            <w:tcW w:w="1883" w:type="dxa"/>
            <w:vAlign w:val="center"/>
          </w:tcPr>
          <w:p w14:paraId="1DC4D38B" w14:textId="77777777" w:rsidR="00AF7031" w:rsidRPr="00CF5000" w:rsidRDefault="00AF7031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AF7031" w:rsidRPr="00002124" w14:paraId="78706C83" w14:textId="77777777" w:rsidTr="00B94CEA">
        <w:tc>
          <w:tcPr>
            <w:tcW w:w="2833" w:type="dxa"/>
            <w:vAlign w:val="center"/>
          </w:tcPr>
          <w:p w14:paraId="6CF8C636" w14:textId="33CF03C0" w:rsidR="00AF7031" w:rsidRPr="00AF7031" w:rsidRDefault="00AF7031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AF7031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use_end_date</w:t>
            </w:r>
          </w:p>
        </w:tc>
        <w:tc>
          <w:tcPr>
            <w:tcW w:w="776" w:type="dxa"/>
            <w:vAlign w:val="center"/>
          </w:tcPr>
          <w:p w14:paraId="1ED8E48E" w14:textId="77777777" w:rsidR="00AF7031" w:rsidRPr="00CF5000" w:rsidRDefault="00AF7031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01C4D476" w14:textId="77777777" w:rsidR="00AF7031" w:rsidRPr="00CF5000" w:rsidRDefault="00AF7031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7717612B" w14:textId="2FB6DA05" w:rsidR="00AF7031" w:rsidRPr="00AF7031" w:rsidRDefault="009407C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사용 종료일</w:t>
            </w:r>
          </w:p>
        </w:tc>
        <w:tc>
          <w:tcPr>
            <w:tcW w:w="1883" w:type="dxa"/>
            <w:vAlign w:val="center"/>
          </w:tcPr>
          <w:p w14:paraId="56F7B891" w14:textId="77777777" w:rsidR="00AF7031" w:rsidRPr="00CF5000" w:rsidRDefault="00AF7031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AF7031" w:rsidRPr="00002124" w14:paraId="229F013A" w14:textId="77777777" w:rsidTr="00B94CEA">
        <w:tc>
          <w:tcPr>
            <w:tcW w:w="2833" w:type="dxa"/>
            <w:vAlign w:val="center"/>
          </w:tcPr>
          <w:p w14:paraId="415B63A8" w14:textId="5418BE22" w:rsidR="00AF7031" w:rsidRPr="00AF7031" w:rsidRDefault="009407C9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9407C9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rate_cms_conn_id</w:t>
            </w:r>
          </w:p>
        </w:tc>
        <w:tc>
          <w:tcPr>
            <w:tcW w:w="776" w:type="dxa"/>
            <w:vAlign w:val="center"/>
          </w:tcPr>
          <w:p w14:paraId="6A0AF673" w14:textId="77777777" w:rsidR="00AF7031" w:rsidRPr="00CF5000" w:rsidRDefault="00AF7031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419D927D" w14:textId="77777777" w:rsidR="00AF7031" w:rsidRPr="00CF5000" w:rsidRDefault="00AF7031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550990C9" w14:textId="15CD73BA" w:rsidR="00AF7031" w:rsidRPr="00AF7031" w:rsidRDefault="009407C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요금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CMS 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연결 I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D</w:t>
            </w:r>
          </w:p>
        </w:tc>
        <w:tc>
          <w:tcPr>
            <w:tcW w:w="1883" w:type="dxa"/>
            <w:vAlign w:val="center"/>
          </w:tcPr>
          <w:p w14:paraId="6B0464E1" w14:textId="77777777" w:rsidR="00AF7031" w:rsidRPr="00CF5000" w:rsidRDefault="00AF7031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AF7031" w:rsidRPr="00002124" w14:paraId="0ABF4AA1" w14:textId="77777777" w:rsidTr="00B94CEA">
        <w:tc>
          <w:tcPr>
            <w:tcW w:w="2833" w:type="dxa"/>
            <w:vAlign w:val="center"/>
          </w:tcPr>
          <w:p w14:paraId="34F31696" w14:textId="6412EDAE" w:rsidR="00AF7031" w:rsidRPr="00AF7031" w:rsidRDefault="009407C9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9407C9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rate_member_type</w:t>
            </w:r>
          </w:p>
        </w:tc>
        <w:tc>
          <w:tcPr>
            <w:tcW w:w="776" w:type="dxa"/>
            <w:vAlign w:val="center"/>
          </w:tcPr>
          <w:p w14:paraId="6CB63F5F" w14:textId="77777777" w:rsidR="00AF7031" w:rsidRPr="00CF5000" w:rsidRDefault="00AF7031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26AA1946" w14:textId="77777777" w:rsidR="00AF7031" w:rsidRPr="00CF5000" w:rsidRDefault="00AF7031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66984C59" w14:textId="34B65834" w:rsidR="00AF7031" w:rsidRPr="00AF7031" w:rsidRDefault="009407C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모든 가입 회원</w:t>
            </w:r>
          </w:p>
        </w:tc>
        <w:tc>
          <w:tcPr>
            <w:tcW w:w="1883" w:type="dxa"/>
            <w:vAlign w:val="center"/>
          </w:tcPr>
          <w:p w14:paraId="7BB5DBD4" w14:textId="77777777" w:rsidR="00AF7031" w:rsidRPr="00CF5000" w:rsidRDefault="00AF7031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4379E" w:rsidRPr="00002124" w14:paraId="6A3FF66C" w14:textId="77777777" w:rsidTr="00B94CEA">
        <w:tc>
          <w:tcPr>
            <w:tcW w:w="2833" w:type="dxa"/>
            <w:vAlign w:val="center"/>
          </w:tcPr>
          <w:p w14:paraId="708215F8" w14:textId="48AB112F" w:rsidR="0084379E" w:rsidRPr="0084379E" w:rsidRDefault="009407C9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9407C9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use_yn</w:t>
            </w:r>
          </w:p>
        </w:tc>
        <w:tc>
          <w:tcPr>
            <w:tcW w:w="776" w:type="dxa"/>
            <w:vAlign w:val="center"/>
          </w:tcPr>
          <w:p w14:paraId="4991AF6C" w14:textId="77777777" w:rsidR="0084379E" w:rsidRPr="00CF5000" w:rsidRDefault="0084379E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7503A476" w14:textId="77777777" w:rsidR="0084379E" w:rsidRPr="00CF5000" w:rsidRDefault="0084379E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27C94817" w14:textId="7DF98D5A" w:rsidR="0084379E" w:rsidRDefault="009407C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사용 여부</w:t>
            </w:r>
          </w:p>
        </w:tc>
        <w:tc>
          <w:tcPr>
            <w:tcW w:w="1883" w:type="dxa"/>
            <w:vAlign w:val="center"/>
          </w:tcPr>
          <w:p w14:paraId="6FDF72B1" w14:textId="77777777" w:rsidR="0084379E" w:rsidRPr="00CF5000" w:rsidRDefault="0084379E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9407C9" w:rsidRPr="00002124" w14:paraId="3AB41AC3" w14:textId="77777777" w:rsidTr="00B94CEA">
        <w:tc>
          <w:tcPr>
            <w:tcW w:w="2833" w:type="dxa"/>
            <w:vAlign w:val="center"/>
          </w:tcPr>
          <w:p w14:paraId="2F5F6C27" w14:textId="34A2F938" w:rsidR="009407C9" w:rsidRPr="009407C9" w:rsidRDefault="009407C9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9407C9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today_cancel_cost</w:t>
            </w:r>
          </w:p>
        </w:tc>
        <w:tc>
          <w:tcPr>
            <w:tcW w:w="776" w:type="dxa"/>
            <w:vAlign w:val="center"/>
          </w:tcPr>
          <w:p w14:paraId="7AC4D7D3" w14:textId="77777777" w:rsidR="009407C9" w:rsidRPr="00CF5000" w:rsidRDefault="009407C9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6C98BAAD" w14:textId="77777777" w:rsidR="009407C9" w:rsidRPr="00CF5000" w:rsidRDefault="009407C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3A3E76F5" w14:textId="3078745D" w:rsidR="009407C9" w:rsidRDefault="009407C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당일 취소 수수료</w:t>
            </w:r>
          </w:p>
        </w:tc>
        <w:tc>
          <w:tcPr>
            <w:tcW w:w="1883" w:type="dxa"/>
            <w:vAlign w:val="center"/>
          </w:tcPr>
          <w:p w14:paraId="09667571" w14:textId="77777777" w:rsidR="009407C9" w:rsidRPr="00CF5000" w:rsidRDefault="009407C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9407C9" w:rsidRPr="00002124" w14:paraId="248920BE" w14:textId="77777777" w:rsidTr="00B94CEA">
        <w:tc>
          <w:tcPr>
            <w:tcW w:w="2833" w:type="dxa"/>
            <w:vAlign w:val="center"/>
          </w:tcPr>
          <w:p w14:paraId="0CEF5E5C" w14:textId="3A626D62" w:rsidR="009407C9" w:rsidRPr="009407C9" w:rsidRDefault="009407C9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9407C9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rate_comt_mkey_tx</w:t>
            </w:r>
          </w:p>
        </w:tc>
        <w:tc>
          <w:tcPr>
            <w:tcW w:w="776" w:type="dxa"/>
            <w:vAlign w:val="center"/>
          </w:tcPr>
          <w:p w14:paraId="5603B87A" w14:textId="77777777" w:rsidR="009407C9" w:rsidRPr="00CF5000" w:rsidRDefault="009407C9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67C8FDFB" w14:textId="77777777" w:rsidR="009407C9" w:rsidRPr="00CF5000" w:rsidRDefault="009407C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24C461F9" w14:textId="788C28A4" w:rsidR="009407C9" w:rsidRDefault="009407C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요금 내용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MKEY TX</w:t>
            </w:r>
          </w:p>
        </w:tc>
        <w:tc>
          <w:tcPr>
            <w:tcW w:w="1883" w:type="dxa"/>
            <w:vAlign w:val="center"/>
          </w:tcPr>
          <w:p w14:paraId="1CEF547E" w14:textId="77777777" w:rsidR="009407C9" w:rsidRPr="00CF5000" w:rsidRDefault="009407C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9407C9" w:rsidRPr="00002124" w14:paraId="48708324" w14:textId="77777777" w:rsidTr="00B94CEA">
        <w:tc>
          <w:tcPr>
            <w:tcW w:w="2833" w:type="dxa"/>
            <w:vAlign w:val="center"/>
          </w:tcPr>
          <w:p w14:paraId="54158F17" w14:textId="3F1B9C9F" w:rsidR="009407C9" w:rsidRPr="009407C9" w:rsidRDefault="009407C9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9407C9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lastRenderedPageBreak/>
              <w:t>rate_name</w:t>
            </w:r>
          </w:p>
        </w:tc>
        <w:tc>
          <w:tcPr>
            <w:tcW w:w="776" w:type="dxa"/>
            <w:vAlign w:val="center"/>
          </w:tcPr>
          <w:p w14:paraId="5A1F4BB5" w14:textId="77777777" w:rsidR="009407C9" w:rsidRPr="00CF5000" w:rsidRDefault="009407C9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7DA83D3C" w14:textId="77777777" w:rsidR="009407C9" w:rsidRPr="00CF5000" w:rsidRDefault="009407C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3A4228E0" w14:textId="611C4E35" w:rsidR="009407C9" w:rsidRDefault="009407C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요금 명</w:t>
            </w:r>
          </w:p>
        </w:tc>
        <w:tc>
          <w:tcPr>
            <w:tcW w:w="1883" w:type="dxa"/>
            <w:vAlign w:val="center"/>
          </w:tcPr>
          <w:p w14:paraId="1726D971" w14:textId="77777777" w:rsidR="009407C9" w:rsidRPr="00CF5000" w:rsidRDefault="009407C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9407C9" w:rsidRPr="00002124" w14:paraId="5F512B7F" w14:textId="77777777" w:rsidTr="00B94CEA">
        <w:tc>
          <w:tcPr>
            <w:tcW w:w="2833" w:type="dxa"/>
            <w:vAlign w:val="center"/>
          </w:tcPr>
          <w:p w14:paraId="52A57C1C" w14:textId="30B18FD8" w:rsidR="009407C9" w:rsidRPr="009407C9" w:rsidRDefault="009407C9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9407C9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basic_lang_code</w:t>
            </w:r>
          </w:p>
        </w:tc>
        <w:tc>
          <w:tcPr>
            <w:tcW w:w="776" w:type="dxa"/>
            <w:vAlign w:val="center"/>
          </w:tcPr>
          <w:p w14:paraId="31972B58" w14:textId="77777777" w:rsidR="009407C9" w:rsidRPr="00CF5000" w:rsidRDefault="009407C9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0F669B66" w14:textId="77777777" w:rsidR="009407C9" w:rsidRPr="00CF5000" w:rsidRDefault="009407C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6E645605" w14:textId="30DAEF3B" w:rsidR="009407C9" w:rsidRDefault="009407C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기준 언어 코드</w:t>
            </w:r>
          </w:p>
        </w:tc>
        <w:tc>
          <w:tcPr>
            <w:tcW w:w="1883" w:type="dxa"/>
            <w:vAlign w:val="center"/>
          </w:tcPr>
          <w:p w14:paraId="1A44DFFA" w14:textId="77777777" w:rsidR="009407C9" w:rsidRPr="00CF5000" w:rsidRDefault="009407C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9407C9" w:rsidRPr="00002124" w14:paraId="630E7160" w14:textId="77777777" w:rsidTr="00B94CEA">
        <w:tc>
          <w:tcPr>
            <w:tcW w:w="2833" w:type="dxa"/>
            <w:vAlign w:val="center"/>
          </w:tcPr>
          <w:p w14:paraId="5B22ADA3" w14:textId="00B476D5" w:rsidR="009407C9" w:rsidRPr="009407C9" w:rsidRDefault="009407C9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9407C9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rate_package_name</w:t>
            </w:r>
          </w:p>
        </w:tc>
        <w:tc>
          <w:tcPr>
            <w:tcW w:w="776" w:type="dxa"/>
            <w:vAlign w:val="center"/>
          </w:tcPr>
          <w:p w14:paraId="5C6C1E7B" w14:textId="77777777" w:rsidR="009407C9" w:rsidRPr="00CF5000" w:rsidRDefault="009407C9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3ADA2D79" w14:textId="77777777" w:rsidR="009407C9" w:rsidRPr="00CF5000" w:rsidRDefault="009407C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5F0F5E29" w14:textId="24AC45F0" w:rsidR="009407C9" w:rsidRDefault="009407C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요금 패키지명</w:t>
            </w:r>
          </w:p>
        </w:tc>
        <w:tc>
          <w:tcPr>
            <w:tcW w:w="1883" w:type="dxa"/>
            <w:vAlign w:val="center"/>
          </w:tcPr>
          <w:p w14:paraId="6B9C379D" w14:textId="77777777" w:rsidR="009407C9" w:rsidRPr="00CF5000" w:rsidRDefault="009407C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9407C9" w:rsidRPr="00002124" w14:paraId="082E56CC" w14:textId="77777777" w:rsidTr="00B94CEA">
        <w:tc>
          <w:tcPr>
            <w:tcW w:w="2833" w:type="dxa"/>
            <w:vAlign w:val="center"/>
          </w:tcPr>
          <w:p w14:paraId="4B4FF343" w14:textId="346860CB" w:rsidR="009407C9" w:rsidRPr="009407C9" w:rsidRDefault="00B94CE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B94CE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rate_comt</w:t>
            </w:r>
          </w:p>
        </w:tc>
        <w:tc>
          <w:tcPr>
            <w:tcW w:w="776" w:type="dxa"/>
            <w:vAlign w:val="center"/>
          </w:tcPr>
          <w:p w14:paraId="55343405" w14:textId="77777777" w:rsidR="009407C9" w:rsidRPr="00CF5000" w:rsidRDefault="009407C9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4EBC861F" w14:textId="77777777" w:rsidR="009407C9" w:rsidRPr="00CF5000" w:rsidRDefault="009407C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31723917" w14:textId="6E681025" w:rsidR="009407C9" w:rsidRDefault="00B94CE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요금 내용</w:t>
            </w:r>
          </w:p>
        </w:tc>
        <w:tc>
          <w:tcPr>
            <w:tcW w:w="1883" w:type="dxa"/>
            <w:vAlign w:val="center"/>
          </w:tcPr>
          <w:p w14:paraId="0604FB6E" w14:textId="77777777" w:rsidR="009407C9" w:rsidRPr="00CF5000" w:rsidRDefault="009407C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9407C9" w:rsidRPr="00002124" w14:paraId="02FB0362" w14:textId="77777777" w:rsidTr="00B94CEA">
        <w:tc>
          <w:tcPr>
            <w:tcW w:w="2833" w:type="dxa"/>
            <w:vAlign w:val="center"/>
          </w:tcPr>
          <w:p w14:paraId="6E52C15F" w14:textId="6FB3B300" w:rsidR="009407C9" w:rsidRPr="009407C9" w:rsidRDefault="00B94CE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B94CE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noshow_appl_std_rate_code</w:t>
            </w:r>
          </w:p>
        </w:tc>
        <w:tc>
          <w:tcPr>
            <w:tcW w:w="776" w:type="dxa"/>
            <w:vAlign w:val="center"/>
          </w:tcPr>
          <w:p w14:paraId="77D14196" w14:textId="77777777" w:rsidR="009407C9" w:rsidRPr="00CF5000" w:rsidRDefault="009407C9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31CDFCDF" w14:textId="77777777" w:rsidR="009407C9" w:rsidRPr="00CF5000" w:rsidRDefault="009407C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466AC7B6" w14:textId="35FDFBCA" w:rsidR="009407C9" w:rsidRDefault="00B94CE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노쇼 적용 기준 요금 코드</w:t>
            </w:r>
          </w:p>
        </w:tc>
        <w:tc>
          <w:tcPr>
            <w:tcW w:w="1883" w:type="dxa"/>
            <w:vAlign w:val="center"/>
          </w:tcPr>
          <w:p w14:paraId="097C5CA6" w14:textId="77777777" w:rsidR="009407C9" w:rsidRPr="00CF5000" w:rsidRDefault="009407C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9407C9" w:rsidRPr="00002124" w14:paraId="6550CA33" w14:textId="77777777" w:rsidTr="00B94CEA">
        <w:tc>
          <w:tcPr>
            <w:tcW w:w="2833" w:type="dxa"/>
            <w:vAlign w:val="center"/>
          </w:tcPr>
          <w:p w14:paraId="3178B871" w14:textId="1D8D8CB6" w:rsidR="009407C9" w:rsidRPr="009407C9" w:rsidRDefault="00B94CE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B94CE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pg_payment_yn</w:t>
            </w:r>
          </w:p>
        </w:tc>
        <w:tc>
          <w:tcPr>
            <w:tcW w:w="776" w:type="dxa"/>
            <w:vAlign w:val="center"/>
          </w:tcPr>
          <w:p w14:paraId="7F489366" w14:textId="77777777" w:rsidR="009407C9" w:rsidRPr="00CF5000" w:rsidRDefault="009407C9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0" w:type="dxa"/>
            <w:vAlign w:val="center"/>
          </w:tcPr>
          <w:p w14:paraId="1E4BB3C8" w14:textId="77777777" w:rsidR="009407C9" w:rsidRPr="00CF5000" w:rsidRDefault="009407C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4" w:type="dxa"/>
            <w:vAlign w:val="center"/>
          </w:tcPr>
          <w:p w14:paraId="593CBFB8" w14:textId="741B4471" w:rsidR="009407C9" w:rsidRDefault="00B94CE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바로결제 사용 여부</w:t>
            </w:r>
          </w:p>
        </w:tc>
        <w:tc>
          <w:tcPr>
            <w:tcW w:w="1883" w:type="dxa"/>
            <w:vAlign w:val="center"/>
          </w:tcPr>
          <w:p w14:paraId="0A93DB4D" w14:textId="77777777" w:rsidR="009407C9" w:rsidRPr="00CF5000" w:rsidRDefault="009407C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</w:tbl>
    <w:p w14:paraId="7033E0B0" w14:textId="77777777" w:rsidR="004A07AA" w:rsidRPr="00002124" w:rsidRDefault="004A07AA" w:rsidP="004A07AA">
      <w:pPr>
        <w:tabs>
          <w:tab w:val="left" w:pos="3798"/>
        </w:tabs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ab/>
      </w:r>
    </w:p>
    <w:p w14:paraId="113FB4D4" w14:textId="77777777" w:rsidR="004A07AA" w:rsidRPr="00002124" w:rsidRDefault="004A07AA" w:rsidP="004A07AA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56" w:name="_Toc97913361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샘플 JSON예제</w:t>
      </w:r>
      <w:bookmarkEnd w:id="5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4A07AA" w:rsidRPr="00002124" w14:paraId="2CE93FC3" w14:textId="77777777" w:rsidTr="000A21B1">
        <w:tc>
          <w:tcPr>
            <w:tcW w:w="9476" w:type="dxa"/>
          </w:tcPr>
          <w:p w14:paraId="5E034B39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{</w:t>
            </w:r>
          </w:p>
          <w:p w14:paraId="3F69B0A9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"result"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{</w:t>
            </w:r>
          </w:p>
          <w:p w14:paraId="54AB0CE6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"last_chng_dt"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"2021-12-27T20:37:33.003+00:00"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11AB4A9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"rate_comt_four_font_color"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891A0D2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"today_appl_std_rate_code"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"T"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5D36192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"policy_exposure_type"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"D"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952EA3D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"basic_nop"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1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CF11BF2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"last_chng_user_seq_no"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"1"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8CA016F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"noshow_policy_useyn"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8A5D617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"b2b_yn"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D13173C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"rate_name_mkey"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"Room Only"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06F1B56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"noshow_cost"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100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178711B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"mrkt_type"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49801DB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"rate_code"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68C21B9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"rate_prt_yn"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8F69704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"rate_config_one"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70C4200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"pms_rsvn_remark"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C4CFA20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"cncl_date"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10248EB2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"basic_child_nop"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582F9CF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"cncl_policy_manage_txt_mst_key"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CB66E69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"percent_dc_rate"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DB6A7C9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"rate_config_three_mkey_tx"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34F8463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"rate_seq_no"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5552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C96B6E9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"rate_comt_one_font_color"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CF3E688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"max_nop_cnt"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3DFB9BD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"pms_rsvn_use_yn"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 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8E54254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"vend_code"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E2E72F8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"rate_pic"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06FD87DD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"rate_comt_two_font_color"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751CED3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"rate_pic_array"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8784E91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"b2c_yn"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A6AE951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"rate_comt_mobile_four_mkey_tx"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2859DB1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"rate_comt_three_font_color"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AFF8444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"rate_config_two"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7781ECEE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lastRenderedPageBreak/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"rate_pic_array_org"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E6B6A8F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"pay_pot"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09E3D2C9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"cncl_policy_use_yn"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"Y"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041A0C8A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"sale_cond_early_bird_stdday"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765FC15A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"rate_config_two_mkey_tx"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28994E0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"rate_config_three"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032146E5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"guest_member_yn"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"Y"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EA979C9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"pms_seq_no"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585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6B1EF83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"percent_dc_use_yn"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33E36C0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"rate_group_seq_no"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4C74C7F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"sale_cond_code"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"NONE"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CCEA1CA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"percent_dc_std_rate"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E21B3AD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"rate_comt_mobile_two_mkey_tx"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DF6BFE6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"use_start_date"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"2021-12-28"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E2CC267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"last_upd_ip"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"112.171.126.86"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762AE02D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"today_cancel_type"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"S"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5E71ABA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"cncl_policy_manage_mst_key"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"5dc8adbf3963442e96d8"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DF93F7D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"noshow_policy_end_date"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0E058A29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"rate_prmt_kind"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0592022B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"product_code"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"RM"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D69D2BC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"first_reg_dt"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"2021-12-27T19:29:20.685+00:00"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FC64917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"rate_comt_mobile_one_mkey_tx"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"Room Only"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4EEEC8C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"hotel_payment_yn"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"N"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7CF56DA1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"use_end_date"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"2099-12-31"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E7BB139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"rate_cms_conn_id"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"RMO"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1A4ABBBD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"rate_member_type"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"A"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0110805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"sort_order"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86D70CB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"sale_clerk"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98D18CD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"max_child_nop_cnt"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4FD5062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"rate_config_one_mkey_tx"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5018642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"noshow_policy_start_date"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68876D4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"sale_cond_stay_over_std_nights"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1C438F97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"use_yn"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"Y"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6E84EE6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"today_cancel_cost"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100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7927AC7C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"sorc_type"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02111693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"rate_comt_mkey_tx"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"&lt;p&gt;*인원 변경시 (영, 유아 포함) 추가요금이 발생될 수 있습니다.&lt;/p&gt;&lt;p&gt;*전업장 이용 시 마스크를 필수 착용하여 주시기 바랍니다.&lt;/p&gt;&lt;p&gt;*정부의 일회용품 사용규제 지침에 의하여 칫솔/치약은 무상제공 불가합니다.&lt;/p&gt;&lt;p&gt;*객실 내 외부음식 반입 및 배달 음식 불가합니다.&lt;/p&gt;&lt;p&gt;*체크인: 15:00 이후&lt;/p&gt;&lt;p&gt;*체크아웃: 11:00 이전&amp;nbsp;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lastRenderedPageBreak/>
              <w:t>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</w:t>
            </w:r>
            <w:r w:rsidRPr="00FE2F06">
              <w:rPr>
                <w:rFonts w:asciiTheme="minorEastAsia" w:eastAsiaTheme="minorEastAsia" w:hAnsiTheme="minorEastAsia" w:cs="Segoe UI Emoji"/>
                <w:color w:val="0451A5"/>
                <w:szCs w:val="18"/>
                <w:lang w:val="en-US" w:eastAsia="ko-KR"/>
              </w:rPr>
              <w:t>▶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수영장 운영시간: 평일 및 주말 06:00 ~ 21:30 (두 번째, 네 번째 월요일 정기 휴무)&lt;/p&gt;&lt;p&gt;*코로나19 예방 및 수질 관리를 위하여 아래와 같이 오후 시간에는 1일 1회 입장만 가능합니다.&lt;/p&gt;&lt;p&gt;</w:t>
            </w:r>
            <w:r w:rsidRPr="00FE2F06">
              <w:rPr>
                <w:rFonts w:asciiTheme="minorEastAsia" w:eastAsiaTheme="minorEastAsia" w:hAnsiTheme="minorEastAsia" w:cs="맑은 고딕" w:hint="eastAsia"/>
                <w:color w:val="0451A5"/>
                <w:szCs w:val="18"/>
                <w:lang w:val="en-US" w:eastAsia="ko-KR"/>
              </w:rPr>
              <w:t>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12:00~13:40 </w:t>
            </w:r>
            <w:r w:rsidRPr="00FE2F06">
              <w:rPr>
                <w:rFonts w:asciiTheme="minorEastAsia" w:eastAsiaTheme="minorEastAsia" w:hAnsiTheme="minorEastAsia" w:cs="맑은 고딕" w:hint="eastAsia"/>
                <w:color w:val="0451A5"/>
                <w:szCs w:val="18"/>
                <w:lang w:val="en-US" w:eastAsia="ko-KR"/>
              </w:rPr>
              <w:t>②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14:00~15:40 </w:t>
            </w:r>
            <w:r w:rsidRPr="00FE2F06">
              <w:rPr>
                <w:rFonts w:asciiTheme="minorEastAsia" w:eastAsiaTheme="minorEastAsia" w:hAnsiTheme="minorEastAsia" w:cs="맑은 고딕" w:hint="eastAsia"/>
                <w:color w:val="0451A5"/>
                <w:szCs w:val="18"/>
                <w:lang w:val="en-US" w:eastAsia="ko-KR"/>
              </w:rPr>
              <w:t>③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16:00~17:40 </w:t>
            </w:r>
            <w:r w:rsidRPr="00FE2F06">
              <w:rPr>
                <w:rFonts w:asciiTheme="minorEastAsia" w:eastAsiaTheme="minorEastAsia" w:hAnsiTheme="minorEastAsia" w:cs="맑은 고딕" w:hint="eastAsia"/>
                <w:color w:val="0451A5"/>
                <w:szCs w:val="18"/>
                <w:lang w:val="en-US" w:eastAsia="ko-KR"/>
              </w:rPr>
              <w:t>④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18:00~19:40 </w:t>
            </w:r>
            <w:r w:rsidRPr="00FE2F06">
              <w:rPr>
                <w:rFonts w:asciiTheme="minorEastAsia" w:eastAsiaTheme="minorEastAsia" w:hAnsiTheme="minorEastAsia" w:cs="맑은 고딕" w:hint="eastAsia"/>
                <w:color w:val="0451A5"/>
                <w:szCs w:val="18"/>
                <w:lang w:val="en-US" w:eastAsia="ko-KR"/>
              </w:rPr>
              <w:t>⑤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20:00~21:30&lt;/p&gt;&lt;p&gt;*수질 개선 및 안전을 위하여 수영장 청소 및 검사 시간을 아래와 같이 운영합니다.&lt;/p&gt;&lt;p&gt;</w:t>
            </w:r>
            <w:r w:rsidRPr="00FE2F06">
              <w:rPr>
                <w:rFonts w:asciiTheme="minorEastAsia" w:eastAsiaTheme="minorEastAsia" w:hAnsiTheme="minorEastAsia" w:cs="맑은 고딕" w:hint="eastAsia"/>
                <w:color w:val="0451A5"/>
                <w:szCs w:val="18"/>
                <w:lang w:val="en-US" w:eastAsia="ko-KR"/>
              </w:rPr>
              <w:t>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11:00~12:00 </w:t>
            </w:r>
            <w:r w:rsidRPr="00FE2F06">
              <w:rPr>
                <w:rFonts w:asciiTheme="minorEastAsia" w:eastAsiaTheme="minorEastAsia" w:hAnsiTheme="minorEastAsia" w:cs="맑은 고딕" w:hint="eastAsia"/>
                <w:color w:val="0451A5"/>
                <w:szCs w:val="18"/>
                <w:lang w:val="en-US" w:eastAsia="ko-KR"/>
              </w:rPr>
              <w:t>②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13:40~14:00 </w:t>
            </w:r>
            <w:r w:rsidRPr="00FE2F06">
              <w:rPr>
                <w:rFonts w:asciiTheme="minorEastAsia" w:eastAsiaTheme="minorEastAsia" w:hAnsiTheme="minorEastAsia" w:cs="맑은 고딕" w:hint="eastAsia"/>
                <w:color w:val="0451A5"/>
                <w:szCs w:val="18"/>
                <w:lang w:val="en-US" w:eastAsia="ko-KR"/>
              </w:rPr>
              <w:t>③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15:40~16:00 </w:t>
            </w:r>
            <w:r w:rsidRPr="00FE2F06">
              <w:rPr>
                <w:rFonts w:asciiTheme="minorEastAsia" w:eastAsiaTheme="minorEastAsia" w:hAnsiTheme="minorEastAsia" w:cs="맑은 고딕" w:hint="eastAsia"/>
                <w:color w:val="0451A5"/>
                <w:szCs w:val="18"/>
                <w:lang w:val="en-US" w:eastAsia="ko-KR"/>
              </w:rPr>
              <w:t>④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17:40~18:00 </w:t>
            </w:r>
            <w:r w:rsidRPr="00FE2F06">
              <w:rPr>
                <w:rFonts w:asciiTheme="minorEastAsia" w:eastAsiaTheme="minorEastAsia" w:hAnsiTheme="minorEastAsia" w:cs="맑은 고딕" w:hint="eastAsia"/>
                <w:color w:val="0451A5"/>
                <w:szCs w:val="18"/>
                <w:lang w:val="en-US" w:eastAsia="ko-KR"/>
              </w:rPr>
              <w:t>⑤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19:40~20:00&lt;/p&gt;&lt;p&gt;&lt;br&gt;&lt;/p&gt;&lt;p&gt;</w:t>
            </w:r>
            <w:r w:rsidRPr="00FE2F06">
              <w:rPr>
                <w:rFonts w:asciiTheme="minorEastAsia" w:eastAsiaTheme="minorEastAsia" w:hAnsiTheme="minorEastAsia" w:cs="Segoe UI Emoji"/>
                <w:color w:val="0451A5"/>
                <w:szCs w:val="18"/>
                <w:lang w:val="en-US" w:eastAsia="ko-KR"/>
              </w:rPr>
              <w:t>▶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취소규정: 하루 전 취소 시 1일 숙박요금의 50% 패널티 요금이 부과되며, 당일취소 또는 NO SHOW 경우 숙박요금의 100% 패널티 요금이 부과됩니다. 취소수수료 규정은 예약일(결제일)과 관계없이 입실일 기준으로 산정됩니다.&lt;/p&gt;&lt;p&gt;&lt;br&gt;&lt;/p&gt;&lt;p&gt;*호텔 발렛파킹 제휴 서비스 안내&lt;/p&gt;&lt;p&gt;https://goo.gl/hCi6qF&lt;/p&gt;&lt;p&gt;&lt;br&gt;&lt;/p&gt;&lt;p&gt;*홈페이지 http://www.mayfield.co.kr&lt;/p&gt;&lt;p&gt;&lt;br&gt;&lt;/p&gt;&lt;p&gt;*호텔문의 02-2660-9000&lt;/p&gt;&lt;p&gt;&lt;br&gt;&lt;/p&gt;&lt;p&gt;감사합니다.&lt;/p&gt;"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49BACE3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"rate_name"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"Room Only"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344761B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"mmbrs_seq_no"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473BB08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"rate_pic_org"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6DAF7D9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"basic_lang_code"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"KO"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96326C9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"rate_package_name"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"Room Only"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BD3B686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"rate_comt"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"&lt;p&gt;*인원 변경시 (영, 유아 포함) 추가요금이 발생될 수 있습니다.&lt;/p&gt;&lt;p&gt;*전업장 이용 시 마스크를 필수 착용하여 주시기 바랍니다.&lt;/p&gt;&lt;p&gt;*정부의 일회용품 사용규제 지침에 의하여 칫솔/치약은 무상제공 불가합니다.&lt;/p&gt;&lt;p&gt;*객실 내 외부음식 반입 및 배달 음식 불가합니다.&lt;/p&gt;&lt;p&gt;*체크인: 15:00 이후&lt;/p&gt;&lt;p&gt;*체크아웃: 11:00 이전&amp;nbsp;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 &amp;nbsp;</w:t>
            </w:r>
            <w:r w:rsidRPr="00FE2F06">
              <w:rPr>
                <w:rFonts w:asciiTheme="minorEastAsia" w:eastAsiaTheme="minorEastAsia" w:hAnsiTheme="minorEastAsia" w:cs="Segoe UI Emoji"/>
                <w:color w:val="0451A5"/>
                <w:szCs w:val="18"/>
                <w:lang w:val="en-US" w:eastAsia="ko-KR"/>
              </w:rPr>
              <w:t>▶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수영장 운영시간: 평일 및 주말 06:00 ~ 21:30 (두 번째, 네 번째 월요일 정기 휴무)&lt;/p&gt;&lt;p&gt;*코로나19 예방 및 수질 관리를 위하여 아래와 같이 오후 시간에는 1일 1회 입장만 가능합니다.&lt;/p&gt;&lt;p&gt;</w:t>
            </w:r>
            <w:r w:rsidRPr="00FE2F06">
              <w:rPr>
                <w:rFonts w:asciiTheme="minorEastAsia" w:eastAsiaTheme="minorEastAsia" w:hAnsiTheme="minorEastAsia" w:cs="맑은 고딕" w:hint="eastAsia"/>
                <w:color w:val="0451A5"/>
                <w:szCs w:val="18"/>
                <w:lang w:val="en-US" w:eastAsia="ko-KR"/>
              </w:rPr>
              <w:t>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12:00~13:40 </w:t>
            </w:r>
            <w:r w:rsidRPr="00FE2F06">
              <w:rPr>
                <w:rFonts w:asciiTheme="minorEastAsia" w:eastAsiaTheme="minorEastAsia" w:hAnsiTheme="minorEastAsia" w:cs="맑은 고딕" w:hint="eastAsia"/>
                <w:color w:val="0451A5"/>
                <w:szCs w:val="18"/>
                <w:lang w:val="en-US" w:eastAsia="ko-KR"/>
              </w:rPr>
              <w:t>②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14:00~15:40 </w:t>
            </w:r>
            <w:r w:rsidRPr="00FE2F06">
              <w:rPr>
                <w:rFonts w:asciiTheme="minorEastAsia" w:eastAsiaTheme="minorEastAsia" w:hAnsiTheme="minorEastAsia" w:cs="맑은 고딕" w:hint="eastAsia"/>
                <w:color w:val="0451A5"/>
                <w:szCs w:val="18"/>
                <w:lang w:val="en-US" w:eastAsia="ko-KR"/>
              </w:rPr>
              <w:t>③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16:00~17:40 </w:t>
            </w:r>
            <w:r w:rsidRPr="00FE2F06">
              <w:rPr>
                <w:rFonts w:asciiTheme="minorEastAsia" w:eastAsiaTheme="minorEastAsia" w:hAnsiTheme="minorEastAsia" w:cs="맑은 고딕" w:hint="eastAsia"/>
                <w:color w:val="0451A5"/>
                <w:szCs w:val="18"/>
                <w:lang w:val="en-US" w:eastAsia="ko-KR"/>
              </w:rPr>
              <w:t>④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18:00~19:40 </w:t>
            </w:r>
            <w:r w:rsidRPr="00FE2F06">
              <w:rPr>
                <w:rFonts w:asciiTheme="minorEastAsia" w:eastAsiaTheme="minorEastAsia" w:hAnsiTheme="minorEastAsia" w:cs="맑은 고딕" w:hint="eastAsia"/>
                <w:color w:val="0451A5"/>
                <w:szCs w:val="18"/>
                <w:lang w:val="en-US" w:eastAsia="ko-KR"/>
              </w:rPr>
              <w:t>⑤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20:00~21:30&lt;/p&gt;&lt;p&gt;*수질 개선 및 안전을 위하여 수영장 청소 및 검사 시간을 아래와 같이 운영합니다.&lt;/p&gt;&lt;p&gt;</w:t>
            </w:r>
            <w:r w:rsidRPr="00FE2F06">
              <w:rPr>
                <w:rFonts w:asciiTheme="minorEastAsia" w:eastAsiaTheme="minorEastAsia" w:hAnsiTheme="minorEastAsia" w:cs="맑은 고딕" w:hint="eastAsia"/>
                <w:color w:val="0451A5"/>
                <w:szCs w:val="18"/>
                <w:lang w:val="en-US" w:eastAsia="ko-KR"/>
              </w:rPr>
              <w:t>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11:00~12:00 </w:t>
            </w:r>
            <w:r w:rsidRPr="00FE2F06">
              <w:rPr>
                <w:rFonts w:asciiTheme="minorEastAsia" w:eastAsiaTheme="minorEastAsia" w:hAnsiTheme="minorEastAsia" w:cs="맑은 고딕" w:hint="eastAsia"/>
                <w:color w:val="0451A5"/>
                <w:szCs w:val="18"/>
                <w:lang w:val="en-US" w:eastAsia="ko-KR"/>
              </w:rPr>
              <w:t>②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13:40~14:00 </w:t>
            </w:r>
            <w:r w:rsidRPr="00FE2F06">
              <w:rPr>
                <w:rFonts w:asciiTheme="minorEastAsia" w:eastAsiaTheme="minorEastAsia" w:hAnsiTheme="minorEastAsia" w:cs="맑은 고딕" w:hint="eastAsia"/>
                <w:color w:val="0451A5"/>
                <w:szCs w:val="18"/>
                <w:lang w:val="en-US" w:eastAsia="ko-KR"/>
              </w:rPr>
              <w:t>③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15:40~16:00 </w:t>
            </w:r>
            <w:r w:rsidRPr="00FE2F06">
              <w:rPr>
                <w:rFonts w:asciiTheme="minorEastAsia" w:eastAsiaTheme="minorEastAsia" w:hAnsiTheme="minorEastAsia" w:cs="맑은 고딕" w:hint="eastAsia"/>
                <w:color w:val="0451A5"/>
                <w:szCs w:val="18"/>
                <w:lang w:val="en-US" w:eastAsia="ko-KR"/>
              </w:rPr>
              <w:t>④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17:40~18:00 </w:t>
            </w:r>
            <w:r w:rsidRPr="00FE2F06">
              <w:rPr>
                <w:rFonts w:asciiTheme="minorEastAsia" w:eastAsiaTheme="minorEastAsia" w:hAnsiTheme="minorEastAsia" w:cs="맑은 고딕" w:hint="eastAsia"/>
                <w:color w:val="0451A5"/>
                <w:szCs w:val="18"/>
                <w:lang w:val="en-US" w:eastAsia="ko-KR"/>
              </w:rPr>
              <w:t>⑤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19:40~20:00&lt;/p&gt;&lt;p&gt;&lt;br&gt;&lt;/p&gt;&lt;p&gt;</w:t>
            </w:r>
            <w:r w:rsidRPr="00FE2F06">
              <w:rPr>
                <w:rFonts w:asciiTheme="minorEastAsia" w:eastAsiaTheme="minorEastAsia" w:hAnsiTheme="minorEastAsia" w:cs="Segoe UI Emoji"/>
                <w:color w:val="0451A5"/>
                <w:szCs w:val="18"/>
                <w:lang w:val="en-US" w:eastAsia="ko-KR"/>
              </w:rPr>
              <w:t>▶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취소규정: 하루 전 취소 시 1일 숙박요금의 50% 패널티 요금이 부과되며, 당일취소 또는 NO SHOW 경우 숙박요금의 100% 패널티 요금이 부과됩니다. 취소수수료 규정은 예약일(결제일)과 관계없이 입실일 기준으로 산정됩니다.&lt;/p&gt;&lt;p&gt;&lt;br&gt;&lt;/p&gt;&lt;p&gt;*호텔 발렛파킹 제휴 서비스 안내&lt;/p&gt;&lt;p&gt;https://goo.gl/hCi6qF&lt;/p&gt;&lt;p&gt;&lt;br&gt;&lt;/p&gt;&lt;p&gt;*홈페이지 http://www.mayfield.co.kr&lt;/p&gt;&lt;p&gt;&lt;br&gt;&lt;/p&gt;&lt;p&gt;*호텔문의 02-2660-9000&lt;/p&gt;&lt;p&gt;&lt;br&gt;&lt;/p&gt;&lt;p&gt;감사합니다.&lt;/p&gt;"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40E13C9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lastRenderedPageBreak/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"cncl_policy_start_date"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0B19EF72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"noshow_appl_std_rate_code"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"T"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7D03B1B1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"cncl_policy_end_date"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11C4C5DF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"pg_payment_yn"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"N"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4E7A526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FE2F06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"rate_comt_mobile_three_mkey_tx"</w:t>
            </w: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FE2F06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</w:p>
          <w:p w14:paraId="05B771EF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}</w:t>
            </w:r>
          </w:p>
          <w:p w14:paraId="699A8A1B" w14:textId="77777777" w:rsidR="00FE2F06" w:rsidRPr="00FE2F06" w:rsidRDefault="00FE2F06" w:rsidP="00FE2F06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FE2F06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}</w:t>
            </w:r>
          </w:p>
          <w:p w14:paraId="460ADD2F" w14:textId="77777777" w:rsidR="00FE2F06" w:rsidRDefault="00FE2F06" w:rsidP="000A21B1">
            <w:pPr>
              <w:pStyle w:val="HTML"/>
            </w:pPr>
          </w:p>
          <w:p w14:paraId="4F8E9B51" w14:textId="53FA57E5" w:rsidR="00FE2F06" w:rsidRPr="00FC0FF4" w:rsidRDefault="00FE2F06" w:rsidP="000A21B1">
            <w:pPr>
              <w:pStyle w:val="HTML"/>
            </w:pPr>
          </w:p>
        </w:tc>
      </w:tr>
    </w:tbl>
    <w:p w14:paraId="688B70E7" w14:textId="7EB2D156" w:rsidR="00872F1D" w:rsidRDefault="00872F1D">
      <w:pPr>
        <w:rPr>
          <w:lang w:eastAsia="ko-KR"/>
        </w:rPr>
      </w:pPr>
    </w:p>
    <w:p w14:paraId="689030F3" w14:textId="2E282C94" w:rsidR="004A07AA" w:rsidRPr="00872F1D" w:rsidRDefault="00872F1D">
      <w:pPr>
        <w:rPr>
          <w:lang w:eastAsia="ko-KR"/>
        </w:rPr>
      </w:pPr>
      <w:r>
        <w:rPr>
          <w:lang w:eastAsia="ko-KR"/>
        </w:rPr>
        <w:br w:type="page"/>
      </w:r>
    </w:p>
    <w:p w14:paraId="474E9802" w14:textId="007A2288" w:rsidR="00045239" w:rsidRPr="00AC17D0" w:rsidRDefault="00045239" w:rsidP="00045239">
      <w:pPr>
        <w:pStyle w:val="Numberedlist22"/>
        <w:ind w:hanging="720"/>
        <w:rPr>
          <w:rFonts w:asciiTheme="minorEastAsia" w:eastAsiaTheme="minorEastAsia" w:hAnsiTheme="minorEastAsia"/>
          <w:lang w:eastAsia="ko-KR"/>
        </w:rPr>
      </w:pPr>
      <w:bookmarkStart w:id="57" w:name="_Toc97913362"/>
      <w:r>
        <w:rPr>
          <w:rFonts w:asciiTheme="minorEastAsia" w:eastAsiaTheme="minorEastAsia" w:hAnsiTheme="minorEastAsia" w:hint="eastAsia"/>
          <w:lang w:eastAsia="ko-KR"/>
        </w:rPr>
        <w:lastRenderedPageBreak/>
        <w:t xml:space="preserve">패키지 </w:t>
      </w:r>
      <w:r>
        <w:rPr>
          <w:rFonts w:asciiTheme="minorEastAsia" w:eastAsiaTheme="minorEastAsia" w:hAnsiTheme="minorEastAsia"/>
          <w:lang w:eastAsia="ko-KR"/>
        </w:rPr>
        <w:t xml:space="preserve">– </w:t>
      </w:r>
      <w:r>
        <w:rPr>
          <w:rFonts w:asciiTheme="minorEastAsia" w:eastAsiaTheme="minorEastAsia" w:hAnsiTheme="minorEastAsia" w:hint="eastAsia"/>
          <w:lang w:eastAsia="ko-KR"/>
        </w:rPr>
        <w:t>객실 목록 조회</w:t>
      </w:r>
      <w:bookmarkEnd w:id="57"/>
    </w:p>
    <w:p w14:paraId="2D2A6948" w14:textId="295D2C8A" w:rsidR="00045239" w:rsidRPr="00002124" w:rsidRDefault="00045239" w:rsidP="00045239">
      <w:pPr>
        <w:ind w:leftChars="250" w:left="450"/>
        <w:jc w:val="both"/>
        <w:rPr>
          <w:rFonts w:asciiTheme="minorEastAsia" w:eastAsiaTheme="minorEastAsia" w:hAnsiTheme="minorEastAsia" w:cs="Arial"/>
          <w:szCs w:val="18"/>
          <w:lang w:eastAsia="ko-KR"/>
        </w:rPr>
      </w:pPr>
      <w:r>
        <w:rPr>
          <w:rFonts w:asciiTheme="minorEastAsia" w:eastAsiaTheme="minorEastAsia" w:hAnsiTheme="minorEastAsia" w:cs="Arial" w:hint="eastAsia"/>
          <w:szCs w:val="18"/>
          <w:lang w:eastAsia="ko-KR"/>
        </w:rPr>
        <w:t>패키지에 따른 객실 목록을 조회한다.</w:t>
      </w:r>
      <w:r>
        <w:rPr>
          <w:rFonts w:asciiTheme="minorEastAsia" w:eastAsiaTheme="minorEastAsia" w:hAnsiTheme="minorEastAsia" w:cs="Arial"/>
          <w:szCs w:val="18"/>
          <w:lang w:eastAsia="ko-KR"/>
        </w:rPr>
        <w:t xml:space="preserve"> </w:t>
      </w:r>
    </w:p>
    <w:p w14:paraId="4F15BFDA" w14:textId="77777777" w:rsidR="00045239" w:rsidRPr="00002124" w:rsidRDefault="00045239" w:rsidP="00045239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58" w:name="_Toc97913363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Request</w:t>
      </w:r>
      <w:bookmarkEnd w:id="58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</w:t>
      </w:r>
    </w:p>
    <w:p w14:paraId="106E0017" w14:textId="7E3585D1" w:rsidR="00045239" w:rsidRPr="00F15D58" w:rsidRDefault="00045239" w:rsidP="00045239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>HTTP</w:t>
      </w:r>
      <w:r w:rsidRPr="00002124">
        <w:rPr>
          <w:rFonts w:asciiTheme="minorEastAsia" w:eastAsiaTheme="minorEastAsia" w:hAnsiTheme="minorEastAsia"/>
          <w:szCs w:val="18"/>
          <w:lang w:eastAsia="ko-KR"/>
        </w:rPr>
        <w:t>S</w:t>
      </w: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 xml:space="preserve"> URL </w:t>
      </w:r>
      <w:r w:rsidRPr="00F15D58">
        <w:rPr>
          <w:rFonts w:asciiTheme="minorEastAsia" w:eastAsiaTheme="minorEastAsia" w:hAnsiTheme="minorEastAsia"/>
          <w:szCs w:val="18"/>
          <w:lang w:eastAsia="ko-KR"/>
        </w:rPr>
        <w:t>=</w:t>
      </w:r>
      <w:r w:rsidRPr="00F15D58">
        <w:rPr>
          <w:rFonts w:asciiTheme="minorEastAsia" w:eastAsiaTheme="minorEastAsia" w:hAnsiTheme="minorEastAsia" w:hint="eastAsia"/>
          <w:b/>
          <w:szCs w:val="18"/>
          <w:lang w:eastAsia="ko-KR"/>
        </w:rPr>
        <w:t xml:space="preserve"> </w:t>
      </w:r>
      <w:r w:rsidRPr="00045239">
        <w:rPr>
          <w:rFonts w:asciiTheme="minorEastAsia" w:eastAsiaTheme="minorEastAsia" w:hAnsiTheme="minorEastAsia"/>
          <w:szCs w:val="18"/>
        </w:rPr>
        <w:t>/{hotelCode}/user/hotel/rateRoomList</w:t>
      </w:r>
    </w:p>
    <w:p w14:paraId="6706296D" w14:textId="77777777" w:rsidR="00045239" w:rsidRPr="00002124" w:rsidRDefault="00045239" w:rsidP="00045239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 xml:space="preserve">HTTP METHOD = </w:t>
      </w:r>
      <w:r>
        <w:rPr>
          <w:rFonts w:asciiTheme="minorEastAsia" w:eastAsiaTheme="minorEastAsia" w:hAnsiTheme="minorEastAsia"/>
          <w:szCs w:val="18"/>
          <w:lang w:eastAsia="ko-KR"/>
        </w:rPr>
        <w:t>POST</w:t>
      </w:r>
    </w:p>
    <w:p w14:paraId="727027D7" w14:textId="77777777" w:rsidR="00045239" w:rsidRPr="00002124" w:rsidRDefault="00045239" w:rsidP="00045239">
      <w:pPr>
        <w:ind w:left="800"/>
        <w:rPr>
          <w:rFonts w:asciiTheme="minorEastAsia" w:eastAsiaTheme="minorEastAsia" w:hAnsiTheme="minorEastAsia"/>
          <w:szCs w:val="18"/>
          <w:lang w:eastAsia="ko-KR"/>
        </w:rPr>
      </w:pPr>
    </w:p>
    <w:p w14:paraId="53B55CDD" w14:textId="77777777" w:rsidR="00045239" w:rsidRDefault="00045239" w:rsidP="00045239">
      <w:pPr>
        <w:rPr>
          <w:rFonts w:asciiTheme="minorEastAsia" w:eastAsiaTheme="minorEastAsia" w:hAnsiTheme="minorEastAsia"/>
          <w:b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b/>
          <w:szCs w:val="18"/>
          <w:lang w:eastAsia="ko-KR"/>
        </w:rPr>
        <w:t>- Parameter 형식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4"/>
        <w:gridCol w:w="832"/>
        <w:gridCol w:w="1060"/>
        <w:gridCol w:w="4640"/>
      </w:tblGrid>
      <w:tr w:rsidR="00045239" w:rsidRPr="00002124" w14:paraId="542F468E" w14:textId="77777777" w:rsidTr="000A21B1">
        <w:tc>
          <w:tcPr>
            <w:tcW w:w="2944" w:type="dxa"/>
            <w:shd w:val="clear" w:color="auto" w:fill="C6D9F1"/>
          </w:tcPr>
          <w:p w14:paraId="6FB86A91" w14:textId="77777777" w:rsidR="00045239" w:rsidRPr="00002124" w:rsidRDefault="00045239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파라미터명</w:t>
            </w:r>
          </w:p>
        </w:tc>
        <w:tc>
          <w:tcPr>
            <w:tcW w:w="832" w:type="dxa"/>
            <w:shd w:val="clear" w:color="auto" w:fill="C6D9F1"/>
          </w:tcPr>
          <w:p w14:paraId="10DD262E" w14:textId="77777777" w:rsidR="00045239" w:rsidRPr="00002124" w:rsidRDefault="00045239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타입</w:t>
            </w:r>
          </w:p>
        </w:tc>
        <w:tc>
          <w:tcPr>
            <w:tcW w:w="1060" w:type="dxa"/>
            <w:shd w:val="clear" w:color="auto" w:fill="C6D9F1"/>
          </w:tcPr>
          <w:p w14:paraId="0F0E5C99" w14:textId="77777777" w:rsidR="00045239" w:rsidRPr="00002124" w:rsidRDefault="00045239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필수여부</w:t>
            </w:r>
          </w:p>
        </w:tc>
        <w:tc>
          <w:tcPr>
            <w:tcW w:w="4640" w:type="dxa"/>
            <w:shd w:val="clear" w:color="auto" w:fill="C6D9F1"/>
          </w:tcPr>
          <w:p w14:paraId="350321AA" w14:textId="77777777" w:rsidR="00045239" w:rsidRPr="00002124" w:rsidRDefault="00045239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</w:tr>
      <w:tr w:rsidR="00045239" w:rsidRPr="00002124" w14:paraId="47D0E930" w14:textId="77777777" w:rsidTr="000A21B1">
        <w:tc>
          <w:tcPr>
            <w:tcW w:w="2944" w:type="dxa"/>
            <w:vAlign w:val="center"/>
          </w:tcPr>
          <w:p w14:paraId="34B2A096" w14:textId="0DD78CDA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lang_type</w:t>
            </w:r>
          </w:p>
        </w:tc>
        <w:tc>
          <w:tcPr>
            <w:tcW w:w="832" w:type="dxa"/>
            <w:vAlign w:val="center"/>
          </w:tcPr>
          <w:p w14:paraId="43C75CA7" w14:textId="21434C0E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vAlign w:val="center"/>
          </w:tcPr>
          <w:p w14:paraId="523A5B6B" w14:textId="2DC98C27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vAlign w:val="center"/>
          </w:tcPr>
          <w:p w14:paraId="23D1EF2A" w14:textId="2812908E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언어 코드</w:t>
            </w:r>
          </w:p>
        </w:tc>
      </w:tr>
      <w:tr w:rsidR="00045239" w:rsidRPr="00002124" w14:paraId="0283FDC6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48EA27E" w14:textId="6B407000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pms_seq_no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EFC7D42" w14:textId="221596BB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75E43BE" w14:textId="3144389C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6597FAE" w14:textId="213C86C0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호텔 ID</w:t>
            </w:r>
          </w:p>
        </w:tc>
      </w:tr>
      <w:tr w:rsidR="00045239" w:rsidRPr="00002124" w14:paraId="203A742D" w14:textId="77777777" w:rsidTr="000A21B1">
        <w:tc>
          <w:tcPr>
            <w:tcW w:w="2944" w:type="dxa"/>
            <w:vAlign w:val="center"/>
          </w:tcPr>
          <w:p w14:paraId="1CAB33F4" w14:textId="2A0A3191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rate_seq_no</w:t>
            </w:r>
          </w:p>
        </w:tc>
        <w:tc>
          <w:tcPr>
            <w:tcW w:w="832" w:type="dxa"/>
            <w:vAlign w:val="center"/>
          </w:tcPr>
          <w:p w14:paraId="6EF4D2C2" w14:textId="641C5BE5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vAlign w:val="center"/>
          </w:tcPr>
          <w:p w14:paraId="41465962" w14:textId="2EFE4053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vAlign w:val="center"/>
          </w:tcPr>
          <w:p w14:paraId="42DFD6A6" w14:textId="6AF68BB6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패키지 ID</w:t>
            </w:r>
          </w:p>
        </w:tc>
      </w:tr>
      <w:tr w:rsidR="00045239" w:rsidRPr="00002124" w14:paraId="34B28138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D879BF7" w14:textId="0F5AC3F9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prm_seq_no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67746B8" w14:textId="281CEEDE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8E0E194" w14:textId="79047218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63AB15A" w14:textId="3A99EC71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프로모션 ID</w:t>
            </w:r>
          </w:p>
        </w:tc>
      </w:tr>
      <w:tr w:rsidR="00045239" w:rsidRPr="00002124" w14:paraId="4006036E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F140BAC" w14:textId="3E109048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mmbrs_seq_no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F10A683" w14:textId="1C7BDCD8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CD0F869" w14:textId="56D41745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7D6A1B2" w14:textId="218D92E0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멤버십 ID</w:t>
            </w:r>
          </w:p>
        </w:tc>
      </w:tr>
      <w:tr w:rsidR="00045239" w:rsidRPr="00002124" w14:paraId="67C7AC86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1BE5DAA" w14:textId="4F4868ED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cpny_seq_no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F1C2045" w14:textId="27EE25DD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50EC4EB" w14:textId="762F59FC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2A53AA6" w14:textId="119C1C6C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기업체 ID</w:t>
            </w:r>
          </w:p>
        </w:tc>
      </w:tr>
      <w:tr w:rsidR="00045239" w:rsidRPr="00002124" w14:paraId="67193EA2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2326FB0" w14:textId="2CFB2916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rooms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3F39911" w14:textId="3A640044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343EAD6" w14:textId="296B114A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F94B60F" w14:textId="0B82FC88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객실 수</w:t>
            </w:r>
          </w:p>
        </w:tc>
      </w:tr>
      <w:tr w:rsidR="00045239" w:rsidRPr="00002124" w14:paraId="5CA25FA0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E84ADE2" w14:textId="3B1EAD2C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adult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30F998E" w14:textId="22E63A91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882D05A" w14:textId="75618E63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D7FD885" w14:textId="3AA05145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어른 수</w:t>
            </w:r>
          </w:p>
        </w:tc>
      </w:tr>
      <w:tr w:rsidR="00045239" w:rsidRPr="00002124" w14:paraId="5848360E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C3B59F6" w14:textId="335A8DB9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children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BF70E3A" w14:textId="33FBBAE3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FE9BB6E" w14:textId="5B3D77A5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4C86E9C" w14:textId="6023E555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아동 수</w:t>
            </w:r>
          </w:p>
        </w:tc>
      </w:tr>
      <w:tr w:rsidR="00045239" w:rsidRPr="00002124" w14:paraId="456A695C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54E99B1" w14:textId="5C21D966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channel_code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36AF6A4" w14:textId="199E10FF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984B52B" w14:textId="5FFED28A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326DFF4" w14:textId="4DDFD20C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채널 코드</w:t>
            </w:r>
          </w:p>
        </w:tc>
      </w:tr>
      <w:tr w:rsidR="00045239" w:rsidRPr="00002124" w14:paraId="5FEB4405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E58C079" w14:textId="1E89EF00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check_in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DDC9176" w14:textId="2CA2A845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1C53BDA" w14:textId="771E2DAA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695E7D3" w14:textId="5BCAC15A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체크인</w:t>
            </w:r>
          </w:p>
        </w:tc>
      </w:tr>
      <w:tr w:rsidR="00045239" w:rsidRPr="00002124" w14:paraId="5D35D3F2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F9D60C3" w14:textId="0C68776F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check_out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395F6BA" w14:textId="1EBA99B8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B2707E7" w14:textId="77A7EAC0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366E396" w14:textId="7FE5CFD1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체크아웃</w:t>
            </w:r>
          </w:p>
        </w:tc>
      </w:tr>
      <w:tr w:rsidR="00045239" w:rsidRPr="00002124" w14:paraId="4395D38E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DDAEA63" w14:textId="65932400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SS_REMOTE_IP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25E9FAD" w14:textId="58D90C7C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3205CCE" w14:textId="19C0CDE3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B952414" w14:textId="14A732F7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045239" w:rsidRPr="00002124" w14:paraId="42D49CD1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6802B36" w14:textId="5BAC4E97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SS_PMS_SEQ_NO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E069ED9" w14:textId="7C4FE3F3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F089159" w14:textId="1FE8CD1A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6BCC4BE" w14:textId="6441964D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 </w:t>
            </w:r>
            <w:r w:rsidR="00DC32AC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호텔 </w:t>
            </w:r>
            <w:r w:rsidR="00DC32AC"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</w:tr>
      <w:tr w:rsidR="00045239" w:rsidRPr="00002124" w14:paraId="4FF4831F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190D810" w14:textId="491CC30F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SS_PMS_CODE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CBDCB5B" w14:textId="6F73EDBD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82F5179" w14:textId="4D745CF4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A5592FB" w14:textId="4B2C3075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 </w:t>
            </w:r>
            <w:r w:rsidR="00DC32AC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호텔 코드</w:t>
            </w:r>
          </w:p>
        </w:tc>
      </w:tr>
      <w:tr w:rsidR="00045239" w:rsidRPr="00002124" w14:paraId="03018AD6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257113A" w14:textId="2C061627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SS_OPERATION_MODE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13CDD87" w14:textId="008CA692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70B3678" w14:textId="2EDEDEB2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4357CCD" w14:textId="739BDE11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 </w:t>
            </w:r>
            <w:r w:rsidR="00DC32AC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운영 환경</w:t>
            </w:r>
          </w:p>
        </w:tc>
      </w:tr>
      <w:tr w:rsidR="00045239" w:rsidRPr="00002124" w14:paraId="77134DD3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D37D65B" w14:textId="4C84CD97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SS_MEMB_TEL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2275E1F" w14:textId="1DD009F3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B527573" w14:textId="511A7EED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5707A5E" w14:textId="0084272A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045239" w:rsidRPr="00002124" w14:paraId="0EA64B18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A9D8439" w14:textId="68DF1A4C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SS_MEMB_SEQ_NO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7E66030" w14:textId="5200BD9C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C04F756" w14:textId="0176F37A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5919FA5" w14:textId="4B672EB7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045239" w:rsidRPr="00002124" w14:paraId="3AB466D5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C9B9C81" w14:textId="50780071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SS_MEMB_MASTER_NO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8CFD0F7" w14:textId="26B5CBD0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7904DDF" w14:textId="2758BF75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608626A" w14:textId="12B5BDA1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045239" w:rsidRPr="00002124" w14:paraId="2DBC7822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5D9C9A1" w14:textId="61387FF6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SS_MEMB_LASTNAME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F18ED91" w14:textId="4F91DC3B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A5EC9D6" w14:textId="29BA9170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17201D1" w14:textId="756A2C88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045239" w:rsidRPr="00002124" w14:paraId="19E07D3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2597596" w14:textId="053B5C1D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SS_MEMB_FIRSTNAME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D00CF0A" w14:textId="51497E01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3137A6B" w14:textId="0B73D26B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D4C0ECB" w14:textId="755C157B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045239" w:rsidRPr="00002124" w14:paraId="66A51FCF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4310119" w14:textId="68B0FBE1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SS_MEMB_EMAIL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703EC8D" w14:textId="68BBCBAA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C96E092" w14:textId="07812C4D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3322AE9" w14:textId="018D3CE6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045239" w:rsidRPr="00002124" w14:paraId="16D3338D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7C22914" w14:textId="2265FC81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SS_MEMBER_INFO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EAEDF26" w14:textId="3D949624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5B38A73" w14:textId="0850A7AE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3D328DB" w14:textId="193D69AC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045239" w:rsidRPr="00002124" w14:paraId="04654B6C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E31E081" w14:textId="17E11FD7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SS_LOGIN_TYPE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A7E7F57" w14:textId="328F2B6F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1E81B93" w14:textId="3982213C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076B0B1" w14:textId="5041C174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045239" w:rsidRPr="00002124" w14:paraId="2151FF1A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D0B2EE6" w14:textId="05A763FF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SS_LANG_TYPE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112FE06" w14:textId="01B3F3D9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0A82F88" w14:textId="6F9E86DF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F3437EB" w14:textId="732CDF8C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 </w:t>
            </w:r>
            <w:r w:rsidR="00DC32AC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언어 타입</w:t>
            </w:r>
          </w:p>
        </w:tc>
      </w:tr>
      <w:tr w:rsidR="00045239" w:rsidRPr="00002124" w14:paraId="48D34D77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60F30CB" w14:textId="6D4FB794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SS_CURRENCY_TYPE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FCFB1D7" w14:textId="26429171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DE653A0" w14:textId="62D26C72" w:rsidR="00045239" w:rsidRPr="00045239" w:rsidRDefault="00045239" w:rsidP="000452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8232F1E" w14:textId="2EF4BC22" w:rsidR="00045239" w:rsidRPr="00045239" w:rsidRDefault="00045239" w:rsidP="00045239">
            <w:pPr>
              <w:rPr>
                <w:rFonts w:asciiTheme="minorEastAsia" w:eastAsiaTheme="minorEastAsia" w:hAnsiTheme="minorEastAsia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szCs w:val="18"/>
              </w:rPr>
              <w:t> </w:t>
            </w:r>
            <w:r w:rsidR="00DC32AC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통화 코드</w:t>
            </w:r>
          </w:p>
        </w:tc>
      </w:tr>
    </w:tbl>
    <w:p w14:paraId="18BEBB2D" w14:textId="77777777" w:rsidR="00045239" w:rsidRPr="00002124" w:rsidRDefault="00045239" w:rsidP="00045239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Arial"/>
          <w:szCs w:val="18"/>
          <w:lang w:eastAsia="ko-KR"/>
        </w:rPr>
      </w:pPr>
    </w:p>
    <w:p w14:paraId="681F79FF" w14:textId="77777777" w:rsidR="00045239" w:rsidRPr="00002124" w:rsidRDefault="00045239" w:rsidP="00045239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59" w:name="_Toc97913364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샘플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R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equest Data</w:t>
      </w:r>
      <w:bookmarkEnd w:id="5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045239" w:rsidRPr="00002124" w14:paraId="5F2FA0DF" w14:textId="77777777" w:rsidTr="000A21B1">
        <w:tc>
          <w:tcPr>
            <w:tcW w:w="9684" w:type="dxa"/>
          </w:tcPr>
          <w:p w14:paraId="1A9824E0" w14:textId="77777777" w:rsidR="00045239" w:rsidRPr="00002124" w:rsidRDefault="00045239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20"/>
                <w:lang w:val="en-US" w:eastAsia="ko-KR"/>
              </w:rPr>
              <w:t>H</w:t>
            </w: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eaders</w:t>
            </w:r>
          </w:p>
          <w:p w14:paraId="3F8A2B8C" w14:textId="77777777" w:rsidR="00076798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A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PI-KEY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$2a$12$vE3zD6zfYJwYNyjWcy3lFOAPV5iygnpvTVmZS/zFq2JuJDwXUZE2C</w:t>
            </w:r>
          </w:p>
          <w:p w14:paraId="32B578A5" w14:textId="77777777" w:rsidR="00076798" w:rsidRPr="00002124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V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ENDOR_ID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BETEST</w:t>
            </w:r>
          </w:p>
          <w:p w14:paraId="59CB54CE" w14:textId="77777777" w:rsidR="00045239" w:rsidRPr="00002124" w:rsidRDefault="00045239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</w:p>
          <w:p w14:paraId="68813BD9" w14:textId="77777777" w:rsidR="00045239" w:rsidRPr="00002124" w:rsidRDefault="00045239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Query Params</w:t>
            </w:r>
          </w:p>
          <w:p w14:paraId="40E1EBF1" w14:textId="6BF61D54" w:rsidR="00045239" w:rsidRPr="00045239" w:rsidRDefault="00045239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45239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{hotelCode}/user/hotel/rateRoomList</w:t>
            </w:r>
          </w:p>
          <w:p w14:paraId="36255CE9" w14:textId="77777777" w:rsidR="00045239" w:rsidRDefault="00045239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  <w:p w14:paraId="526A20BF" w14:textId="77777777" w:rsidR="00045239" w:rsidRPr="00175B12" w:rsidRDefault="00045239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</w:pPr>
            <w:r w:rsidRPr="00175B12">
              <w:rPr>
                <w:rFonts w:asciiTheme="minorEastAsia" w:eastAsiaTheme="minorEastAsia" w:hAnsiTheme="minorEastAsia" w:hint="eastAsia"/>
                <w:b/>
                <w:bCs/>
                <w:szCs w:val="18"/>
                <w:lang w:eastAsia="ko-KR"/>
              </w:rPr>
              <w:t>R</w:t>
            </w:r>
            <w:r w:rsidRPr="00175B12"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equest Body </w:t>
            </w:r>
            <w:r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( Json ) </w:t>
            </w:r>
          </w:p>
          <w:p w14:paraId="1B61DF72" w14:textId="77777777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parameter: {</w:t>
            </w:r>
          </w:p>
          <w:p w14:paraId="14C5CF31" w14:textId="0CD927F4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"pms_seq_no": "</w:t>
            </w:r>
            <w:r w:rsidR="001516C1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585</w:t>
            </w: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03AA35D0" w14:textId="2352DBCF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"rate_seq_no": "</w:t>
            </w:r>
            <w:r w:rsidR="002D1FD4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5552</w:t>
            </w: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33DF2A14" w14:textId="19E9685C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"check_in": "202</w:t>
            </w:r>
            <w:r w:rsidR="002D1FD4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2</w:t>
            </w: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-</w:t>
            </w:r>
            <w:r w:rsidR="002D1FD4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</w:t>
            </w: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1-</w:t>
            </w:r>
            <w:r w:rsidR="002D1FD4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07</w:t>
            </w: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135E1FFA" w14:textId="17585789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"check_out": "202</w:t>
            </w:r>
            <w:r w:rsidR="002D1FD4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2</w:t>
            </w: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-</w:t>
            </w:r>
            <w:r w:rsidR="002D1FD4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</w:t>
            </w: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1-</w:t>
            </w:r>
            <w:r w:rsidR="002D1FD4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08</w:t>
            </w: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1CFD8414" w14:textId="77777777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"rooms": "1",</w:t>
            </w:r>
          </w:p>
          <w:p w14:paraId="44C0A6F7" w14:textId="77777777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"adult": "2",</w:t>
            </w:r>
          </w:p>
          <w:p w14:paraId="2DD2384F" w14:textId="77777777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"children": "0",</w:t>
            </w:r>
          </w:p>
          <w:p w14:paraId="74C6FBB9" w14:textId="77777777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"channel_code": "WINGS_B2C",</w:t>
            </w:r>
          </w:p>
          <w:p w14:paraId="10B3DDEC" w14:textId="77777777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"lang_type": "KO",</w:t>
            </w:r>
          </w:p>
          <w:p w14:paraId="5F5567FF" w14:textId="77777777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"prm_seq_no": "",</w:t>
            </w:r>
          </w:p>
          <w:p w14:paraId="6A83837E" w14:textId="77777777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"cpny_seq_no": "",</w:t>
            </w:r>
          </w:p>
          <w:p w14:paraId="22ADD3F7" w14:textId="7B1F2F66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"mmbrs_seq_no": "",</w:t>
            </w:r>
          </w:p>
          <w:p w14:paraId="01A97AAF" w14:textId="4E289A42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"SS_PMS_SEQ_NO": "</w:t>
            </w:r>
            <w:r w:rsidR="001516C1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585</w:t>
            </w: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5DD437C8" w14:textId="5FF1C26B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"SS_PMS_CODE": "</w:t>
            </w:r>
            <w:r w:rsidR="001516C1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MFH1</w:t>
            </w: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316CD3F1" w14:textId="77777777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"SS_MEMBER_INFO": "",</w:t>
            </w:r>
          </w:p>
          <w:p w14:paraId="370B9327" w14:textId="77777777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"SS_LANG_TYPE": "KO",</w:t>
            </w:r>
          </w:p>
          <w:p w14:paraId="39CCA8FD" w14:textId="19E2A7F8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"SS_REMOTE_IP": "",</w:t>
            </w:r>
          </w:p>
          <w:p w14:paraId="587228D7" w14:textId="3C21D04D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"SS_OPERATION_MODE": "</w:t>
            </w:r>
            <w:r w:rsidR="00BF495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test</w:t>
            </w: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4C015C44" w14:textId="287E504F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"SS_CURRENCY_TYPE": "KRW",</w:t>
            </w:r>
          </w:p>
          <w:p w14:paraId="6B3D8407" w14:textId="77777777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"SS_MEMB_SEQ_NO": "",</w:t>
            </w:r>
          </w:p>
          <w:p w14:paraId="31FEECE4" w14:textId="77777777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"SS_MEMB_MASTER_NO": "",</w:t>
            </w:r>
          </w:p>
          <w:p w14:paraId="1BD2B37B" w14:textId="77777777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"SS_MEMB_LASTNAME": "",</w:t>
            </w:r>
          </w:p>
          <w:p w14:paraId="7D3C488D" w14:textId="77777777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"SS_MEMB_FIRSTNAME": "",</w:t>
            </w:r>
          </w:p>
          <w:p w14:paraId="0CB84562" w14:textId="77777777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"SS_MEMB_EMAIL": "",</w:t>
            </w:r>
          </w:p>
          <w:p w14:paraId="144A7355" w14:textId="77777777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"SS_MEMB_TEL": "",</w:t>
            </w:r>
          </w:p>
          <w:p w14:paraId="0737363C" w14:textId="77777777" w:rsidR="00045239" w:rsidRPr="00045239" w:rsidRDefault="00045239" w:rsidP="00045239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04523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"SS_LOGIN_TYPE": ""</w:t>
            </w:r>
          </w:p>
          <w:p w14:paraId="31387D67" w14:textId="6C2851AB" w:rsidR="00045239" w:rsidRPr="00002124" w:rsidRDefault="00045239" w:rsidP="00045239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45239">
              <w:rPr>
                <w:rFonts w:asciiTheme="minorEastAsia" w:eastAsiaTheme="minorEastAsia" w:hAnsiTheme="minorEastAsia"/>
                <w:bCs/>
                <w:szCs w:val="18"/>
              </w:rPr>
              <w:t>}</w:t>
            </w:r>
          </w:p>
        </w:tc>
      </w:tr>
    </w:tbl>
    <w:p w14:paraId="413B7DA7" w14:textId="77777777" w:rsidR="00045239" w:rsidRPr="00002124" w:rsidRDefault="00045239" w:rsidP="00045239">
      <w:pPr>
        <w:rPr>
          <w:rFonts w:asciiTheme="minorEastAsia" w:eastAsiaTheme="minorEastAsia" w:hAnsiTheme="minorEastAsia" w:cs="Arial"/>
          <w:szCs w:val="18"/>
          <w:lang w:eastAsia="ko-KR"/>
        </w:rPr>
      </w:pPr>
    </w:p>
    <w:p w14:paraId="22504610" w14:textId="77777777" w:rsidR="00045239" w:rsidRPr="00002124" w:rsidRDefault="00045239" w:rsidP="00045239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60" w:name="_Toc97913365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</w:t>
      </w:r>
      <w:r w:rsidRPr="00002124">
        <w:rPr>
          <w:rFonts w:asciiTheme="minorEastAsia" w:eastAsiaTheme="minorEastAsia" w:hAnsiTheme="minorEastAsia"/>
          <w:b w:val="0"/>
          <w:bCs/>
          <w:lang w:val="en-US" w:eastAsia="ko-KR"/>
        </w:rPr>
        <w:t>e</w:t>
      </w:r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sponse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Format :: J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SO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N 형태로 반환</w:t>
      </w:r>
      <w:bookmarkEnd w:id="60"/>
    </w:p>
    <w:p w14:paraId="7C9C97D8" w14:textId="77777777" w:rsidR="00045239" w:rsidRPr="00002124" w:rsidRDefault="00045239" w:rsidP="00045239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돋움"/>
          <w:b/>
          <w:szCs w:val="18"/>
          <w:lang w:val="en-US" w:eastAsia="ko-KR"/>
        </w:rPr>
      </w:pPr>
      <w:r w:rsidRPr="00002124">
        <w:rPr>
          <w:rFonts w:asciiTheme="minorEastAsia" w:eastAsiaTheme="minorEastAsia" w:hAnsiTheme="minorEastAsia" w:cs="돋움" w:hint="eastAsia"/>
          <w:b/>
          <w:szCs w:val="18"/>
          <w:lang w:val="en-US" w:eastAsia="ko-KR"/>
        </w:rPr>
        <w:t>- 반환값 형식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5"/>
        <w:gridCol w:w="776"/>
        <w:gridCol w:w="1072"/>
        <w:gridCol w:w="3048"/>
        <w:gridCol w:w="1885"/>
      </w:tblGrid>
      <w:tr w:rsidR="00045239" w:rsidRPr="00002124" w14:paraId="0E0517FB" w14:textId="77777777" w:rsidTr="000A21B1">
        <w:tc>
          <w:tcPr>
            <w:tcW w:w="2825" w:type="dxa"/>
            <w:shd w:val="clear" w:color="auto" w:fill="C6D9F1"/>
            <w:vAlign w:val="center"/>
          </w:tcPr>
          <w:p w14:paraId="1E7A36FA" w14:textId="77777777" w:rsidR="00045239" w:rsidRPr="00002124" w:rsidRDefault="00045239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엘리먼트 명</w:t>
            </w:r>
          </w:p>
        </w:tc>
        <w:tc>
          <w:tcPr>
            <w:tcW w:w="776" w:type="dxa"/>
            <w:shd w:val="clear" w:color="auto" w:fill="C6D9F1"/>
            <w:vAlign w:val="center"/>
          </w:tcPr>
          <w:p w14:paraId="519BD1E3" w14:textId="77777777" w:rsidR="00045239" w:rsidRPr="00002124" w:rsidRDefault="00045239" w:rsidP="000A21B1">
            <w:pP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D</w:t>
            </w:r>
            <w: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  <w:t>ata Type</w:t>
            </w:r>
          </w:p>
        </w:tc>
        <w:tc>
          <w:tcPr>
            <w:tcW w:w="1072" w:type="dxa"/>
            <w:shd w:val="clear" w:color="auto" w:fill="C6D9F1"/>
            <w:vAlign w:val="center"/>
          </w:tcPr>
          <w:p w14:paraId="61CFCCBA" w14:textId="77777777" w:rsidR="00045239" w:rsidRPr="00002124" w:rsidRDefault="00045239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</w:p>
        </w:tc>
        <w:tc>
          <w:tcPr>
            <w:tcW w:w="3048" w:type="dxa"/>
            <w:shd w:val="clear" w:color="auto" w:fill="C6D9F1"/>
            <w:vAlign w:val="center"/>
          </w:tcPr>
          <w:p w14:paraId="7BEDDE8C" w14:textId="77777777" w:rsidR="00045239" w:rsidRPr="00002124" w:rsidRDefault="00045239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  <w:tc>
          <w:tcPr>
            <w:tcW w:w="1885" w:type="dxa"/>
            <w:shd w:val="clear" w:color="auto" w:fill="C6D9F1"/>
            <w:vAlign w:val="center"/>
          </w:tcPr>
          <w:p w14:paraId="6F7F9F09" w14:textId="77777777" w:rsidR="00045239" w:rsidRPr="00002124" w:rsidRDefault="00045239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반환 타입</w:t>
            </w:r>
          </w:p>
        </w:tc>
      </w:tr>
      <w:tr w:rsidR="00045239" w:rsidRPr="00002124" w14:paraId="5E73FA1B" w14:textId="77777777" w:rsidTr="000A21B1">
        <w:tc>
          <w:tcPr>
            <w:tcW w:w="2825" w:type="dxa"/>
            <w:vAlign w:val="center"/>
          </w:tcPr>
          <w:p w14:paraId="7475A776" w14:textId="77777777" w:rsidR="00045239" w:rsidRPr="00CF5000" w:rsidRDefault="0004523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result</w:t>
            </w:r>
          </w:p>
        </w:tc>
        <w:tc>
          <w:tcPr>
            <w:tcW w:w="776" w:type="dxa"/>
            <w:vAlign w:val="center"/>
          </w:tcPr>
          <w:p w14:paraId="60A64B4F" w14:textId="77777777" w:rsidR="00045239" w:rsidRPr="00CF5000" w:rsidRDefault="00045239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List</w:t>
            </w:r>
          </w:p>
        </w:tc>
        <w:tc>
          <w:tcPr>
            <w:tcW w:w="1072" w:type="dxa"/>
            <w:vAlign w:val="center"/>
          </w:tcPr>
          <w:p w14:paraId="66A3EFD6" w14:textId="77777777" w:rsidR="00045239" w:rsidRPr="00CF5000" w:rsidRDefault="0004523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A34D24A" w14:textId="77777777" w:rsidR="00045239" w:rsidRPr="00CF5000" w:rsidRDefault="0004523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5" w:type="dxa"/>
            <w:vAlign w:val="center"/>
          </w:tcPr>
          <w:p w14:paraId="177429CA" w14:textId="77777777" w:rsidR="00045239" w:rsidRPr="00CF5000" w:rsidRDefault="0004523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“JSON“</w:t>
            </w:r>
          </w:p>
        </w:tc>
      </w:tr>
      <w:tr w:rsidR="007A5275" w:rsidRPr="00002124" w14:paraId="3B89FC6A" w14:textId="77777777" w:rsidTr="000A21B1">
        <w:tc>
          <w:tcPr>
            <w:tcW w:w="2825" w:type="dxa"/>
            <w:vAlign w:val="center"/>
          </w:tcPr>
          <w:p w14:paraId="6AA9EDD6" w14:textId="4BF9D14C" w:rsidR="007A5275" w:rsidRPr="00CF5000" w:rsidRDefault="007A5275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7A5275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basic_nop</w:t>
            </w:r>
          </w:p>
        </w:tc>
        <w:tc>
          <w:tcPr>
            <w:tcW w:w="776" w:type="dxa"/>
            <w:vAlign w:val="center"/>
          </w:tcPr>
          <w:p w14:paraId="141618E4" w14:textId="77777777" w:rsidR="007A5275" w:rsidRPr="00CF5000" w:rsidRDefault="007A5275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2EC596C1" w14:textId="77777777" w:rsidR="007A5275" w:rsidRPr="00CF5000" w:rsidRDefault="007A5275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D353F3B" w14:textId="3E031087" w:rsidR="007A5275" w:rsidRPr="00CF5000" w:rsidRDefault="007A5275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기본 인원</w:t>
            </w:r>
          </w:p>
        </w:tc>
        <w:tc>
          <w:tcPr>
            <w:tcW w:w="1885" w:type="dxa"/>
            <w:vAlign w:val="center"/>
          </w:tcPr>
          <w:p w14:paraId="2EC7A176" w14:textId="77777777" w:rsidR="007A5275" w:rsidRPr="00CF5000" w:rsidRDefault="007A5275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7A5275" w:rsidRPr="00002124" w14:paraId="4E1E0232" w14:textId="77777777" w:rsidTr="000A21B1">
        <w:tc>
          <w:tcPr>
            <w:tcW w:w="2825" w:type="dxa"/>
            <w:vAlign w:val="center"/>
          </w:tcPr>
          <w:p w14:paraId="35EF73A4" w14:textId="40BED6A8" w:rsidR="007A5275" w:rsidRPr="00CF5000" w:rsidRDefault="007A5275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7A5275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daily_rate</w:t>
            </w:r>
          </w:p>
        </w:tc>
        <w:tc>
          <w:tcPr>
            <w:tcW w:w="776" w:type="dxa"/>
            <w:vAlign w:val="center"/>
          </w:tcPr>
          <w:p w14:paraId="3E3427AE" w14:textId="77777777" w:rsidR="007A5275" w:rsidRPr="00CF5000" w:rsidRDefault="007A5275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71E31487" w14:textId="77777777" w:rsidR="007A5275" w:rsidRPr="00CF5000" w:rsidRDefault="007A5275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F976279" w14:textId="17B7A5A2" w:rsidR="007A5275" w:rsidRPr="00CF5000" w:rsidRDefault="007A5275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일별 요금</w:t>
            </w:r>
          </w:p>
        </w:tc>
        <w:tc>
          <w:tcPr>
            <w:tcW w:w="1885" w:type="dxa"/>
            <w:vAlign w:val="center"/>
          </w:tcPr>
          <w:p w14:paraId="5DA9974B" w14:textId="77777777" w:rsidR="007A5275" w:rsidRPr="00CF5000" w:rsidRDefault="007A5275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7A5275" w:rsidRPr="00002124" w14:paraId="0415CAAC" w14:textId="77777777" w:rsidTr="000A21B1">
        <w:tc>
          <w:tcPr>
            <w:tcW w:w="2825" w:type="dxa"/>
            <w:vAlign w:val="center"/>
          </w:tcPr>
          <w:p w14:paraId="3B93577E" w14:textId="12C3AF83" w:rsidR="007A5275" w:rsidRPr="00CF5000" w:rsidRDefault="007A5275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7A5275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rate_seq_no</w:t>
            </w:r>
          </w:p>
        </w:tc>
        <w:tc>
          <w:tcPr>
            <w:tcW w:w="776" w:type="dxa"/>
            <w:vAlign w:val="center"/>
          </w:tcPr>
          <w:p w14:paraId="1E905DE2" w14:textId="77777777" w:rsidR="007A5275" w:rsidRPr="00CF5000" w:rsidRDefault="007A5275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236E6A2A" w14:textId="77777777" w:rsidR="007A5275" w:rsidRPr="00CF5000" w:rsidRDefault="007A5275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DEB9689" w14:textId="0A6F6B5C" w:rsidR="007A5275" w:rsidRPr="00CF5000" w:rsidRDefault="00626C7D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패키지</w:t>
            </w:r>
            <w:r w:rsidR="007A5275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 </w:t>
            </w:r>
            <w:r w:rsidR="007A5275"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31FAF856" w14:textId="77777777" w:rsidR="007A5275" w:rsidRPr="00CF5000" w:rsidRDefault="007A5275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7A5275" w:rsidRPr="00002124" w14:paraId="726DF748" w14:textId="77777777" w:rsidTr="000A21B1">
        <w:tc>
          <w:tcPr>
            <w:tcW w:w="2825" w:type="dxa"/>
            <w:vAlign w:val="center"/>
          </w:tcPr>
          <w:p w14:paraId="6ABA91D3" w14:textId="5F939C2B" w:rsidR="007A5275" w:rsidRPr="00CF5000" w:rsidRDefault="000210B2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0210B2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lastRenderedPageBreak/>
              <w:t>sale_date</w:t>
            </w:r>
          </w:p>
        </w:tc>
        <w:tc>
          <w:tcPr>
            <w:tcW w:w="776" w:type="dxa"/>
            <w:vAlign w:val="center"/>
          </w:tcPr>
          <w:p w14:paraId="12793ED2" w14:textId="77777777" w:rsidR="007A5275" w:rsidRPr="00CF5000" w:rsidRDefault="007A5275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506BB8BC" w14:textId="77777777" w:rsidR="007A5275" w:rsidRPr="00CF5000" w:rsidRDefault="007A5275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4F9AD1D9" w14:textId="6FD42566" w:rsidR="007A5275" w:rsidRPr="00CF5000" w:rsidRDefault="000210B2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판매 일자</w:t>
            </w:r>
          </w:p>
        </w:tc>
        <w:tc>
          <w:tcPr>
            <w:tcW w:w="1885" w:type="dxa"/>
            <w:vAlign w:val="center"/>
          </w:tcPr>
          <w:p w14:paraId="01714B9A" w14:textId="77777777" w:rsidR="007A5275" w:rsidRPr="00CF5000" w:rsidRDefault="007A5275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0210B2" w:rsidRPr="00002124" w14:paraId="220C1286" w14:textId="77777777" w:rsidTr="000A21B1">
        <w:tc>
          <w:tcPr>
            <w:tcW w:w="2825" w:type="dxa"/>
            <w:vAlign w:val="center"/>
          </w:tcPr>
          <w:p w14:paraId="2A6818F4" w14:textId="2BB7F2E9" w:rsidR="000210B2" w:rsidRPr="000210B2" w:rsidRDefault="000210B2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0210B2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pms_seq_no</w:t>
            </w:r>
          </w:p>
        </w:tc>
        <w:tc>
          <w:tcPr>
            <w:tcW w:w="776" w:type="dxa"/>
            <w:vAlign w:val="center"/>
          </w:tcPr>
          <w:p w14:paraId="76922087" w14:textId="77777777" w:rsidR="000210B2" w:rsidRPr="00CF5000" w:rsidRDefault="000210B2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5EF6DDB7" w14:textId="77777777" w:rsidR="000210B2" w:rsidRPr="00CF5000" w:rsidRDefault="000210B2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FA4AD4B" w14:textId="7A2151A6" w:rsidR="000210B2" w:rsidRDefault="000210B2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호텔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D</w:t>
            </w:r>
          </w:p>
        </w:tc>
        <w:tc>
          <w:tcPr>
            <w:tcW w:w="1885" w:type="dxa"/>
            <w:vAlign w:val="center"/>
          </w:tcPr>
          <w:p w14:paraId="2B98DABB" w14:textId="77777777" w:rsidR="000210B2" w:rsidRPr="00CF5000" w:rsidRDefault="000210B2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0210B2" w:rsidRPr="00002124" w14:paraId="6AD7244B" w14:textId="77777777" w:rsidTr="000A21B1">
        <w:tc>
          <w:tcPr>
            <w:tcW w:w="2825" w:type="dxa"/>
            <w:vAlign w:val="center"/>
          </w:tcPr>
          <w:p w14:paraId="20220600" w14:textId="16B1285A" w:rsidR="000210B2" w:rsidRPr="000210B2" w:rsidRDefault="000210B2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0210B2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room_seq_no</w:t>
            </w:r>
          </w:p>
        </w:tc>
        <w:tc>
          <w:tcPr>
            <w:tcW w:w="776" w:type="dxa"/>
            <w:vAlign w:val="center"/>
          </w:tcPr>
          <w:p w14:paraId="544CE7C5" w14:textId="77777777" w:rsidR="000210B2" w:rsidRPr="00CF5000" w:rsidRDefault="000210B2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25644C21" w14:textId="77777777" w:rsidR="000210B2" w:rsidRPr="00CF5000" w:rsidRDefault="000210B2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3C9667B" w14:textId="49A71F62" w:rsidR="000210B2" w:rsidRDefault="000210B2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객실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306D4404" w14:textId="77777777" w:rsidR="000210B2" w:rsidRPr="00CF5000" w:rsidRDefault="000210B2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0210B2" w:rsidRPr="00002124" w14:paraId="710182B5" w14:textId="77777777" w:rsidTr="000A21B1">
        <w:tc>
          <w:tcPr>
            <w:tcW w:w="2825" w:type="dxa"/>
            <w:vAlign w:val="center"/>
          </w:tcPr>
          <w:p w14:paraId="6ABD7721" w14:textId="5A5F4E6F" w:rsidR="000210B2" w:rsidRPr="000210B2" w:rsidRDefault="00626C7D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26C7D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first_rate_seq_no</w:t>
            </w:r>
          </w:p>
        </w:tc>
        <w:tc>
          <w:tcPr>
            <w:tcW w:w="776" w:type="dxa"/>
            <w:vAlign w:val="center"/>
          </w:tcPr>
          <w:p w14:paraId="01900C73" w14:textId="77777777" w:rsidR="000210B2" w:rsidRPr="00CF5000" w:rsidRDefault="000210B2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0E3A5AFE" w14:textId="77777777" w:rsidR="000210B2" w:rsidRPr="00CF5000" w:rsidRDefault="000210B2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FC17320" w14:textId="168F27F9" w:rsidR="000210B2" w:rsidRDefault="00626C7D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최저 패키지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6B6A8873" w14:textId="77777777" w:rsidR="000210B2" w:rsidRPr="00CF5000" w:rsidRDefault="000210B2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0210B2" w:rsidRPr="00002124" w14:paraId="08E79AAF" w14:textId="77777777" w:rsidTr="000A21B1">
        <w:tc>
          <w:tcPr>
            <w:tcW w:w="2825" w:type="dxa"/>
            <w:vAlign w:val="center"/>
          </w:tcPr>
          <w:p w14:paraId="16ABB154" w14:textId="18D68856" w:rsidR="000210B2" w:rsidRPr="000210B2" w:rsidRDefault="00626C7D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26C7D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day_rate</w:t>
            </w:r>
          </w:p>
        </w:tc>
        <w:tc>
          <w:tcPr>
            <w:tcW w:w="776" w:type="dxa"/>
            <w:vAlign w:val="center"/>
          </w:tcPr>
          <w:p w14:paraId="53BEB017" w14:textId="77777777" w:rsidR="000210B2" w:rsidRPr="00CF5000" w:rsidRDefault="000210B2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5576549F" w14:textId="77777777" w:rsidR="000210B2" w:rsidRPr="00CF5000" w:rsidRDefault="000210B2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79931AD" w14:textId="208C7CF7" w:rsidR="000210B2" w:rsidRDefault="00626C7D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일 요금</w:t>
            </w:r>
          </w:p>
        </w:tc>
        <w:tc>
          <w:tcPr>
            <w:tcW w:w="1885" w:type="dxa"/>
            <w:vAlign w:val="center"/>
          </w:tcPr>
          <w:p w14:paraId="0B13927E" w14:textId="77777777" w:rsidR="000210B2" w:rsidRPr="00CF5000" w:rsidRDefault="000210B2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0210B2" w:rsidRPr="00002124" w14:paraId="1CF2264C" w14:textId="77777777" w:rsidTr="000A21B1">
        <w:tc>
          <w:tcPr>
            <w:tcW w:w="2825" w:type="dxa"/>
            <w:vAlign w:val="center"/>
          </w:tcPr>
          <w:p w14:paraId="24298BD1" w14:textId="42D76926" w:rsidR="000210B2" w:rsidRPr="000210B2" w:rsidRDefault="00626C7D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26C7D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room_seq_no</w:t>
            </w:r>
          </w:p>
        </w:tc>
        <w:tc>
          <w:tcPr>
            <w:tcW w:w="776" w:type="dxa"/>
            <w:vAlign w:val="center"/>
          </w:tcPr>
          <w:p w14:paraId="68E59D47" w14:textId="77777777" w:rsidR="000210B2" w:rsidRPr="00CF5000" w:rsidRDefault="000210B2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4BCF8A27" w14:textId="77777777" w:rsidR="000210B2" w:rsidRPr="00CF5000" w:rsidRDefault="000210B2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3F3E071" w14:textId="474986E7" w:rsidR="000210B2" w:rsidRDefault="00626C7D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객실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6DF64CEE" w14:textId="77777777" w:rsidR="000210B2" w:rsidRPr="00CF5000" w:rsidRDefault="000210B2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0210B2" w:rsidRPr="00002124" w14:paraId="54D527DE" w14:textId="77777777" w:rsidTr="000A21B1">
        <w:tc>
          <w:tcPr>
            <w:tcW w:w="2825" w:type="dxa"/>
            <w:vAlign w:val="center"/>
          </w:tcPr>
          <w:p w14:paraId="1C9A0F08" w14:textId="5F42DACA" w:rsidR="000210B2" w:rsidRPr="000210B2" w:rsidRDefault="00626C7D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26C7D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room_name</w:t>
            </w:r>
          </w:p>
        </w:tc>
        <w:tc>
          <w:tcPr>
            <w:tcW w:w="776" w:type="dxa"/>
            <w:vAlign w:val="center"/>
          </w:tcPr>
          <w:p w14:paraId="5D3F60B9" w14:textId="77777777" w:rsidR="000210B2" w:rsidRPr="00CF5000" w:rsidRDefault="000210B2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36E8999" w14:textId="77777777" w:rsidR="000210B2" w:rsidRPr="00CF5000" w:rsidRDefault="000210B2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2A19E1B" w14:textId="44A267E7" w:rsidR="000210B2" w:rsidRDefault="00626C7D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객실명</w:t>
            </w:r>
          </w:p>
        </w:tc>
        <w:tc>
          <w:tcPr>
            <w:tcW w:w="1885" w:type="dxa"/>
            <w:vAlign w:val="center"/>
          </w:tcPr>
          <w:p w14:paraId="2D3B3E63" w14:textId="77777777" w:rsidR="000210B2" w:rsidRPr="00CF5000" w:rsidRDefault="000210B2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626C7D" w:rsidRPr="00002124" w14:paraId="184D70FD" w14:textId="77777777" w:rsidTr="000A21B1">
        <w:tc>
          <w:tcPr>
            <w:tcW w:w="2825" w:type="dxa"/>
            <w:vAlign w:val="center"/>
          </w:tcPr>
          <w:p w14:paraId="5065728F" w14:textId="6E0EDA9F" w:rsidR="00626C7D" w:rsidRPr="00626C7D" w:rsidRDefault="00626C7D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26C7D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rate_seq_no</w:t>
            </w:r>
          </w:p>
        </w:tc>
        <w:tc>
          <w:tcPr>
            <w:tcW w:w="776" w:type="dxa"/>
            <w:vAlign w:val="center"/>
          </w:tcPr>
          <w:p w14:paraId="5EE8A5A6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1E27B902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4F1442F" w14:textId="3823D17F" w:rsidR="00626C7D" w:rsidRDefault="00626C7D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패키지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66D1C3B2" w14:textId="77777777" w:rsidR="00626C7D" w:rsidRPr="00CF5000" w:rsidRDefault="00626C7D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626C7D" w:rsidRPr="00002124" w14:paraId="4B1A0505" w14:textId="77777777" w:rsidTr="000A21B1">
        <w:tc>
          <w:tcPr>
            <w:tcW w:w="2825" w:type="dxa"/>
            <w:vAlign w:val="center"/>
          </w:tcPr>
          <w:p w14:paraId="4BBE7234" w14:textId="62D879A0" w:rsidR="00626C7D" w:rsidRPr="00626C7D" w:rsidRDefault="00626C7D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26C7D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firstday_rate</w:t>
            </w:r>
          </w:p>
        </w:tc>
        <w:tc>
          <w:tcPr>
            <w:tcW w:w="776" w:type="dxa"/>
            <w:vAlign w:val="center"/>
          </w:tcPr>
          <w:p w14:paraId="64301F83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2535D0A3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C91D436" w14:textId="7B286EF7" w:rsidR="00626C7D" w:rsidRDefault="00626C7D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최저 패키지 요금</w:t>
            </w:r>
          </w:p>
        </w:tc>
        <w:tc>
          <w:tcPr>
            <w:tcW w:w="1885" w:type="dxa"/>
            <w:vAlign w:val="center"/>
          </w:tcPr>
          <w:p w14:paraId="2186CAAD" w14:textId="77777777" w:rsidR="00626C7D" w:rsidRPr="00CF5000" w:rsidRDefault="00626C7D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626C7D" w:rsidRPr="00002124" w14:paraId="672291C4" w14:textId="77777777" w:rsidTr="000A21B1">
        <w:tc>
          <w:tcPr>
            <w:tcW w:w="2825" w:type="dxa"/>
            <w:vAlign w:val="center"/>
          </w:tcPr>
          <w:p w14:paraId="4B4AB7E9" w14:textId="0114C5B4" w:rsidR="00626C7D" w:rsidRPr="00626C7D" w:rsidRDefault="00626C7D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26C7D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max_nop_cnt</w:t>
            </w:r>
          </w:p>
        </w:tc>
        <w:tc>
          <w:tcPr>
            <w:tcW w:w="776" w:type="dxa"/>
            <w:vAlign w:val="center"/>
          </w:tcPr>
          <w:p w14:paraId="0C7E4C73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4479358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8EC8052" w14:textId="049DF9D1" w:rsidR="00626C7D" w:rsidRDefault="00626C7D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최대 인원 수</w:t>
            </w:r>
          </w:p>
        </w:tc>
        <w:tc>
          <w:tcPr>
            <w:tcW w:w="1885" w:type="dxa"/>
            <w:vAlign w:val="center"/>
          </w:tcPr>
          <w:p w14:paraId="14038C1B" w14:textId="77777777" w:rsidR="00626C7D" w:rsidRPr="00CF5000" w:rsidRDefault="00626C7D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626C7D" w:rsidRPr="00002124" w14:paraId="1DD48CE7" w14:textId="77777777" w:rsidTr="000A21B1">
        <w:tc>
          <w:tcPr>
            <w:tcW w:w="2825" w:type="dxa"/>
            <w:vAlign w:val="center"/>
          </w:tcPr>
          <w:p w14:paraId="144798A7" w14:textId="065A0FD1" w:rsidR="00626C7D" w:rsidRPr="00626C7D" w:rsidRDefault="00626C7D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26C7D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add_adult_amt</w:t>
            </w:r>
          </w:p>
        </w:tc>
        <w:tc>
          <w:tcPr>
            <w:tcW w:w="776" w:type="dxa"/>
            <w:vAlign w:val="center"/>
          </w:tcPr>
          <w:p w14:paraId="19B7F871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41C2BC40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6BCBBBD" w14:textId="078ACF20" w:rsidR="00626C7D" w:rsidRDefault="00626C7D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성인 추가 요금</w:t>
            </w:r>
          </w:p>
        </w:tc>
        <w:tc>
          <w:tcPr>
            <w:tcW w:w="1885" w:type="dxa"/>
            <w:vAlign w:val="center"/>
          </w:tcPr>
          <w:p w14:paraId="717B2F5A" w14:textId="77777777" w:rsidR="00626C7D" w:rsidRPr="00CF5000" w:rsidRDefault="00626C7D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</w:tbl>
    <w:p w14:paraId="224EC1D7" w14:textId="77777777" w:rsidR="00045239" w:rsidRPr="00002124" w:rsidRDefault="00045239" w:rsidP="00045239">
      <w:pPr>
        <w:tabs>
          <w:tab w:val="left" w:pos="3798"/>
        </w:tabs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ab/>
      </w:r>
    </w:p>
    <w:p w14:paraId="426F1B63" w14:textId="77777777" w:rsidR="00045239" w:rsidRPr="00002124" w:rsidRDefault="00045239" w:rsidP="00045239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61" w:name="_Toc97913366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샘플 JSON예제</w:t>
      </w:r>
      <w:bookmarkEnd w:id="6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045239" w:rsidRPr="00002124" w14:paraId="599945BC" w14:textId="77777777" w:rsidTr="000A21B1">
        <w:tc>
          <w:tcPr>
            <w:tcW w:w="9684" w:type="dxa"/>
          </w:tcPr>
          <w:p w14:paraId="3B643BE2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{</w:t>
            </w:r>
          </w:p>
          <w:p w14:paraId="0F5A2ED0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"result"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[</w:t>
            </w:r>
          </w:p>
          <w:p w14:paraId="11C28FA6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{</w:t>
            </w:r>
          </w:p>
          <w:p w14:paraId="700D7B9D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"basic_nop"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2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04C2B99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"daily_rate"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[</w:t>
            </w:r>
          </w:p>
          <w:p w14:paraId="15316646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{</w:t>
            </w:r>
          </w:p>
          <w:p w14:paraId="232D4F2B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5552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1C42DFE4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"sale_date"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"2022-01-07"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C93FB4E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"pms_seq_no"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585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41CB221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6029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BEA912D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"first_rate_seq_no"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5552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0D0487C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"day_rate"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165000.0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1798E6B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"mmbrs_seq_no"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</w:p>
          <w:p w14:paraId="6F5982BF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}</w:t>
            </w:r>
          </w:p>
          <w:p w14:paraId="57F9DE75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],</w:t>
            </w:r>
          </w:p>
          <w:p w14:paraId="27D81F1F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6029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92EC254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"scrn_order"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01E1D0BC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"mmbrs_seq_no"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F1162F6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"room_name"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"STANDARD DOUBLE"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90E46B7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5552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3BBD908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"amenity_type_code"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"01"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8820018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"firstday_rate"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165000.0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E4A59AE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"pms_seq_no"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585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55F548F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"max_nop_cnt"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2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53BBE9A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"room_pic_array"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000BECD2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"lang_type"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"KO"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488E3B7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"add_adult_amt"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50000.0</w:t>
            </w:r>
          </w:p>
          <w:p w14:paraId="7294E2DB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},</w:t>
            </w:r>
          </w:p>
          <w:p w14:paraId="54CFF14E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{</w:t>
            </w:r>
          </w:p>
          <w:p w14:paraId="48692004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lastRenderedPageBreak/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"basic_nop"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2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03FE1BC3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"daily_rate"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[</w:t>
            </w:r>
          </w:p>
          <w:p w14:paraId="467BC74E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{</w:t>
            </w:r>
          </w:p>
          <w:p w14:paraId="1599CF69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5552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8B69AFA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"sale_date"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"2022-01-07"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0644CA1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"pms_seq_no"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585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2DC6DDE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6030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1D6FAC07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"first_rate_seq_no"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5552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0273BDE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"day_rate"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187000.0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C309DBF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"mmbrs_seq_no"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</w:p>
          <w:p w14:paraId="50208A05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}</w:t>
            </w:r>
          </w:p>
          <w:p w14:paraId="0B5BAF4C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],</w:t>
            </w:r>
          </w:p>
          <w:p w14:paraId="5760A30A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6030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15BABD2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"scrn_order"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0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4DB746D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"mmbrs_seq_no"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120E4AF9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"room_name"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"SUPERIOR DOUBLE"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95EEFF9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5552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A29022A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"amenity_type_code"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"01"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7244F5DF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"firstday_rate"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187000.0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A996C70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"pms_seq_no"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585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AE1EB6A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"max_nop_cnt"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2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8111C78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"room_pic_array"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37E1511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"lang_type"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"KO"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6FAEF1D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"add_adult_amt"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50000.0</w:t>
            </w:r>
          </w:p>
          <w:p w14:paraId="53B3FF61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},</w:t>
            </w:r>
          </w:p>
          <w:p w14:paraId="3B590FE5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{</w:t>
            </w:r>
          </w:p>
          <w:p w14:paraId="62C38DFE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"basic_nop"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2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032B4642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"daily_rate"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[</w:t>
            </w:r>
          </w:p>
          <w:p w14:paraId="2E33048E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{</w:t>
            </w:r>
          </w:p>
          <w:p w14:paraId="7642865D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5552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71299944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"sale_date"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"2022-01-07"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3E9ACBA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"pms_seq_no"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585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1694527C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6034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32D1CA3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"first_rate_seq_no"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5552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04B07EE5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"day_rate"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220000.0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0200DD54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"mmbrs_seq_no"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</w:p>
          <w:p w14:paraId="76379396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}</w:t>
            </w:r>
          </w:p>
          <w:p w14:paraId="4D25EAEA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],</w:t>
            </w:r>
          </w:p>
          <w:p w14:paraId="42B1E282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6034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D4B645A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"scrn_order"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0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1055A358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"mmbrs_seq_no"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06827DB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"room_name"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"PREMIER DOUBLE"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76CDE1EF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5552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36184CF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lastRenderedPageBreak/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"amenity_type_code"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"01"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F30E41F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"firstday_rate"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220000.0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71AC5AD1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"pms_seq_no"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585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7C24F0CB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"max_nop_cnt"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2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036991A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"room_pic_array"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99C4FF0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"lang_type"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"KO"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CB38DB1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"add_adult_amt"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50000.0</w:t>
            </w:r>
          </w:p>
          <w:p w14:paraId="4F4FA188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},</w:t>
            </w:r>
          </w:p>
          <w:p w14:paraId="3CF4BD44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{</w:t>
            </w:r>
          </w:p>
          <w:p w14:paraId="140DB1E6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"basic_nop"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2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C6E7003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"daily_rate"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[</w:t>
            </w:r>
          </w:p>
          <w:p w14:paraId="63CC0A6A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{</w:t>
            </w:r>
          </w:p>
          <w:p w14:paraId="25B870EE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5552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FD12DEF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"sale_date"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"2022-01-07"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06DBEAA4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"pms_seq_no"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585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DC54DA0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6036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53FC7DE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"first_rate_seq_no"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5552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0AE37A33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"day_rate"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275000.0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3D3B53E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"mmbrs_seq_no"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</w:p>
          <w:p w14:paraId="7BDCE6A2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}</w:t>
            </w:r>
          </w:p>
          <w:p w14:paraId="6488D042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],</w:t>
            </w:r>
          </w:p>
          <w:p w14:paraId="6FAA541B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6036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746991BB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"scrn_order"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0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1108B1F1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"mmbrs_seq_no"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159F1989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"room_name"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"FAMILY SUITE TWIN"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13A34BFA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5552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7AA679ED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"amenity_type_code"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"01"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FA07D92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"firstday_rate"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275000.0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AFE2946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"pms_seq_no"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585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73823719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"max_nop_cnt"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2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5889DA9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"room_pic_array"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51545AB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"lang_type"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"KO"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C1E92D4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"add_adult_amt"</w:t>
            </w: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50000.0</w:t>
            </w:r>
          </w:p>
          <w:p w14:paraId="1BF3A376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}</w:t>
            </w:r>
          </w:p>
          <w:p w14:paraId="6CD2B48A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]</w:t>
            </w:r>
          </w:p>
          <w:p w14:paraId="6A6507B1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}</w:t>
            </w:r>
          </w:p>
          <w:p w14:paraId="58874CC7" w14:textId="3AAEB392" w:rsidR="002D1FD4" w:rsidRPr="00FC0FF4" w:rsidRDefault="002D1FD4" w:rsidP="00045239">
            <w:pPr>
              <w:pStyle w:val="HTML"/>
            </w:pPr>
          </w:p>
        </w:tc>
      </w:tr>
    </w:tbl>
    <w:p w14:paraId="3CDF2EB4" w14:textId="6DA38F15" w:rsidR="00045239" w:rsidRDefault="00045239" w:rsidP="00724F06">
      <w:pPr>
        <w:rPr>
          <w:rFonts w:asciiTheme="minorEastAsia" w:eastAsiaTheme="minorEastAsia" w:hAnsiTheme="minorEastAsia"/>
          <w:b/>
          <w:sz w:val="24"/>
          <w:lang w:eastAsia="ko-KR"/>
        </w:rPr>
      </w:pPr>
    </w:p>
    <w:p w14:paraId="36B4FF0F" w14:textId="77777777" w:rsidR="00045239" w:rsidRDefault="00045239">
      <w:pPr>
        <w:rPr>
          <w:rFonts w:asciiTheme="minorEastAsia" w:eastAsiaTheme="minorEastAsia" w:hAnsiTheme="minorEastAsia"/>
          <w:b/>
          <w:sz w:val="24"/>
          <w:lang w:eastAsia="ko-KR"/>
        </w:rPr>
      </w:pPr>
      <w:r>
        <w:rPr>
          <w:rFonts w:asciiTheme="minorEastAsia" w:eastAsiaTheme="minorEastAsia" w:hAnsiTheme="minorEastAsia"/>
          <w:b/>
          <w:sz w:val="24"/>
          <w:lang w:eastAsia="ko-KR"/>
        </w:rPr>
        <w:br w:type="page"/>
      </w:r>
    </w:p>
    <w:p w14:paraId="58ACF088" w14:textId="7536ACA6" w:rsidR="003A2F73" w:rsidRPr="00AC17D0" w:rsidRDefault="00B12F0D" w:rsidP="003A2F73">
      <w:pPr>
        <w:pStyle w:val="Numberedlist22"/>
        <w:ind w:hanging="720"/>
        <w:rPr>
          <w:rFonts w:asciiTheme="minorEastAsia" w:eastAsiaTheme="minorEastAsia" w:hAnsiTheme="minorEastAsia"/>
          <w:lang w:eastAsia="ko-KR"/>
        </w:rPr>
      </w:pPr>
      <w:bookmarkStart w:id="62" w:name="_Toc97913367"/>
      <w:r>
        <w:rPr>
          <w:rFonts w:asciiTheme="minorEastAsia" w:eastAsiaTheme="minorEastAsia" w:hAnsiTheme="minorEastAsia" w:hint="eastAsia"/>
          <w:lang w:eastAsia="ko-KR"/>
        </w:rPr>
        <w:lastRenderedPageBreak/>
        <w:t>객실 조회</w:t>
      </w:r>
      <w:bookmarkEnd w:id="62"/>
    </w:p>
    <w:p w14:paraId="7D947FC6" w14:textId="38838131" w:rsidR="003A2F73" w:rsidRPr="00002124" w:rsidRDefault="00B12F0D" w:rsidP="003A2F73">
      <w:pPr>
        <w:ind w:leftChars="250" w:left="450"/>
        <w:jc w:val="both"/>
        <w:rPr>
          <w:rFonts w:asciiTheme="minorEastAsia" w:eastAsiaTheme="minorEastAsia" w:hAnsiTheme="minorEastAsia" w:cs="Arial"/>
          <w:szCs w:val="18"/>
          <w:lang w:eastAsia="ko-KR"/>
        </w:rPr>
      </w:pPr>
      <w:r>
        <w:rPr>
          <w:rFonts w:asciiTheme="minorEastAsia" w:eastAsiaTheme="minorEastAsia" w:hAnsiTheme="minorEastAsia" w:cs="Arial" w:hint="eastAsia"/>
          <w:szCs w:val="18"/>
          <w:lang w:eastAsia="ko-KR"/>
        </w:rPr>
        <w:t>객실 정보를</w:t>
      </w:r>
      <w:r w:rsidR="003A2F73">
        <w:rPr>
          <w:rFonts w:asciiTheme="minorEastAsia" w:eastAsiaTheme="minorEastAsia" w:hAnsiTheme="minorEastAsia" w:cs="Arial" w:hint="eastAsia"/>
          <w:szCs w:val="18"/>
          <w:lang w:eastAsia="ko-KR"/>
        </w:rPr>
        <w:t xml:space="preserve"> 조회한다.</w:t>
      </w:r>
      <w:r w:rsidR="003A2F73">
        <w:rPr>
          <w:rFonts w:asciiTheme="minorEastAsia" w:eastAsiaTheme="minorEastAsia" w:hAnsiTheme="minorEastAsia" w:cs="Arial"/>
          <w:szCs w:val="18"/>
          <w:lang w:eastAsia="ko-KR"/>
        </w:rPr>
        <w:t xml:space="preserve"> </w:t>
      </w:r>
    </w:p>
    <w:p w14:paraId="44F6BE20" w14:textId="77777777" w:rsidR="003A2F73" w:rsidRPr="00002124" w:rsidRDefault="003A2F73" w:rsidP="003A2F73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63" w:name="_Toc97913368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Request</w:t>
      </w:r>
      <w:bookmarkEnd w:id="63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</w:t>
      </w:r>
    </w:p>
    <w:p w14:paraId="48E89A61" w14:textId="1D0DC86B" w:rsidR="003A2F73" w:rsidRPr="00F15D58" w:rsidRDefault="003A2F73" w:rsidP="003A2F73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>HTTP</w:t>
      </w:r>
      <w:r w:rsidRPr="00002124">
        <w:rPr>
          <w:rFonts w:asciiTheme="minorEastAsia" w:eastAsiaTheme="minorEastAsia" w:hAnsiTheme="minorEastAsia"/>
          <w:szCs w:val="18"/>
          <w:lang w:eastAsia="ko-KR"/>
        </w:rPr>
        <w:t>S</w:t>
      </w: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 xml:space="preserve"> URL </w:t>
      </w:r>
      <w:r w:rsidRPr="00F15D58">
        <w:rPr>
          <w:rFonts w:asciiTheme="minorEastAsia" w:eastAsiaTheme="minorEastAsia" w:hAnsiTheme="minorEastAsia"/>
          <w:szCs w:val="18"/>
          <w:lang w:eastAsia="ko-KR"/>
        </w:rPr>
        <w:t>=</w:t>
      </w:r>
      <w:r w:rsidRPr="00F15D58">
        <w:rPr>
          <w:rFonts w:asciiTheme="minorEastAsia" w:eastAsiaTheme="minorEastAsia" w:hAnsiTheme="minorEastAsia" w:hint="eastAsia"/>
          <w:b/>
          <w:szCs w:val="18"/>
          <w:lang w:eastAsia="ko-KR"/>
        </w:rPr>
        <w:t xml:space="preserve"> </w:t>
      </w:r>
      <w:r w:rsidR="00B12F0D" w:rsidRPr="00B12F0D">
        <w:rPr>
          <w:rFonts w:asciiTheme="minorEastAsia" w:eastAsiaTheme="minorEastAsia" w:hAnsiTheme="minorEastAsia"/>
          <w:bCs/>
          <w:szCs w:val="18"/>
          <w:lang w:eastAsia="ko-KR"/>
        </w:rPr>
        <w:t>/{hotelCode}/user/hotel/roomList</w:t>
      </w:r>
    </w:p>
    <w:p w14:paraId="1E776364" w14:textId="77777777" w:rsidR="003A2F73" w:rsidRPr="00002124" w:rsidRDefault="003A2F73" w:rsidP="003A2F73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 xml:space="preserve">HTTP METHOD = </w:t>
      </w:r>
      <w:r>
        <w:rPr>
          <w:rFonts w:asciiTheme="minorEastAsia" w:eastAsiaTheme="minorEastAsia" w:hAnsiTheme="minorEastAsia"/>
          <w:szCs w:val="18"/>
          <w:lang w:eastAsia="ko-KR"/>
        </w:rPr>
        <w:t>POST</w:t>
      </w:r>
    </w:p>
    <w:p w14:paraId="652CB93C" w14:textId="77777777" w:rsidR="003A2F73" w:rsidRPr="00002124" w:rsidRDefault="003A2F73" w:rsidP="003A2F73">
      <w:pPr>
        <w:ind w:left="800"/>
        <w:rPr>
          <w:rFonts w:asciiTheme="minorEastAsia" w:eastAsiaTheme="minorEastAsia" w:hAnsiTheme="minorEastAsia"/>
          <w:szCs w:val="18"/>
          <w:lang w:eastAsia="ko-KR"/>
        </w:rPr>
      </w:pPr>
    </w:p>
    <w:p w14:paraId="7FCB1EB1" w14:textId="77777777" w:rsidR="003A2F73" w:rsidRDefault="003A2F73" w:rsidP="003A2F73">
      <w:pPr>
        <w:rPr>
          <w:rFonts w:asciiTheme="minorEastAsia" w:eastAsiaTheme="minorEastAsia" w:hAnsiTheme="minorEastAsia"/>
          <w:b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b/>
          <w:szCs w:val="18"/>
          <w:lang w:eastAsia="ko-KR"/>
        </w:rPr>
        <w:t>- Parameter 형식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4"/>
        <w:gridCol w:w="832"/>
        <w:gridCol w:w="1060"/>
        <w:gridCol w:w="4640"/>
      </w:tblGrid>
      <w:tr w:rsidR="003A2F73" w:rsidRPr="00002124" w14:paraId="6EF9B410" w14:textId="77777777" w:rsidTr="000A21B1">
        <w:tc>
          <w:tcPr>
            <w:tcW w:w="2944" w:type="dxa"/>
            <w:shd w:val="clear" w:color="auto" w:fill="C6D9F1"/>
          </w:tcPr>
          <w:p w14:paraId="2E655BB8" w14:textId="77777777" w:rsidR="003A2F73" w:rsidRPr="00002124" w:rsidRDefault="003A2F73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파라미터명</w:t>
            </w:r>
          </w:p>
        </w:tc>
        <w:tc>
          <w:tcPr>
            <w:tcW w:w="832" w:type="dxa"/>
            <w:shd w:val="clear" w:color="auto" w:fill="C6D9F1"/>
          </w:tcPr>
          <w:p w14:paraId="017C7F95" w14:textId="77777777" w:rsidR="003A2F73" w:rsidRPr="00002124" w:rsidRDefault="003A2F73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타입</w:t>
            </w:r>
          </w:p>
        </w:tc>
        <w:tc>
          <w:tcPr>
            <w:tcW w:w="1060" w:type="dxa"/>
            <w:shd w:val="clear" w:color="auto" w:fill="C6D9F1"/>
          </w:tcPr>
          <w:p w14:paraId="20373386" w14:textId="77777777" w:rsidR="003A2F73" w:rsidRPr="00002124" w:rsidRDefault="003A2F73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필수여부</w:t>
            </w:r>
          </w:p>
        </w:tc>
        <w:tc>
          <w:tcPr>
            <w:tcW w:w="4640" w:type="dxa"/>
            <w:shd w:val="clear" w:color="auto" w:fill="C6D9F1"/>
          </w:tcPr>
          <w:p w14:paraId="00C05E99" w14:textId="77777777" w:rsidR="003A2F73" w:rsidRPr="00002124" w:rsidRDefault="003A2F73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</w:tr>
      <w:tr w:rsidR="00B12F0D" w:rsidRPr="00002124" w14:paraId="1B4261FF" w14:textId="77777777" w:rsidTr="000A21B1">
        <w:tc>
          <w:tcPr>
            <w:tcW w:w="2944" w:type="dxa"/>
            <w:vAlign w:val="center"/>
          </w:tcPr>
          <w:p w14:paraId="7C7DACE7" w14:textId="16D01F84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lang_type</w:t>
            </w:r>
          </w:p>
        </w:tc>
        <w:tc>
          <w:tcPr>
            <w:tcW w:w="832" w:type="dxa"/>
            <w:vAlign w:val="center"/>
          </w:tcPr>
          <w:p w14:paraId="7C5F1ADE" w14:textId="4955D8F4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vAlign w:val="center"/>
          </w:tcPr>
          <w:p w14:paraId="6796A7B7" w14:textId="7D70E5D9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vAlign w:val="center"/>
          </w:tcPr>
          <w:p w14:paraId="19ACF512" w14:textId="6F2EB489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언어 코드</w:t>
            </w:r>
          </w:p>
        </w:tc>
      </w:tr>
      <w:tr w:rsidR="00B12F0D" w:rsidRPr="00002124" w14:paraId="7370C0F9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CB63ECA" w14:textId="6DD0CB9A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pms_seq_no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693AC57" w14:textId="7E1FB912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A476117" w14:textId="220BD78F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F64A73E" w14:textId="3B5951B5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호텔 ID</w:t>
            </w:r>
          </w:p>
        </w:tc>
      </w:tr>
      <w:tr w:rsidR="00B12F0D" w:rsidRPr="00002124" w14:paraId="5D30AC78" w14:textId="77777777" w:rsidTr="000A21B1">
        <w:tc>
          <w:tcPr>
            <w:tcW w:w="2944" w:type="dxa"/>
            <w:vAlign w:val="center"/>
          </w:tcPr>
          <w:p w14:paraId="47A80D4A" w14:textId="6CA04E8A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prm_seq_no</w:t>
            </w:r>
          </w:p>
        </w:tc>
        <w:tc>
          <w:tcPr>
            <w:tcW w:w="832" w:type="dxa"/>
            <w:vAlign w:val="center"/>
          </w:tcPr>
          <w:p w14:paraId="15129B0A" w14:textId="5CF1F067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vAlign w:val="center"/>
          </w:tcPr>
          <w:p w14:paraId="05D2893B" w14:textId="48A08B64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vAlign w:val="center"/>
          </w:tcPr>
          <w:p w14:paraId="78E7518E" w14:textId="52104B5A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프로모션 ID</w:t>
            </w:r>
          </w:p>
        </w:tc>
      </w:tr>
      <w:tr w:rsidR="00B12F0D" w:rsidRPr="00002124" w14:paraId="2F2F8945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F556969" w14:textId="5627953C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mmbrs_seq_no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AB9B79C" w14:textId="4794FAF5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1C5CD0A" w14:textId="396C72E1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C57CBBA" w14:textId="107FEE78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멤버십 ID</w:t>
            </w:r>
          </w:p>
        </w:tc>
      </w:tr>
      <w:tr w:rsidR="00B12F0D" w:rsidRPr="00002124" w14:paraId="0AFA582A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DB1E8B8" w14:textId="16EC2513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cpny_seq_no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D39ADB7" w14:textId="7C56F535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8CA1B45" w14:textId="2F09F202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C852572" w14:textId="2B960507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기업체 ID</w:t>
            </w:r>
          </w:p>
        </w:tc>
      </w:tr>
      <w:tr w:rsidR="00B12F0D" w:rsidRPr="00002124" w14:paraId="47E09349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114FD41" w14:textId="354BB044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rooms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D4470B7" w14:textId="33B5E88F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5A50EF9" w14:textId="64A79734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83C2EEA" w14:textId="0C609D41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객실 수</w:t>
            </w:r>
          </w:p>
        </w:tc>
      </w:tr>
      <w:tr w:rsidR="00B12F0D" w:rsidRPr="00002124" w14:paraId="1AA0EBD6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D7F2DEA" w14:textId="717D87A6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adult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3112E0A" w14:textId="77C9DE9E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5203324" w14:textId="166E4238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F56A911" w14:textId="1EEF2AB3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어른 수</w:t>
            </w:r>
          </w:p>
        </w:tc>
      </w:tr>
      <w:tr w:rsidR="00B12F0D" w:rsidRPr="00002124" w14:paraId="78FD50BA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A84317B" w14:textId="5845CC06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children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C6B1320" w14:textId="08B0E876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2C98B7E" w14:textId="05D2A806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8F92496" w14:textId="7D84A7A5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아동 수</w:t>
            </w:r>
          </w:p>
        </w:tc>
      </w:tr>
      <w:tr w:rsidR="00B12F0D" w:rsidRPr="00002124" w14:paraId="64D1F45E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90EDF4A" w14:textId="6520715B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channel_code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A98ED21" w14:textId="28A9992F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7CDDD43" w14:textId="0D6673D9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FAE17C0" w14:textId="2E770228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채널 코드</w:t>
            </w:r>
          </w:p>
        </w:tc>
      </w:tr>
      <w:tr w:rsidR="00B12F0D" w:rsidRPr="00002124" w14:paraId="18422591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598AF42" w14:textId="269A8675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check_in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D887382" w14:textId="11250CC0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6C417B8" w14:textId="5566D7D9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BCED15A" w14:textId="65737F37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체크인</w:t>
            </w:r>
          </w:p>
        </w:tc>
      </w:tr>
      <w:tr w:rsidR="00B12F0D" w:rsidRPr="00002124" w14:paraId="0CA28C44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CA7E42C" w14:textId="1AE44397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check_out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FE9442E" w14:textId="4201ACD4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2E9442C" w14:textId="55502AF7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9E90CF2" w14:textId="7F8D196C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체크 아웃</w:t>
            </w:r>
          </w:p>
        </w:tc>
      </w:tr>
      <w:tr w:rsidR="00B12F0D" w:rsidRPr="00002124" w14:paraId="5AB7E634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1069DEB" w14:textId="4CDE171E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SS_REMOTE_IP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5E4E947" w14:textId="7F29B90E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9D64FBD" w14:textId="7EAD4225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DBDF048" w14:textId="57CF9394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B12F0D" w:rsidRPr="00002124" w14:paraId="6E69C7E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03351AF" w14:textId="6AB34EB9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SS_PMS_SEQ_NO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BD166A4" w14:textId="7BE004FE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B5B60AB" w14:textId="5C2C72CB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B9857B7" w14:textId="14C3BA05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 </w:t>
            </w:r>
            <w:r w:rsidR="00BF4959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호텔 </w:t>
            </w:r>
            <w:r w:rsidR="00BF4959"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</w:tr>
      <w:tr w:rsidR="00B12F0D" w:rsidRPr="00002124" w14:paraId="60BDE6BA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B27644D" w14:textId="22B5E457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SS_PMS_CODE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13FC765" w14:textId="37059C06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6D15D68" w14:textId="6D3F516B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8F95852" w14:textId="433CCAC1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 </w:t>
            </w:r>
            <w:r w:rsidR="00BF4959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호텔 코드</w:t>
            </w:r>
          </w:p>
        </w:tc>
      </w:tr>
      <w:tr w:rsidR="00B12F0D" w:rsidRPr="00002124" w14:paraId="7655AB25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0495C76" w14:textId="347636B1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SS_OPERATION_MODE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96D147A" w14:textId="361CE796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8B75EAA" w14:textId="0DED43AE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DB79180" w14:textId="01CA0C20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 </w:t>
            </w:r>
            <w:r w:rsidR="00BF4959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운영 환경</w:t>
            </w:r>
          </w:p>
        </w:tc>
      </w:tr>
      <w:tr w:rsidR="00B12F0D" w:rsidRPr="00002124" w14:paraId="444D8F6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F93ADDD" w14:textId="523C0545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SS_MEMB_TEL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F81E833" w14:textId="63A30C05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5B5E276" w14:textId="01110180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DBDC57A" w14:textId="04732B46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B12F0D" w:rsidRPr="00002124" w14:paraId="71304396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E83DB41" w14:textId="514FD081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SS_MEMB_SEQ_NO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37F2F38" w14:textId="7DFED369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14352AE" w14:textId="34016F56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EC7C729" w14:textId="36190A63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B12F0D" w:rsidRPr="00002124" w14:paraId="463CD9B9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39DCD92" w14:textId="79B05120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SS_MEMB_MASTER_NO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7E45273" w14:textId="7C253EAB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D3BDBA5" w14:textId="3BE224AD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C6628EE" w14:textId="6DA5D2BE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B12F0D" w:rsidRPr="00002124" w14:paraId="3C9F5A63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7796EF1" w14:textId="0D92B152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SS_MEMB_LASTNAME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8A1DA21" w14:textId="4FA958A7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43A283C" w14:textId="2EBACB8C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6267690" w14:textId="4F1F7B45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B12F0D" w:rsidRPr="00002124" w14:paraId="64CD78A6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85B6D58" w14:textId="05C8F5DD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SS_MEMB_FIRSTNAME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67E9997" w14:textId="098CD310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1D720C7" w14:textId="7A89D3FE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51153EC" w14:textId="1496A68C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B12F0D" w:rsidRPr="00002124" w14:paraId="06DD6A8A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99A5212" w14:textId="727FF24B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SS_MEMB_EMAIL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04B473D" w14:textId="317F123F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2F8F309" w14:textId="72EBBD0C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3906E1E" w14:textId="58C05E1C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B12F0D" w:rsidRPr="00002124" w14:paraId="15881ECA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74CEA80" w14:textId="66E72F9C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SS_MEMBER_INFO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CCD1D72" w14:textId="4E1A72E6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3EF7C73" w14:textId="67B6CBBA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586200B" w14:textId="6AB2872B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B12F0D" w:rsidRPr="00002124" w14:paraId="3CF81913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F1FFE3C" w14:textId="1FCF5B3D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SS_LOGIN_TYPE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968F4B9" w14:textId="70EBEBE1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A814E80" w14:textId="25C503D6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DAD508D" w14:textId="1230EE34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B12F0D" w:rsidRPr="00002124" w14:paraId="6EB3B231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4E6BE4E" w14:textId="7A2F02F9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SS_LANG_TYPE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31F65FD" w14:textId="78921299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69888D5" w14:textId="16E07970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4C618D6" w14:textId="2EEE8BEB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 </w:t>
            </w:r>
            <w:r w:rsidR="00DC32AC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언어 타입</w:t>
            </w:r>
          </w:p>
        </w:tc>
      </w:tr>
      <w:tr w:rsidR="00B12F0D" w:rsidRPr="00002124" w14:paraId="7D3DF163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4381D61" w14:textId="0CADD12F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SS_CURRENCY_TYPE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7CBC629" w14:textId="033EA45C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F7E0E60" w14:textId="15341E50" w:rsidR="00B12F0D" w:rsidRPr="00B12F0D" w:rsidRDefault="00B12F0D" w:rsidP="00B12F0D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1FA5FE8" w14:textId="2F5EEDA7" w:rsidR="00B12F0D" w:rsidRPr="00B12F0D" w:rsidRDefault="00B12F0D" w:rsidP="00B12F0D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12F0D">
              <w:rPr>
                <w:rFonts w:asciiTheme="minorEastAsia" w:eastAsiaTheme="minorEastAsia" w:hAnsiTheme="minorEastAsia"/>
                <w:szCs w:val="18"/>
              </w:rPr>
              <w:t> </w:t>
            </w:r>
            <w:r w:rsidR="00DC32AC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통화 코드</w:t>
            </w:r>
          </w:p>
        </w:tc>
      </w:tr>
    </w:tbl>
    <w:p w14:paraId="57B56BF2" w14:textId="77777777" w:rsidR="003A2F73" w:rsidRPr="00002124" w:rsidRDefault="003A2F73" w:rsidP="003A2F73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Arial"/>
          <w:szCs w:val="18"/>
          <w:lang w:eastAsia="ko-KR"/>
        </w:rPr>
      </w:pPr>
    </w:p>
    <w:p w14:paraId="65FB0A9D" w14:textId="77777777" w:rsidR="003A2F73" w:rsidRPr="00002124" w:rsidRDefault="003A2F73" w:rsidP="003A2F73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64" w:name="_Toc97913369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샘플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R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equest Data</w:t>
      </w:r>
      <w:bookmarkEnd w:id="6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3A2F73" w:rsidRPr="00002124" w14:paraId="3D571862" w14:textId="77777777" w:rsidTr="000A21B1">
        <w:tc>
          <w:tcPr>
            <w:tcW w:w="9684" w:type="dxa"/>
          </w:tcPr>
          <w:p w14:paraId="6AD311DC" w14:textId="77777777" w:rsidR="003A2F73" w:rsidRPr="00002124" w:rsidRDefault="003A2F73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20"/>
                <w:lang w:val="en-US" w:eastAsia="ko-KR"/>
              </w:rPr>
              <w:t>H</w:t>
            </w: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eaders</w:t>
            </w:r>
          </w:p>
          <w:p w14:paraId="76E22329" w14:textId="77777777" w:rsidR="00076798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A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PI-KEY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$2a$12$vE3zD6zfYJwYNyjWcy3lFOAPV5iygnpvTVmZS/zFq2JuJDwXUZE2C</w:t>
            </w:r>
          </w:p>
          <w:p w14:paraId="5C6BD833" w14:textId="77777777" w:rsidR="00076798" w:rsidRPr="00002124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V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ENDOR_ID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BETEST</w:t>
            </w:r>
          </w:p>
          <w:p w14:paraId="3E61032F" w14:textId="77777777" w:rsidR="003A2F73" w:rsidRPr="00002124" w:rsidRDefault="003A2F73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</w:p>
          <w:p w14:paraId="2AC3E908" w14:textId="77777777" w:rsidR="003A2F73" w:rsidRPr="00002124" w:rsidRDefault="003A2F73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lastRenderedPageBreak/>
              <w:t>Query Params</w:t>
            </w:r>
          </w:p>
          <w:p w14:paraId="12F6DD28" w14:textId="0F92E120" w:rsidR="003A2F73" w:rsidRDefault="00B12F0D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12F0D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{hotelCode}/user/hotel/roomList</w:t>
            </w:r>
          </w:p>
          <w:p w14:paraId="238F0413" w14:textId="77777777" w:rsidR="003A2F73" w:rsidRPr="00175B12" w:rsidRDefault="003A2F73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</w:pPr>
            <w:r w:rsidRPr="00175B12">
              <w:rPr>
                <w:rFonts w:asciiTheme="minorEastAsia" w:eastAsiaTheme="minorEastAsia" w:hAnsiTheme="minorEastAsia" w:hint="eastAsia"/>
                <w:b/>
                <w:bCs/>
                <w:szCs w:val="18"/>
                <w:lang w:eastAsia="ko-KR"/>
              </w:rPr>
              <w:t>R</w:t>
            </w:r>
            <w:r w:rsidRPr="00175B12"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equest Body </w:t>
            </w:r>
            <w:r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( Json ) </w:t>
            </w:r>
          </w:p>
          <w:p w14:paraId="084B1279" w14:textId="77777777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parameter: {</w:t>
            </w:r>
          </w:p>
          <w:p w14:paraId="43105205" w14:textId="317AA97A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"pms_seq_no": "</w:t>
            </w:r>
            <w:r w:rsidR="001516C1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585</w:t>
            </w: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64276E25" w14:textId="74E11A79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"check_in": "202</w:t>
            </w:r>
            <w:r w:rsidR="002D1FD4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2</w:t>
            </w: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-</w:t>
            </w:r>
            <w:r w:rsidR="002D1FD4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</w:t>
            </w: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1-</w:t>
            </w:r>
            <w:r w:rsidR="002D1FD4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07</w:t>
            </w: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57B96399" w14:textId="4F01FFA5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"check_out": "202</w:t>
            </w:r>
            <w:r w:rsidR="002D1FD4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2</w:t>
            </w: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-</w:t>
            </w:r>
            <w:r w:rsidR="002D1FD4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</w:t>
            </w: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1-</w:t>
            </w:r>
            <w:r w:rsidR="002D1FD4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08</w:t>
            </w: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7E2EBC78" w14:textId="77777777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"rooms": "1",</w:t>
            </w:r>
          </w:p>
          <w:p w14:paraId="62014A44" w14:textId="77777777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"adult": "2",</w:t>
            </w:r>
          </w:p>
          <w:p w14:paraId="668B0A83" w14:textId="77777777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"children": "0",</w:t>
            </w:r>
          </w:p>
          <w:p w14:paraId="7F1F2E6F" w14:textId="77777777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"channel_code": "WINGS_B2C",</w:t>
            </w:r>
          </w:p>
          <w:p w14:paraId="6A455946" w14:textId="77777777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"lang_type": "KO",</w:t>
            </w:r>
          </w:p>
          <w:p w14:paraId="017EC380" w14:textId="77777777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"prm_seq_no": "",</w:t>
            </w:r>
          </w:p>
          <w:p w14:paraId="771EBCA5" w14:textId="77777777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"cpny_seq_no": "",</w:t>
            </w:r>
          </w:p>
          <w:p w14:paraId="0B84AB6C" w14:textId="045C728E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"mmbrs_seq_no": "",</w:t>
            </w:r>
          </w:p>
          <w:p w14:paraId="7BB10E72" w14:textId="11C4759D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"SS_PMS_SEQ_NO": "</w:t>
            </w:r>
            <w:r w:rsidR="001516C1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585</w:t>
            </w: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52841ECE" w14:textId="4EE6F0A6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"SS_PMS_CODE": "</w:t>
            </w:r>
            <w:r w:rsidR="001516C1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MFH1</w:t>
            </w: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319E9430" w14:textId="77777777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"SS_MEMBER_INFO": "",</w:t>
            </w:r>
          </w:p>
          <w:p w14:paraId="2BA7B6A0" w14:textId="77777777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"SS_LANG_TYPE": "KO",</w:t>
            </w:r>
          </w:p>
          <w:p w14:paraId="78655043" w14:textId="307F271E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"SS_REMOTE_IP": "",</w:t>
            </w:r>
          </w:p>
          <w:p w14:paraId="5DD80370" w14:textId="72D6DE44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"SS_OPERATION_MODE": "</w:t>
            </w:r>
            <w:r w:rsidR="002D1FD4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test</w:t>
            </w: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4A949A4A" w14:textId="46718E02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"SS_CURRENCY_TYPE": "KRW",</w:t>
            </w:r>
          </w:p>
          <w:p w14:paraId="41EFF18F" w14:textId="77777777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"SS_EXT_CHANNEL_SEQ_NO": "",</w:t>
            </w:r>
          </w:p>
          <w:p w14:paraId="2D12CB46" w14:textId="77777777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"SS_MEMB_SEQ_NO": "",</w:t>
            </w:r>
          </w:p>
          <w:p w14:paraId="450D0B7B" w14:textId="77777777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"SS_MEMB_MASTER_NO": "",</w:t>
            </w:r>
          </w:p>
          <w:p w14:paraId="207E395D" w14:textId="77777777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"SS_MEMB_LASTNAME": "",</w:t>
            </w:r>
          </w:p>
          <w:p w14:paraId="256B69CC" w14:textId="77777777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"SS_MEMB_FIRSTNAME": "",</w:t>
            </w:r>
          </w:p>
          <w:p w14:paraId="24C675C0" w14:textId="77777777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"SS_MEMB_EMAIL": "",</w:t>
            </w:r>
          </w:p>
          <w:p w14:paraId="6CA01AE4" w14:textId="77777777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"SS_MEMB_TEL": "",</w:t>
            </w:r>
          </w:p>
          <w:p w14:paraId="55349C5B" w14:textId="77777777" w:rsidR="00B12F0D" w:rsidRPr="00B12F0D" w:rsidRDefault="00B12F0D" w:rsidP="00B12F0D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12F0D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"SS_LOGIN_TYPE": ""</w:t>
            </w:r>
          </w:p>
          <w:p w14:paraId="2096340A" w14:textId="5E5F2EE4" w:rsidR="003A2F73" w:rsidRPr="00002124" w:rsidRDefault="00B12F0D" w:rsidP="00B12F0D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12F0D">
              <w:rPr>
                <w:rFonts w:asciiTheme="minorEastAsia" w:eastAsiaTheme="minorEastAsia" w:hAnsiTheme="minorEastAsia"/>
                <w:bCs/>
                <w:szCs w:val="18"/>
              </w:rPr>
              <w:t>}</w:t>
            </w:r>
          </w:p>
        </w:tc>
      </w:tr>
    </w:tbl>
    <w:p w14:paraId="514F3CA5" w14:textId="77777777" w:rsidR="003A2F73" w:rsidRPr="00002124" w:rsidRDefault="003A2F73" w:rsidP="003A2F73">
      <w:pPr>
        <w:rPr>
          <w:rFonts w:asciiTheme="minorEastAsia" w:eastAsiaTheme="minorEastAsia" w:hAnsiTheme="minorEastAsia" w:cs="Arial"/>
          <w:szCs w:val="18"/>
          <w:lang w:eastAsia="ko-KR"/>
        </w:rPr>
      </w:pPr>
    </w:p>
    <w:p w14:paraId="67D665FF" w14:textId="77777777" w:rsidR="003A2F73" w:rsidRPr="00002124" w:rsidRDefault="003A2F73" w:rsidP="003A2F73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65" w:name="_Toc97913370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</w:t>
      </w:r>
      <w:r w:rsidRPr="00002124">
        <w:rPr>
          <w:rFonts w:asciiTheme="minorEastAsia" w:eastAsiaTheme="minorEastAsia" w:hAnsiTheme="minorEastAsia"/>
          <w:b w:val="0"/>
          <w:bCs/>
          <w:lang w:val="en-US" w:eastAsia="ko-KR"/>
        </w:rPr>
        <w:t>e</w:t>
      </w:r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sponse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Format :: J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SO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N 형태로 반환</w:t>
      </w:r>
      <w:bookmarkEnd w:id="65"/>
    </w:p>
    <w:p w14:paraId="2713E299" w14:textId="77777777" w:rsidR="003A2F73" w:rsidRPr="00002124" w:rsidRDefault="003A2F73" w:rsidP="003A2F73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돋움"/>
          <w:b/>
          <w:szCs w:val="18"/>
          <w:lang w:val="en-US" w:eastAsia="ko-KR"/>
        </w:rPr>
      </w:pPr>
      <w:r w:rsidRPr="00002124">
        <w:rPr>
          <w:rFonts w:asciiTheme="minorEastAsia" w:eastAsiaTheme="minorEastAsia" w:hAnsiTheme="minorEastAsia" w:cs="돋움" w:hint="eastAsia"/>
          <w:b/>
          <w:szCs w:val="18"/>
          <w:lang w:val="en-US" w:eastAsia="ko-KR"/>
        </w:rPr>
        <w:t>- 반환값 형식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5"/>
        <w:gridCol w:w="776"/>
        <w:gridCol w:w="1072"/>
        <w:gridCol w:w="3048"/>
        <w:gridCol w:w="1885"/>
      </w:tblGrid>
      <w:tr w:rsidR="003A2F73" w:rsidRPr="00002124" w14:paraId="4829D16E" w14:textId="77777777" w:rsidTr="000A21B1">
        <w:tc>
          <w:tcPr>
            <w:tcW w:w="2825" w:type="dxa"/>
            <w:shd w:val="clear" w:color="auto" w:fill="C6D9F1"/>
            <w:vAlign w:val="center"/>
          </w:tcPr>
          <w:p w14:paraId="40E8BDD5" w14:textId="77777777" w:rsidR="003A2F73" w:rsidRPr="00002124" w:rsidRDefault="003A2F73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엘리먼트 명</w:t>
            </w:r>
          </w:p>
        </w:tc>
        <w:tc>
          <w:tcPr>
            <w:tcW w:w="776" w:type="dxa"/>
            <w:shd w:val="clear" w:color="auto" w:fill="C6D9F1"/>
            <w:vAlign w:val="center"/>
          </w:tcPr>
          <w:p w14:paraId="3BC75B56" w14:textId="77777777" w:rsidR="003A2F73" w:rsidRPr="00002124" w:rsidRDefault="003A2F73" w:rsidP="000A21B1">
            <w:pP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D</w:t>
            </w:r>
            <w: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  <w:t>ata Type</w:t>
            </w:r>
          </w:p>
        </w:tc>
        <w:tc>
          <w:tcPr>
            <w:tcW w:w="1072" w:type="dxa"/>
            <w:shd w:val="clear" w:color="auto" w:fill="C6D9F1"/>
            <w:vAlign w:val="center"/>
          </w:tcPr>
          <w:p w14:paraId="6A07CC9A" w14:textId="77777777" w:rsidR="003A2F73" w:rsidRPr="00002124" w:rsidRDefault="003A2F73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</w:p>
        </w:tc>
        <w:tc>
          <w:tcPr>
            <w:tcW w:w="3048" w:type="dxa"/>
            <w:shd w:val="clear" w:color="auto" w:fill="C6D9F1"/>
            <w:vAlign w:val="center"/>
          </w:tcPr>
          <w:p w14:paraId="48413265" w14:textId="77777777" w:rsidR="003A2F73" w:rsidRPr="00002124" w:rsidRDefault="003A2F73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  <w:tc>
          <w:tcPr>
            <w:tcW w:w="1885" w:type="dxa"/>
            <w:shd w:val="clear" w:color="auto" w:fill="C6D9F1"/>
            <w:vAlign w:val="center"/>
          </w:tcPr>
          <w:p w14:paraId="08372F9A" w14:textId="77777777" w:rsidR="003A2F73" w:rsidRPr="00002124" w:rsidRDefault="003A2F73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반환 타입</w:t>
            </w:r>
          </w:p>
        </w:tc>
      </w:tr>
      <w:tr w:rsidR="003A2F73" w:rsidRPr="00002124" w14:paraId="11C5EA22" w14:textId="77777777" w:rsidTr="000A21B1">
        <w:tc>
          <w:tcPr>
            <w:tcW w:w="2825" w:type="dxa"/>
            <w:vAlign w:val="center"/>
          </w:tcPr>
          <w:p w14:paraId="0754426E" w14:textId="77777777" w:rsidR="003A2F73" w:rsidRPr="00CF5000" w:rsidRDefault="003A2F73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result</w:t>
            </w:r>
          </w:p>
        </w:tc>
        <w:tc>
          <w:tcPr>
            <w:tcW w:w="776" w:type="dxa"/>
            <w:vAlign w:val="center"/>
          </w:tcPr>
          <w:p w14:paraId="468524CB" w14:textId="77777777" w:rsidR="003A2F73" w:rsidRPr="00CF5000" w:rsidRDefault="003A2F73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List</w:t>
            </w:r>
          </w:p>
        </w:tc>
        <w:tc>
          <w:tcPr>
            <w:tcW w:w="1072" w:type="dxa"/>
            <w:vAlign w:val="center"/>
          </w:tcPr>
          <w:p w14:paraId="7CE14760" w14:textId="77777777" w:rsidR="003A2F73" w:rsidRPr="00CF5000" w:rsidRDefault="003A2F73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97C2097" w14:textId="77777777" w:rsidR="003A2F73" w:rsidRPr="00CF5000" w:rsidRDefault="003A2F73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5" w:type="dxa"/>
            <w:vAlign w:val="center"/>
          </w:tcPr>
          <w:p w14:paraId="59FB1E4A" w14:textId="77777777" w:rsidR="003A2F73" w:rsidRPr="00CF5000" w:rsidRDefault="003A2F73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“JSON“</w:t>
            </w:r>
          </w:p>
        </w:tc>
      </w:tr>
      <w:tr w:rsidR="00626C7D" w:rsidRPr="00002124" w14:paraId="0BCB882D" w14:textId="77777777" w:rsidTr="000A21B1">
        <w:tc>
          <w:tcPr>
            <w:tcW w:w="2825" w:type="dxa"/>
            <w:vAlign w:val="center"/>
          </w:tcPr>
          <w:p w14:paraId="51B98A84" w14:textId="57E4E42F" w:rsidR="00626C7D" w:rsidRPr="00CF5000" w:rsidRDefault="00626C7D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26C7D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room_name</w:t>
            </w:r>
          </w:p>
        </w:tc>
        <w:tc>
          <w:tcPr>
            <w:tcW w:w="776" w:type="dxa"/>
            <w:vAlign w:val="center"/>
          </w:tcPr>
          <w:p w14:paraId="5603CEBB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B1EC189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5F38A4D" w14:textId="605ED877" w:rsidR="00626C7D" w:rsidRPr="00CF5000" w:rsidRDefault="00626C7D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객실 명</w:t>
            </w:r>
          </w:p>
        </w:tc>
        <w:tc>
          <w:tcPr>
            <w:tcW w:w="1885" w:type="dxa"/>
            <w:vAlign w:val="center"/>
          </w:tcPr>
          <w:p w14:paraId="3B0D643F" w14:textId="77777777" w:rsidR="00626C7D" w:rsidRPr="00CF5000" w:rsidRDefault="00626C7D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626C7D" w:rsidRPr="00002124" w14:paraId="5F9515BC" w14:textId="77777777" w:rsidTr="000A21B1">
        <w:tc>
          <w:tcPr>
            <w:tcW w:w="2825" w:type="dxa"/>
            <w:vAlign w:val="center"/>
          </w:tcPr>
          <w:p w14:paraId="3AE8B9EB" w14:textId="54336B79" w:rsidR="00626C7D" w:rsidRPr="00CF5000" w:rsidRDefault="00626C7D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26C7D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basic_rate</w:t>
            </w:r>
          </w:p>
        </w:tc>
        <w:tc>
          <w:tcPr>
            <w:tcW w:w="776" w:type="dxa"/>
            <w:vAlign w:val="center"/>
          </w:tcPr>
          <w:p w14:paraId="0D3146D0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36765641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4D7DA65" w14:textId="2A5EE981" w:rsidR="00626C7D" w:rsidRPr="00CF5000" w:rsidRDefault="00626C7D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기본 요금</w:t>
            </w:r>
          </w:p>
        </w:tc>
        <w:tc>
          <w:tcPr>
            <w:tcW w:w="1885" w:type="dxa"/>
            <w:vAlign w:val="center"/>
          </w:tcPr>
          <w:p w14:paraId="17E24C48" w14:textId="77777777" w:rsidR="00626C7D" w:rsidRPr="00CF5000" w:rsidRDefault="00626C7D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626C7D" w:rsidRPr="00002124" w14:paraId="1C361559" w14:textId="77777777" w:rsidTr="000A21B1">
        <w:tc>
          <w:tcPr>
            <w:tcW w:w="2825" w:type="dxa"/>
            <w:vAlign w:val="center"/>
          </w:tcPr>
          <w:p w14:paraId="1275713E" w14:textId="6F28BBD3" w:rsidR="00626C7D" w:rsidRPr="00CF5000" w:rsidRDefault="00626C7D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26C7D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basic_nop</w:t>
            </w:r>
          </w:p>
        </w:tc>
        <w:tc>
          <w:tcPr>
            <w:tcW w:w="776" w:type="dxa"/>
            <w:vAlign w:val="center"/>
          </w:tcPr>
          <w:p w14:paraId="3E861411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38BCA106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77A3CA5" w14:textId="1DCC2AEF" w:rsidR="00626C7D" w:rsidRPr="00CF5000" w:rsidRDefault="00626C7D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기본 인원</w:t>
            </w:r>
          </w:p>
        </w:tc>
        <w:tc>
          <w:tcPr>
            <w:tcW w:w="1885" w:type="dxa"/>
            <w:vAlign w:val="center"/>
          </w:tcPr>
          <w:p w14:paraId="67755B22" w14:textId="77777777" w:rsidR="00626C7D" w:rsidRPr="00CF5000" w:rsidRDefault="00626C7D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626C7D" w:rsidRPr="00002124" w14:paraId="3171F384" w14:textId="77777777" w:rsidTr="000A21B1">
        <w:tc>
          <w:tcPr>
            <w:tcW w:w="2825" w:type="dxa"/>
            <w:vAlign w:val="center"/>
          </w:tcPr>
          <w:p w14:paraId="4D53DF94" w14:textId="611869CC" w:rsidR="00626C7D" w:rsidRPr="00CF5000" w:rsidRDefault="00626C7D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26C7D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daily_rate</w:t>
            </w:r>
          </w:p>
        </w:tc>
        <w:tc>
          <w:tcPr>
            <w:tcW w:w="776" w:type="dxa"/>
            <w:vAlign w:val="center"/>
          </w:tcPr>
          <w:p w14:paraId="25B519E4" w14:textId="14177CF3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2FAF1399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A8FB144" w14:textId="5EDFF483" w:rsidR="00626C7D" w:rsidRPr="00CF5000" w:rsidRDefault="00626C7D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일 요금</w:t>
            </w:r>
          </w:p>
        </w:tc>
        <w:tc>
          <w:tcPr>
            <w:tcW w:w="1885" w:type="dxa"/>
            <w:vAlign w:val="center"/>
          </w:tcPr>
          <w:p w14:paraId="259071FE" w14:textId="77777777" w:rsidR="00626C7D" w:rsidRPr="00CF5000" w:rsidRDefault="00626C7D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626C7D" w:rsidRPr="00002124" w14:paraId="0494C4A1" w14:textId="77777777" w:rsidTr="000A21B1">
        <w:tc>
          <w:tcPr>
            <w:tcW w:w="2825" w:type="dxa"/>
            <w:vAlign w:val="center"/>
          </w:tcPr>
          <w:p w14:paraId="063502DF" w14:textId="0171FD66" w:rsidR="00626C7D" w:rsidRPr="00CF5000" w:rsidRDefault="00626C7D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26C7D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rate_seq_no</w:t>
            </w:r>
          </w:p>
        </w:tc>
        <w:tc>
          <w:tcPr>
            <w:tcW w:w="776" w:type="dxa"/>
            <w:vAlign w:val="center"/>
          </w:tcPr>
          <w:p w14:paraId="3ABBD0D9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5247E944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BCCBB75" w14:textId="6B9C4837" w:rsidR="00626C7D" w:rsidRPr="00CF5000" w:rsidRDefault="00626C7D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패키지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6840449A" w14:textId="77777777" w:rsidR="00626C7D" w:rsidRPr="00CF5000" w:rsidRDefault="00626C7D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626C7D" w:rsidRPr="00002124" w14:paraId="291284EF" w14:textId="77777777" w:rsidTr="000A21B1">
        <w:tc>
          <w:tcPr>
            <w:tcW w:w="2825" w:type="dxa"/>
            <w:vAlign w:val="center"/>
          </w:tcPr>
          <w:p w14:paraId="2BE82CB3" w14:textId="7B6F2910" w:rsidR="00626C7D" w:rsidRPr="00CF5000" w:rsidRDefault="00626C7D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26C7D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lastRenderedPageBreak/>
              <w:t>sale_date</w:t>
            </w:r>
          </w:p>
        </w:tc>
        <w:tc>
          <w:tcPr>
            <w:tcW w:w="776" w:type="dxa"/>
            <w:vAlign w:val="center"/>
          </w:tcPr>
          <w:p w14:paraId="05079324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0EA483D4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86214E3" w14:textId="7572D3C0" w:rsidR="00626C7D" w:rsidRPr="00CF5000" w:rsidRDefault="00626C7D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판매 일자</w:t>
            </w:r>
          </w:p>
        </w:tc>
        <w:tc>
          <w:tcPr>
            <w:tcW w:w="1885" w:type="dxa"/>
            <w:vAlign w:val="center"/>
          </w:tcPr>
          <w:p w14:paraId="45C81D22" w14:textId="77777777" w:rsidR="00626C7D" w:rsidRPr="00CF5000" w:rsidRDefault="00626C7D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626C7D" w:rsidRPr="00002124" w14:paraId="6B774970" w14:textId="77777777" w:rsidTr="000A21B1">
        <w:tc>
          <w:tcPr>
            <w:tcW w:w="2825" w:type="dxa"/>
            <w:vAlign w:val="center"/>
          </w:tcPr>
          <w:p w14:paraId="3FB7741C" w14:textId="7A847E12" w:rsidR="00626C7D" w:rsidRPr="00CF5000" w:rsidRDefault="00626C7D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26C7D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pms_seq_no</w:t>
            </w:r>
          </w:p>
        </w:tc>
        <w:tc>
          <w:tcPr>
            <w:tcW w:w="776" w:type="dxa"/>
            <w:vAlign w:val="center"/>
          </w:tcPr>
          <w:p w14:paraId="7BEE376D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7CD147F4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3C2697C" w14:textId="71F81B4D" w:rsidR="00626C7D" w:rsidRPr="00CF5000" w:rsidRDefault="00626C7D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호텔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545567AD" w14:textId="77777777" w:rsidR="00626C7D" w:rsidRPr="00CF5000" w:rsidRDefault="00626C7D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626C7D" w:rsidRPr="00002124" w14:paraId="63ECA807" w14:textId="77777777" w:rsidTr="000A21B1">
        <w:tc>
          <w:tcPr>
            <w:tcW w:w="2825" w:type="dxa"/>
            <w:vAlign w:val="center"/>
          </w:tcPr>
          <w:p w14:paraId="0CE6156C" w14:textId="2FE30254" w:rsidR="00626C7D" w:rsidRPr="00626C7D" w:rsidRDefault="00626C7D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26C7D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room_seq_no</w:t>
            </w:r>
          </w:p>
        </w:tc>
        <w:tc>
          <w:tcPr>
            <w:tcW w:w="776" w:type="dxa"/>
            <w:vAlign w:val="center"/>
          </w:tcPr>
          <w:p w14:paraId="71D099D0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AA9A8A3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9B75A99" w14:textId="62F38A17" w:rsidR="00626C7D" w:rsidRDefault="00626C7D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객실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5A1B49D7" w14:textId="77777777" w:rsidR="00626C7D" w:rsidRPr="00CF5000" w:rsidRDefault="00626C7D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626C7D" w:rsidRPr="00002124" w14:paraId="4C0AE6BD" w14:textId="77777777" w:rsidTr="000A21B1">
        <w:tc>
          <w:tcPr>
            <w:tcW w:w="2825" w:type="dxa"/>
            <w:vAlign w:val="center"/>
          </w:tcPr>
          <w:p w14:paraId="0AC78919" w14:textId="2FE58D81" w:rsidR="00626C7D" w:rsidRPr="00626C7D" w:rsidRDefault="00626C7D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26C7D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first_rate_seq_no</w:t>
            </w:r>
          </w:p>
        </w:tc>
        <w:tc>
          <w:tcPr>
            <w:tcW w:w="776" w:type="dxa"/>
            <w:vAlign w:val="center"/>
          </w:tcPr>
          <w:p w14:paraId="23E33FBA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0108C86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5EBD53B" w14:textId="4F779A3F" w:rsidR="00626C7D" w:rsidRDefault="00626C7D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최저 패키지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73602F7E" w14:textId="77777777" w:rsidR="00626C7D" w:rsidRPr="00CF5000" w:rsidRDefault="00626C7D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626C7D" w:rsidRPr="00002124" w14:paraId="10A9154A" w14:textId="77777777" w:rsidTr="000A21B1">
        <w:tc>
          <w:tcPr>
            <w:tcW w:w="2825" w:type="dxa"/>
            <w:vAlign w:val="center"/>
          </w:tcPr>
          <w:p w14:paraId="5B1B03FB" w14:textId="615CFDB8" w:rsidR="00626C7D" w:rsidRPr="00626C7D" w:rsidRDefault="00626C7D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26C7D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day_rate</w:t>
            </w:r>
          </w:p>
        </w:tc>
        <w:tc>
          <w:tcPr>
            <w:tcW w:w="776" w:type="dxa"/>
            <w:vAlign w:val="center"/>
          </w:tcPr>
          <w:p w14:paraId="36748EC6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30960C8F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76CA07F" w14:textId="708B0B75" w:rsidR="00626C7D" w:rsidRDefault="00626C7D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일 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요금</w:t>
            </w:r>
          </w:p>
        </w:tc>
        <w:tc>
          <w:tcPr>
            <w:tcW w:w="1885" w:type="dxa"/>
            <w:vAlign w:val="center"/>
          </w:tcPr>
          <w:p w14:paraId="6D55D3BE" w14:textId="77777777" w:rsidR="00626C7D" w:rsidRPr="00CF5000" w:rsidRDefault="00626C7D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626C7D" w:rsidRPr="00002124" w14:paraId="75047632" w14:textId="77777777" w:rsidTr="000A21B1">
        <w:tc>
          <w:tcPr>
            <w:tcW w:w="2825" w:type="dxa"/>
            <w:vAlign w:val="center"/>
          </w:tcPr>
          <w:p w14:paraId="4338FA44" w14:textId="2388248F" w:rsidR="00626C7D" w:rsidRPr="00626C7D" w:rsidRDefault="006B2F37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B2F37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firstday_rate</w:t>
            </w:r>
          </w:p>
        </w:tc>
        <w:tc>
          <w:tcPr>
            <w:tcW w:w="776" w:type="dxa"/>
            <w:vAlign w:val="center"/>
          </w:tcPr>
          <w:p w14:paraId="7BE5D98B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3BD79757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8D5C988" w14:textId="0FC14F11" w:rsidR="00626C7D" w:rsidRDefault="006B2F37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최저 패키지 금액</w:t>
            </w:r>
          </w:p>
        </w:tc>
        <w:tc>
          <w:tcPr>
            <w:tcW w:w="1885" w:type="dxa"/>
            <w:vAlign w:val="center"/>
          </w:tcPr>
          <w:p w14:paraId="1CA159F3" w14:textId="77777777" w:rsidR="00626C7D" w:rsidRPr="00CF5000" w:rsidRDefault="00626C7D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626C7D" w:rsidRPr="00002124" w14:paraId="5D1D8014" w14:textId="77777777" w:rsidTr="000A21B1">
        <w:tc>
          <w:tcPr>
            <w:tcW w:w="2825" w:type="dxa"/>
            <w:vAlign w:val="center"/>
          </w:tcPr>
          <w:p w14:paraId="3E7E9433" w14:textId="2A0768C3" w:rsidR="00626C7D" w:rsidRPr="00626C7D" w:rsidRDefault="006B2F37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B2F37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lang_type</w:t>
            </w:r>
          </w:p>
        </w:tc>
        <w:tc>
          <w:tcPr>
            <w:tcW w:w="776" w:type="dxa"/>
            <w:vAlign w:val="center"/>
          </w:tcPr>
          <w:p w14:paraId="190838C7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B76F25F" w14:textId="77777777" w:rsidR="00626C7D" w:rsidRPr="00CF5000" w:rsidRDefault="00626C7D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4D3D1CAC" w14:textId="7BE48588" w:rsidR="00626C7D" w:rsidRDefault="006B2F37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언어 코드</w:t>
            </w:r>
          </w:p>
        </w:tc>
        <w:tc>
          <w:tcPr>
            <w:tcW w:w="1885" w:type="dxa"/>
            <w:vAlign w:val="center"/>
          </w:tcPr>
          <w:p w14:paraId="3C81DD8F" w14:textId="77777777" w:rsidR="00626C7D" w:rsidRPr="00CF5000" w:rsidRDefault="00626C7D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</w:tbl>
    <w:p w14:paraId="70B3C761" w14:textId="77777777" w:rsidR="003A2F73" w:rsidRPr="00002124" w:rsidRDefault="003A2F73" w:rsidP="003A2F73">
      <w:pPr>
        <w:tabs>
          <w:tab w:val="left" w:pos="3798"/>
        </w:tabs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ab/>
      </w:r>
    </w:p>
    <w:p w14:paraId="3BF4DACF" w14:textId="77777777" w:rsidR="003A2F73" w:rsidRPr="00002124" w:rsidRDefault="003A2F73" w:rsidP="003A2F73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66" w:name="_Toc97913371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샘플 JSON예제</w:t>
      </w:r>
      <w:bookmarkEnd w:id="6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3A2F73" w:rsidRPr="00002124" w14:paraId="5ACD18AC" w14:textId="77777777" w:rsidTr="000A21B1">
        <w:tc>
          <w:tcPr>
            <w:tcW w:w="9684" w:type="dxa"/>
          </w:tcPr>
          <w:p w14:paraId="0F146249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{</w:t>
            </w:r>
          </w:p>
          <w:p w14:paraId="1C0B329C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"result"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[</w:t>
            </w:r>
          </w:p>
          <w:p w14:paraId="74A144F7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{</w:t>
            </w:r>
          </w:p>
          <w:p w14:paraId="69DF9DB5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"room_name"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"SUPERIOR DOUBLE"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2B20AD6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"basic_rate"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500000.0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35684AA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"basic_nop"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2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92C4E30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"daily_rate"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[</w:t>
            </w:r>
          </w:p>
          <w:p w14:paraId="63C07EDF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{</w:t>
            </w:r>
          </w:p>
          <w:p w14:paraId="6AD01F61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"rate_seq_no"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5552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D50BB6E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"sale_date"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"2022-01-07"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D335A15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585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613996B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6030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8F163C7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"first_rate_seq_no"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5552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F8DB531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"day_rate"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187000.0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A6CE1DB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"mmbrs_seq_no"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</w:p>
          <w:p w14:paraId="7E216C37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}</w:t>
            </w:r>
          </w:p>
          <w:p w14:paraId="63417C21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],</w:t>
            </w:r>
          </w:p>
          <w:p w14:paraId="6243EB75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"amenity_type_code"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"01"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2ACCFCD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"room_pic"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AACE5AF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"firstday_rate"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187000.0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5F427DD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585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2AA3974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6030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76AEDD5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"max_nop_cnt"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2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C32E449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"lang_type"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"KO"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76CB18A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"scrn_order"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0</w:t>
            </w:r>
          </w:p>
          <w:p w14:paraId="1FE3E010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},</w:t>
            </w:r>
          </w:p>
          <w:p w14:paraId="04179311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{</w:t>
            </w:r>
          </w:p>
          <w:p w14:paraId="1771B112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"room_name"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"PREMIER DOUBLE"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FA2B45C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"basic_rate"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500000.0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FEE2FCD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"basic_nop"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2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FAC810D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"daily_rate"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[</w:t>
            </w:r>
          </w:p>
          <w:p w14:paraId="67DF7E53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{</w:t>
            </w:r>
          </w:p>
          <w:p w14:paraId="03FE359C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"rate_seq_no"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5552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A5B5406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"sale_date"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"2022-01-07"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CB3466B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585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4A14159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6034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954E24C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"first_rate_seq_no"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5552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87A7E42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"day_rate"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220000.0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E4AA576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lastRenderedPageBreak/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"mmbrs_seq_no"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</w:p>
          <w:p w14:paraId="60BA6087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}</w:t>
            </w:r>
          </w:p>
          <w:p w14:paraId="691611E1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],</w:t>
            </w:r>
          </w:p>
          <w:p w14:paraId="0EB8C1BA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"amenity_type_code"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"01"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0ECC001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"room_pic"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58ED27B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"firstday_rate"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220000.0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32DBD03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585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CB8C72D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6034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7BDCDD6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"max_nop_cnt"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2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78E55F6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"lang_type"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"KO"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A84970B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"scrn_order"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0</w:t>
            </w:r>
          </w:p>
          <w:p w14:paraId="7BA36CE4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},</w:t>
            </w:r>
          </w:p>
          <w:p w14:paraId="4795563F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{</w:t>
            </w:r>
          </w:p>
          <w:p w14:paraId="471A8C9F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"room_name"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"FAMILY SUITE TWIN"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0919284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"basic_rate"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500000.0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BAEBB3A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"basic_nop"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2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95181C8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"daily_rate"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[</w:t>
            </w:r>
          </w:p>
          <w:p w14:paraId="16EC83BD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{</w:t>
            </w:r>
          </w:p>
          <w:p w14:paraId="0A86B857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"rate_seq_no"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5552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D5A8A70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"sale_date"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"2022-01-07"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57DEAAA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585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AA05EE4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6036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5651038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"first_rate_seq_no"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5552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12C0172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"day_rate"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275000.0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04048BC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"mmbrs_seq_no"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</w:p>
          <w:p w14:paraId="5D33115D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}</w:t>
            </w:r>
          </w:p>
          <w:p w14:paraId="0B2DF80D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],</w:t>
            </w:r>
          </w:p>
          <w:p w14:paraId="7D91C756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"amenity_type_code"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"01"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C992C6C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"room_pic"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B4A0093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"firstday_rate"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275000.0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1050355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585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85DBE81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6036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F62208C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"max_nop_cnt"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2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28771DA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"lang_type"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"KO"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1278D9D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"scrn_order"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0</w:t>
            </w:r>
          </w:p>
          <w:p w14:paraId="55709C92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},</w:t>
            </w:r>
          </w:p>
          <w:p w14:paraId="5C337364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{</w:t>
            </w:r>
          </w:p>
          <w:p w14:paraId="3CDEA1D0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"room_name"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"STANDARD DOUBLE"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3F28446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"basic_rate"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500000.0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9C957DB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"basic_nop"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2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C3C5203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"daily_rate"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[</w:t>
            </w:r>
          </w:p>
          <w:p w14:paraId="412314AE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{</w:t>
            </w:r>
          </w:p>
          <w:p w14:paraId="79DD3E02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"rate_seq_no"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5552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7A0DB06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"sale_date"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"2022-01-07"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0FF383E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585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A1D6BCE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6029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5BD8A09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"first_rate_seq_no"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5552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365710F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"day_rate"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165000.0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5AF149B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"mmbrs_seq_no"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</w:p>
          <w:p w14:paraId="38B65514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}</w:t>
            </w:r>
          </w:p>
          <w:p w14:paraId="45EAA0C7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lastRenderedPageBreak/>
              <w:t>            ],</w:t>
            </w:r>
          </w:p>
          <w:p w14:paraId="5526DB31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"amenity_type_code"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"01"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EB3CC07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"room_pic"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2A71197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"firstday_rate"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165000.0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E5AC105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585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AABBDA0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"room_seq_no"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6029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99670AC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"max_nop_cnt"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2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B6D769D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"lang_type"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"KO"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16C2FBD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2D1FD4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"scrn_order"</w:t>
            </w: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2D1FD4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</w:p>
          <w:p w14:paraId="6E70432B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}</w:t>
            </w:r>
          </w:p>
          <w:p w14:paraId="63CDBCD5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]</w:t>
            </w:r>
          </w:p>
          <w:p w14:paraId="66D22D17" w14:textId="77777777" w:rsidR="002D1FD4" w:rsidRPr="002D1FD4" w:rsidRDefault="002D1FD4" w:rsidP="002D1FD4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2D1FD4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}</w:t>
            </w:r>
          </w:p>
          <w:p w14:paraId="3E443C61" w14:textId="6865618C" w:rsidR="002D1FD4" w:rsidRPr="00FC0FF4" w:rsidRDefault="002D1FD4" w:rsidP="000A21B1">
            <w:pPr>
              <w:pStyle w:val="HTML"/>
            </w:pPr>
          </w:p>
        </w:tc>
      </w:tr>
    </w:tbl>
    <w:p w14:paraId="4E953A13" w14:textId="52EFDF24" w:rsidR="005D33AE" w:rsidRPr="00AC17D0" w:rsidRDefault="005D33AE" w:rsidP="005D33AE">
      <w:pPr>
        <w:pStyle w:val="Numberedlist22"/>
        <w:ind w:hanging="72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/>
          <w:b w:val="0"/>
          <w:lang w:eastAsia="ko-KR"/>
        </w:rPr>
        <w:lastRenderedPageBreak/>
        <w:br w:type="page"/>
      </w:r>
      <w:bookmarkStart w:id="67" w:name="_Toc97913372"/>
      <w:r>
        <w:rPr>
          <w:rFonts w:asciiTheme="minorEastAsia" w:eastAsiaTheme="minorEastAsia" w:hAnsiTheme="minorEastAsia" w:hint="eastAsia"/>
          <w:lang w:eastAsia="ko-KR"/>
        </w:rPr>
        <w:lastRenderedPageBreak/>
        <w:t>객실 상세 조회</w:t>
      </w:r>
      <w:bookmarkEnd w:id="67"/>
    </w:p>
    <w:p w14:paraId="4DE1BC0D" w14:textId="2B61E41F" w:rsidR="005D33AE" w:rsidRPr="00002124" w:rsidRDefault="005D33AE" w:rsidP="005D33AE">
      <w:pPr>
        <w:ind w:leftChars="250" w:left="450"/>
        <w:jc w:val="both"/>
        <w:rPr>
          <w:rFonts w:asciiTheme="minorEastAsia" w:eastAsiaTheme="minorEastAsia" w:hAnsiTheme="minorEastAsia" w:cs="Arial"/>
          <w:szCs w:val="18"/>
          <w:lang w:eastAsia="ko-KR"/>
        </w:rPr>
      </w:pPr>
      <w:r>
        <w:rPr>
          <w:rFonts w:asciiTheme="minorEastAsia" w:eastAsiaTheme="minorEastAsia" w:hAnsiTheme="minorEastAsia" w:cs="Arial" w:hint="eastAsia"/>
          <w:szCs w:val="18"/>
          <w:lang w:eastAsia="ko-KR"/>
        </w:rPr>
        <w:t>객실 상세 정보를 조회한다.</w:t>
      </w:r>
      <w:r>
        <w:rPr>
          <w:rFonts w:asciiTheme="minorEastAsia" w:eastAsiaTheme="minorEastAsia" w:hAnsiTheme="minorEastAsia" w:cs="Arial"/>
          <w:szCs w:val="18"/>
          <w:lang w:eastAsia="ko-KR"/>
        </w:rPr>
        <w:t xml:space="preserve"> </w:t>
      </w:r>
    </w:p>
    <w:p w14:paraId="67F80DB2" w14:textId="77777777" w:rsidR="005D33AE" w:rsidRPr="00002124" w:rsidRDefault="005D33AE" w:rsidP="005D33AE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68" w:name="_Toc97913373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Request</w:t>
      </w:r>
      <w:bookmarkEnd w:id="68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</w:t>
      </w:r>
    </w:p>
    <w:p w14:paraId="323250BD" w14:textId="505BF43B" w:rsidR="005D33AE" w:rsidRPr="00F15D58" w:rsidRDefault="005D33AE" w:rsidP="005D33AE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>HTTP</w:t>
      </w:r>
      <w:r w:rsidRPr="00002124">
        <w:rPr>
          <w:rFonts w:asciiTheme="minorEastAsia" w:eastAsiaTheme="minorEastAsia" w:hAnsiTheme="minorEastAsia"/>
          <w:szCs w:val="18"/>
          <w:lang w:eastAsia="ko-KR"/>
        </w:rPr>
        <w:t>S</w:t>
      </w: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 xml:space="preserve"> URL </w:t>
      </w:r>
      <w:r w:rsidRPr="00F15D58">
        <w:rPr>
          <w:rFonts w:asciiTheme="minorEastAsia" w:eastAsiaTheme="minorEastAsia" w:hAnsiTheme="minorEastAsia"/>
          <w:szCs w:val="18"/>
          <w:lang w:eastAsia="ko-KR"/>
        </w:rPr>
        <w:t>=</w:t>
      </w:r>
      <w:r w:rsidRPr="005D33AE">
        <w:rPr>
          <w:rFonts w:asciiTheme="minorEastAsia" w:eastAsiaTheme="minorEastAsia" w:hAnsiTheme="minorEastAsia" w:hint="eastAsia"/>
          <w:bCs/>
          <w:szCs w:val="18"/>
          <w:lang w:eastAsia="ko-KR"/>
        </w:rPr>
        <w:t xml:space="preserve"> </w:t>
      </w:r>
      <w:r w:rsidRPr="005D33AE">
        <w:rPr>
          <w:rFonts w:asciiTheme="minorEastAsia" w:eastAsiaTheme="minorEastAsia" w:hAnsiTheme="minorEastAsia"/>
          <w:bCs/>
          <w:szCs w:val="18"/>
          <w:lang w:eastAsia="ko-KR"/>
        </w:rPr>
        <w:t>/{hotelCode}/user/hotel/roomDetail</w:t>
      </w:r>
    </w:p>
    <w:p w14:paraId="4F502BCA" w14:textId="77777777" w:rsidR="005D33AE" w:rsidRPr="00002124" w:rsidRDefault="005D33AE" w:rsidP="005D33AE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 xml:space="preserve">HTTP METHOD = </w:t>
      </w:r>
      <w:r>
        <w:rPr>
          <w:rFonts w:asciiTheme="minorEastAsia" w:eastAsiaTheme="minorEastAsia" w:hAnsiTheme="minorEastAsia"/>
          <w:szCs w:val="18"/>
          <w:lang w:eastAsia="ko-KR"/>
        </w:rPr>
        <w:t>POST</w:t>
      </w:r>
    </w:p>
    <w:p w14:paraId="51ACC903" w14:textId="77777777" w:rsidR="005D33AE" w:rsidRPr="00002124" w:rsidRDefault="005D33AE" w:rsidP="005D33AE">
      <w:pPr>
        <w:ind w:left="800"/>
        <w:rPr>
          <w:rFonts w:asciiTheme="minorEastAsia" w:eastAsiaTheme="minorEastAsia" w:hAnsiTheme="minorEastAsia"/>
          <w:szCs w:val="18"/>
          <w:lang w:eastAsia="ko-KR"/>
        </w:rPr>
      </w:pPr>
    </w:p>
    <w:p w14:paraId="6CA84FC1" w14:textId="77777777" w:rsidR="005D33AE" w:rsidRDefault="005D33AE" w:rsidP="005D33AE">
      <w:pPr>
        <w:rPr>
          <w:rFonts w:asciiTheme="minorEastAsia" w:eastAsiaTheme="minorEastAsia" w:hAnsiTheme="minorEastAsia"/>
          <w:b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b/>
          <w:szCs w:val="18"/>
          <w:lang w:eastAsia="ko-KR"/>
        </w:rPr>
        <w:t>- Parameter 형식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4"/>
        <w:gridCol w:w="832"/>
        <w:gridCol w:w="1060"/>
        <w:gridCol w:w="4640"/>
      </w:tblGrid>
      <w:tr w:rsidR="005D33AE" w:rsidRPr="00002124" w14:paraId="7ED55241" w14:textId="77777777" w:rsidTr="000A21B1">
        <w:tc>
          <w:tcPr>
            <w:tcW w:w="2944" w:type="dxa"/>
            <w:shd w:val="clear" w:color="auto" w:fill="C6D9F1"/>
          </w:tcPr>
          <w:p w14:paraId="10088CE3" w14:textId="77777777" w:rsidR="005D33AE" w:rsidRPr="00002124" w:rsidRDefault="005D33AE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파라미터명</w:t>
            </w:r>
          </w:p>
        </w:tc>
        <w:tc>
          <w:tcPr>
            <w:tcW w:w="832" w:type="dxa"/>
            <w:shd w:val="clear" w:color="auto" w:fill="C6D9F1"/>
          </w:tcPr>
          <w:p w14:paraId="331197FD" w14:textId="77777777" w:rsidR="005D33AE" w:rsidRPr="00002124" w:rsidRDefault="005D33AE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타입</w:t>
            </w:r>
          </w:p>
        </w:tc>
        <w:tc>
          <w:tcPr>
            <w:tcW w:w="1060" w:type="dxa"/>
            <w:shd w:val="clear" w:color="auto" w:fill="C6D9F1"/>
          </w:tcPr>
          <w:p w14:paraId="45008F3D" w14:textId="77777777" w:rsidR="005D33AE" w:rsidRPr="00002124" w:rsidRDefault="005D33AE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필수여부</w:t>
            </w:r>
          </w:p>
        </w:tc>
        <w:tc>
          <w:tcPr>
            <w:tcW w:w="4640" w:type="dxa"/>
            <w:shd w:val="clear" w:color="auto" w:fill="C6D9F1"/>
          </w:tcPr>
          <w:p w14:paraId="4183F831" w14:textId="77777777" w:rsidR="005D33AE" w:rsidRPr="00002124" w:rsidRDefault="005D33AE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</w:tr>
      <w:tr w:rsidR="005D33AE" w:rsidRPr="00002124" w14:paraId="2599F047" w14:textId="77777777" w:rsidTr="000A21B1">
        <w:tc>
          <w:tcPr>
            <w:tcW w:w="2944" w:type="dxa"/>
            <w:vAlign w:val="center"/>
          </w:tcPr>
          <w:p w14:paraId="58C17B60" w14:textId="63F9CFD4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lang_type</w:t>
            </w:r>
          </w:p>
        </w:tc>
        <w:tc>
          <w:tcPr>
            <w:tcW w:w="832" w:type="dxa"/>
            <w:vAlign w:val="center"/>
          </w:tcPr>
          <w:p w14:paraId="11A70425" w14:textId="01A6EB1C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vAlign w:val="center"/>
          </w:tcPr>
          <w:p w14:paraId="4F56B2FE" w14:textId="7B9644A5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vAlign w:val="center"/>
          </w:tcPr>
          <w:p w14:paraId="4C1D92EA" w14:textId="4ED465FA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언어 코드</w:t>
            </w:r>
          </w:p>
        </w:tc>
      </w:tr>
      <w:tr w:rsidR="005D33AE" w:rsidRPr="00002124" w14:paraId="00D30C9C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DA3A265" w14:textId="45590CC0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pms_seq_no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999C4ED" w14:textId="044AEEEE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B246F79" w14:textId="49BCD762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FD5315A" w14:textId="6C9FA9E8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호텔 ID</w:t>
            </w:r>
          </w:p>
        </w:tc>
      </w:tr>
      <w:tr w:rsidR="005D33AE" w:rsidRPr="00002124" w14:paraId="7CE3C6BC" w14:textId="77777777" w:rsidTr="000A21B1">
        <w:tc>
          <w:tcPr>
            <w:tcW w:w="2944" w:type="dxa"/>
            <w:vAlign w:val="center"/>
          </w:tcPr>
          <w:p w14:paraId="3B977804" w14:textId="44462B48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room_seq_no</w:t>
            </w:r>
          </w:p>
        </w:tc>
        <w:tc>
          <w:tcPr>
            <w:tcW w:w="832" w:type="dxa"/>
            <w:vAlign w:val="center"/>
          </w:tcPr>
          <w:p w14:paraId="3CE405E6" w14:textId="52F748B0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vAlign w:val="center"/>
          </w:tcPr>
          <w:p w14:paraId="12C322B2" w14:textId="73AC787A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vAlign w:val="center"/>
          </w:tcPr>
          <w:p w14:paraId="6316CDD8" w14:textId="3A96D9C8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객실 ID</w:t>
            </w:r>
          </w:p>
        </w:tc>
      </w:tr>
      <w:tr w:rsidR="005D33AE" w:rsidRPr="00002124" w14:paraId="274DDE63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94C1062" w14:textId="482D9211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prm_seq_no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61D63A2" w14:textId="174969CC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0840423" w14:textId="766C85DB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39F74BA" w14:textId="3C581F17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프로모션 ID</w:t>
            </w:r>
          </w:p>
        </w:tc>
      </w:tr>
      <w:tr w:rsidR="005D33AE" w:rsidRPr="00002124" w14:paraId="1F2744C7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1593522" w14:textId="1BAD8B00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mmbrs_seq_no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65849E6" w14:textId="6BBA4A13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417A971" w14:textId="64B8BB41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ACBFFF6" w14:textId="1DF48C4D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멤버십 ID</w:t>
            </w:r>
          </w:p>
        </w:tc>
      </w:tr>
      <w:tr w:rsidR="005D33AE" w:rsidRPr="00002124" w14:paraId="7DD66491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08659EA" w14:textId="49B717BA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cpny_seq_no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D3434C1" w14:textId="1016056D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6D8CCA5" w14:textId="37DAEBAF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62FAB95" w14:textId="64905E2E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기업체 ID</w:t>
            </w:r>
          </w:p>
        </w:tc>
      </w:tr>
      <w:tr w:rsidR="005D33AE" w:rsidRPr="00002124" w14:paraId="1EF7FA55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4DD0F08" w14:textId="117A011A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rooms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F965F3A" w14:textId="1088F5A0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6D00C2F" w14:textId="7143B0EC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670584B" w14:textId="4CE7379C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객실 수</w:t>
            </w:r>
          </w:p>
        </w:tc>
      </w:tr>
      <w:tr w:rsidR="005D33AE" w:rsidRPr="00002124" w14:paraId="3463AF4A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A4B547D" w14:textId="5D4D2879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adult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6F50F6F" w14:textId="74168AC3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25DEEDE" w14:textId="1FD64EC2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8A17073" w14:textId="7B981BF3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어른 수</w:t>
            </w:r>
          </w:p>
        </w:tc>
      </w:tr>
      <w:tr w:rsidR="005D33AE" w:rsidRPr="00002124" w14:paraId="397A780D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F48769B" w14:textId="15753151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children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9FB1883" w14:textId="4BF1A39A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0E82B56" w14:textId="101E271C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5D3629A" w14:textId="6FCF20AE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아동 수</w:t>
            </w:r>
          </w:p>
        </w:tc>
      </w:tr>
      <w:tr w:rsidR="005D33AE" w:rsidRPr="00002124" w14:paraId="7F3E63B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A5C56DA" w14:textId="7825A64C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channel_code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37CB1A7" w14:textId="5769B1D0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1B81FF2" w14:textId="0CD74A50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FAE5D4F" w14:textId="3A4A990F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채널 코드</w:t>
            </w:r>
          </w:p>
        </w:tc>
      </w:tr>
      <w:tr w:rsidR="005D33AE" w:rsidRPr="00002124" w14:paraId="684E1430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784FA71" w14:textId="5ADE9E8D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check_in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3887E1E" w14:textId="297579B7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65B202A" w14:textId="1ACB29F0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0EDA7DF" w14:textId="7F14A876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체크인</w:t>
            </w:r>
          </w:p>
        </w:tc>
      </w:tr>
      <w:tr w:rsidR="005D33AE" w:rsidRPr="00002124" w14:paraId="338FDB73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6697126" w14:textId="568FB39F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check_out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6266E02" w14:textId="61EAC53C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B572D33" w14:textId="069D6CE9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A6DDBA4" w14:textId="6067DF83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체크 아웃</w:t>
            </w:r>
          </w:p>
        </w:tc>
      </w:tr>
      <w:tr w:rsidR="005D33AE" w:rsidRPr="00002124" w14:paraId="72285EB4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CB5CCEB" w14:textId="316BA4D5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SS_REMOTE_IP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583396D" w14:textId="099F5A58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63ECD36" w14:textId="4159A913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2535674" w14:textId="27B82634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5D33AE" w:rsidRPr="00002124" w14:paraId="63F36DDE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0972C0F" w14:textId="4A78C8B7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SS_PMS_SEQ_NO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281EA48" w14:textId="16B90181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D0593CB" w14:textId="527B705A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A038433" w14:textId="762A6F5D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 </w:t>
            </w:r>
            <w:r w:rsidR="004B25E4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호텔 </w:t>
            </w:r>
            <w:r w:rsidR="004B25E4"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</w:tr>
      <w:tr w:rsidR="005D33AE" w:rsidRPr="00002124" w14:paraId="4FA62FA4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CCAD995" w14:textId="53E0271C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SS_PMS_CODE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D09ED3D" w14:textId="59493C1B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0DF1B45" w14:textId="6993B6F7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A26054C" w14:textId="0D1CE745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 </w:t>
            </w:r>
            <w:r w:rsidR="004B25E4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호텔 코드</w:t>
            </w:r>
          </w:p>
        </w:tc>
      </w:tr>
      <w:tr w:rsidR="005D33AE" w:rsidRPr="00002124" w14:paraId="5AD39105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57E8A29" w14:textId="2353F473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SS_OPERATION_MODE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28709BB" w14:textId="66D5A23D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18D25AD" w14:textId="2CBDDC6C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EEB100D" w14:textId="5398D7C8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 </w:t>
            </w:r>
            <w:r w:rsidR="004B25E4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운영 환경</w:t>
            </w:r>
          </w:p>
        </w:tc>
      </w:tr>
      <w:tr w:rsidR="005D33AE" w:rsidRPr="00002124" w14:paraId="4852A2E9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16F65E8" w14:textId="31958C6D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SS_MEMB_TEL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9A516C7" w14:textId="5138EF90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D678B30" w14:textId="104B4979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8538CF0" w14:textId="334E587C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5D33AE" w:rsidRPr="00002124" w14:paraId="3CCC001E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540A8AD" w14:textId="5FA5695B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SS_MEMB_SEQ_NO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C93BB22" w14:textId="67C7BFDE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A7EC95E" w14:textId="7518927E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CFFCF99" w14:textId="4AB8ECBA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5D33AE" w:rsidRPr="00002124" w14:paraId="002461C6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92D4913" w14:textId="335E6646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SS_MEMB_MASTER_NO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959575C" w14:textId="478668F1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3794F32" w14:textId="0A74B368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FE004C8" w14:textId="3A1345B1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5D33AE" w:rsidRPr="00002124" w14:paraId="5D4E4672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EC798D0" w14:textId="106577E3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SS_MEMB_LASTNAME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A3E19AA" w14:textId="1FB4F81D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B6B5625" w14:textId="7C9F304C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FD4AF1A" w14:textId="020CC38E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5D33AE" w:rsidRPr="00002124" w14:paraId="0ACC735F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EF160A1" w14:textId="3EB6E073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SS_MEMB_FIRSTNAME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D14B278" w14:textId="08CD68A9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E0F5EFE" w14:textId="4B34CD72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EBBEEFE" w14:textId="43BA7524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5D33AE" w:rsidRPr="00002124" w14:paraId="528566CF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072C8F8" w14:textId="632CC10A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SS_MEMB_EMAIL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E94BA8C" w14:textId="46F68A1A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AC54848" w14:textId="7B1CEFBE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D72A735" w14:textId="2026463C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5D33AE" w:rsidRPr="00002124" w14:paraId="7076984F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2C5E2C5" w14:textId="77612929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SS_MEMBER_INFO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C999C05" w14:textId="65750107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C0360B5" w14:textId="54B5628D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8A1C103" w14:textId="4D92A279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5D33AE" w:rsidRPr="00002124" w14:paraId="4EC82D99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679D2AB" w14:textId="549980E0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SS_LOGIN_TYPE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A93C934" w14:textId="1FF202F8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29ABCFD" w14:textId="2268A5A8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550FB5E" w14:textId="23A7F566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5D33AE" w:rsidRPr="00002124" w14:paraId="364047D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08A285C" w14:textId="7D7E1BF3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SS_LANG_TYPE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F3B5332" w14:textId="6A032792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1F39615" w14:textId="1611F444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8D17348" w14:textId="7BB8FD9A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 </w:t>
            </w:r>
            <w:r w:rsidR="004B25E4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언어 타입</w:t>
            </w:r>
          </w:p>
        </w:tc>
      </w:tr>
      <w:tr w:rsidR="005D33AE" w:rsidRPr="00002124" w14:paraId="1E066C35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24CC82C" w14:textId="7771F375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SS_CURRENCY_TYPE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6A816AC" w14:textId="6995D746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97ACAC2" w14:textId="3470775D" w:rsidR="005D33AE" w:rsidRPr="005D33AE" w:rsidRDefault="005D33AE" w:rsidP="005D33AE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6C13B22" w14:textId="5EDFE13D" w:rsidR="005D33AE" w:rsidRPr="005D33AE" w:rsidRDefault="005D33AE" w:rsidP="005D33AE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D33AE">
              <w:rPr>
                <w:rFonts w:asciiTheme="minorEastAsia" w:eastAsiaTheme="minorEastAsia" w:hAnsiTheme="minorEastAsia"/>
                <w:szCs w:val="18"/>
              </w:rPr>
              <w:t> </w:t>
            </w:r>
            <w:r w:rsidR="004B25E4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통화 ㅣ코드</w:t>
            </w:r>
          </w:p>
        </w:tc>
      </w:tr>
    </w:tbl>
    <w:p w14:paraId="1C83A2C9" w14:textId="77777777" w:rsidR="005D33AE" w:rsidRPr="00002124" w:rsidRDefault="005D33AE" w:rsidP="005D33AE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Arial"/>
          <w:szCs w:val="18"/>
          <w:lang w:eastAsia="ko-KR"/>
        </w:rPr>
      </w:pPr>
    </w:p>
    <w:p w14:paraId="0108B843" w14:textId="77777777" w:rsidR="005D33AE" w:rsidRPr="00002124" w:rsidRDefault="005D33AE" w:rsidP="005D33AE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69" w:name="_Toc97913374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샘플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R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equest Data</w:t>
      </w:r>
      <w:bookmarkEnd w:id="6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5D33AE" w:rsidRPr="00002124" w14:paraId="4140E4D6" w14:textId="77777777" w:rsidTr="000A21B1">
        <w:tc>
          <w:tcPr>
            <w:tcW w:w="9684" w:type="dxa"/>
          </w:tcPr>
          <w:p w14:paraId="4691A181" w14:textId="77777777" w:rsidR="005D33AE" w:rsidRPr="00002124" w:rsidRDefault="005D33AE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20"/>
                <w:lang w:val="en-US" w:eastAsia="ko-KR"/>
              </w:rPr>
              <w:t>H</w:t>
            </w: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eaders</w:t>
            </w:r>
          </w:p>
          <w:p w14:paraId="3052038E" w14:textId="77777777" w:rsidR="00076798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A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PI-KEY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$2a$12$vE3zD6zfYJwYNyjWcy3lFOAPV5iygnpvTVmZS/zFq2JuJDwXUZE2C</w:t>
            </w:r>
          </w:p>
          <w:p w14:paraId="555F2F0F" w14:textId="77777777" w:rsidR="00076798" w:rsidRPr="00002124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V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ENDOR_ID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BETEST</w:t>
            </w:r>
          </w:p>
          <w:p w14:paraId="5BEDB06C" w14:textId="77777777" w:rsidR="005D33AE" w:rsidRPr="00002124" w:rsidRDefault="005D33AE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</w:p>
          <w:p w14:paraId="48960D61" w14:textId="77777777" w:rsidR="005D33AE" w:rsidRPr="00002124" w:rsidRDefault="005D33AE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Query Params</w:t>
            </w:r>
          </w:p>
          <w:p w14:paraId="3F8C1C87" w14:textId="728F3956" w:rsidR="005D33AE" w:rsidRDefault="005D33AE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12F0D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{</w:t>
            </w:r>
            <w:r w:rsidRPr="005D33AE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hotelCode}/user/hotel/roomDetail</w:t>
            </w:r>
          </w:p>
          <w:p w14:paraId="7D2F3C28" w14:textId="77777777" w:rsidR="005D33AE" w:rsidRPr="00175B12" w:rsidRDefault="005D33AE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</w:pPr>
            <w:r w:rsidRPr="00175B12">
              <w:rPr>
                <w:rFonts w:asciiTheme="minorEastAsia" w:eastAsiaTheme="minorEastAsia" w:hAnsiTheme="minorEastAsia" w:hint="eastAsia"/>
                <w:b/>
                <w:bCs/>
                <w:szCs w:val="18"/>
                <w:lang w:eastAsia="ko-KR"/>
              </w:rPr>
              <w:t>R</w:t>
            </w:r>
            <w:r w:rsidRPr="00175B12"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equest Body </w:t>
            </w:r>
            <w:r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( Json ) </w:t>
            </w:r>
          </w:p>
          <w:p w14:paraId="65F67EDC" w14:textId="3A2EF5A0" w:rsidR="00771094" w:rsidRPr="00771094" w:rsidRDefault="005D33AE" w:rsidP="00771094">
            <w:pPr>
              <w:pStyle w:val="HTML"/>
              <w:rPr>
                <w:rFonts w:asciiTheme="minorEastAsia" w:eastAsiaTheme="minorEastAsia" w:hAnsiTheme="minorEastAsia"/>
                <w:szCs w:val="18"/>
              </w:rPr>
            </w:pPr>
            <w:r w:rsidRPr="00F86634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parameter: </w:t>
            </w:r>
            <w:r w:rsidR="00771094" w:rsidRPr="00771094">
              <w:rPr>
                <w:rFonts w:asciiTheme="minorEastAsia" w:eastAsiaTheme="minorEastAsia" w:hAnsiTheme="minorEastAsia"/>
                <w:szCs w:val="18"/>
              </w:rPr>
              <w:t>{</w:t>
            </w:r>
          </w:p>
          <w:p w14:paraId="3C6DAFE3" w14:textId="77777777" w:rsidR="00771094" w:rsidRPr="00771094" w:rsidRDefault="00771094" w:rsidP="0077109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771094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"pms_seq_no": "585",</w:t>
            </w:r>
          </w:p>
          <w:p w14:paraId="57017BDE" w14:textId="77777777" w:rsidR="00771094" w:rsidRPr="00771094" w:rsidRDefault="00771094" w:rsidP="0077109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771094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"room_seq_no": 6036,</w:t>
            </w:r>
          </w:p>
          <w:p w14:paraId="6EF9DCC5" w14:textId="77777777" w:rsidR="00771094" w:rsidRPr="00771094" w:rsidRDefault="00771094" w:rsidP="0077109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771094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"check_in": "2022-01-07",</w:t>
            </w:r>
          </w:p>
          <w:p w14:paraId="02976BB4" w14:textId="77777777" w:rsidR="00771094" w:rsidRPr="00771094" w:rsidRDefault="00771094" w:rsidP="0077109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771094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"check_out": "2022-01-08",</w:t>
            </w:r>
          </w:p>
          <w:p w14:paraId="060B8EDE" w14:textId="77777777" w:rsidR="00771094" w:rsidRPr="00771094" w:rsidRDefault="00771094" w:rsidP="0077109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771094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"rooms": "1",</w:t>
            </w:r>
          </w:p>
          <w:p w14:paraId="04749027" w14:textId="77777777" w:rsidR="00771094" w:rsidRPr="00771094" w:rsidRDefault="00771094" w:rsidP="0077109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771094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"adult": "2",</w:t>
            </w:r>
          </w:p>
          <w:p w14:paraId="06CAE6CD" w14:textId="77777777" w:rsidR="00771094" w:rsidRPr="00771094" w:rsidRDefault="00771094" w:rsidP="0077109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771094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"children": "0",</w:t>
            </w:r>
          </w:p>
          <w:p w14:paraId="31050B5C" w14:textId="77777777" w:rsidR="00771094" w:rsidRPr="00771094" w:rsidRDefault="00771094" w:rsidP="0077109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771094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"channel_code": "WINGS_B2C",</w:t>
            </w:r>
          </w:p>
          <w:p w14:paraId="2991A6E6" w14:textId="77777777" w:rsidR="00771094" w:rsidRPr="00771094" w:rsidRDefault="00771094" w:rsidP="0077109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771094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"lang_type": "KO",</w:t>
            </w:r>
          </w:p>
          <w:p w14:paraId="53BC9205" w14:textId="77777777" w:rsidR="00771094" w:rsidRPr="00771094" w:rsidRDefault="00771094" w:rsidP="0077109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771094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"prm_seq_no": "",</w:t>
            </w:r>
          </w:p>
          <w:p w14:paraId="043A9E74" w14:textId="77777777" w:rsidR="00771094" w:rsidRPr="00771094" w:rsidRDefault="00771094" w:rsidP="0077109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771094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"cpny_seq_no": "",</w:t>
            </w:r>
          </w:p>
          <w:p w14:paraId="57DD6EA7" w14:textId="77777777" w:rsidR="00771094" w:rsidRPr="00771094" w:rsidRDefault="00771094" w:rsidP="0077109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771094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"SS_PMS_SEQ_NO": "585",</w:t>
            </w:r>
          </w:p>
          <w:p w14:paraId="64EAE471" w14:textId="77777777" w:rsidR="00771094" w:rsidRPr="00771094" w:rsidRDefault="00771094" w:rsidP="0077109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771094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"SS_PMS_CODE": "MFH1",</w:t>
            </w:r>
          </w:p>
          <w:p w14:paraId="224AB2D9" w14:textId="77777777" w:rsidR="00771094" w:rsidRPr="00771094" w:rsidRDefault="00771094" w:rsidP="0077109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771094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"SS_MEMBER_INFO": "",</w:t>
            </w:r>
          </w:p>
          <w:p w14:paraId="26BBE29C" w14:textId="77777777" w:rsidR="00771094" w:rsidRPr="00771094" w:rsidRDefault="00771094" w:rsidP="0077109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771094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"SS_LANG_TYPE": "KO",</w:t>
            </w:r>
          </w:p>
          <w:p w14:paraId="10F141DB" w14:textId="77777777" w:rsidR="00771094" w:rsidRPr="00771094" w:rsidRDefault="00771094" w:rsidP="0077109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771094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"SS_REMOTE_IP": "",</w:t>
            </w:r>
          </w:p>
          <w:p w14:paraId="12783778" w14:textId="77777777" w:rsidR="00771094" w:rsidRPr="00771094" w:rsidRDefault="00771094" w:rsidP="0077109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771094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"SS_OPERATION_MODE": "test",</w:t>
            </w:r>
          </w:p>
          <w:p w14:paraId="28F49FF5" w14:textId="77777777" w:rsidR="00771094" w:rsidRPr="00771094" w:rsidRDefault="00771094" w:rsidP="0077109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771094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"SS_CURRENCY_TYPE": "KRW",</w:t>
            </w:r>
          </w:p>
          <w:p w14:paraId="4BA937AB" w14:textId="77777777" w:rsidR="00771094" w:rsidRPr="00771094" w:rsidRDefault="00771094" w:rsidP="0077109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771094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"SS_MEMB_SEQ_NO": "",</w:t>
            </w:r>
          </w:p>
          <w:p w14:paraId="35C987C5" w14:textId="77777777" w:rsidR="00771094" w:rsidRPr="00771094" w:rsidRDefault="00771094" w:rsidP="0077109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771094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"SS_MEMB_MASTER_NO": "",</w:t>
            </w:r>
          </w:p>
          <w:p w14:paraId="0F6A5295" w14:textId="77777777" w:rsidR="00771094" w:rsidRPr="00771094" w:rsidRDefault="00771094" w:rsidP="0077109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771094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"SS_MEMB_LASTNAME": "",</w:t>
            </w:r>
          </w:p>
          <w:p w14:paraId="7CEED293" w14:textId="77777777" w:rsidR="00771094" w:rsidRPr="00771094" w:rsidRDefault="00771094" w:rsidP="0077109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771094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"SS_MEMB_FIRSTNAME": "",</w:t>
            </w:r>
          </w:p>
          <w:p w14:paraId="7111574C" w14:textId="77777777" w:rsidR="00771094" w:rsidRPr="00771094" w:rsidRDefault="00771094" w:rsidP="0077109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771094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"SS_MEMB_EMAIL": "",</w:t>
            </w:r>
          </w:p>
          <w:p w14:paraId="414EEF3A" w14:textId="77777777" w:rsidR="00771094" w:rsidRPr="00771094" w:rsidRDefault="00771094" w:rsidP="0077109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771094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"SS_MEMB_TEL": "",</w:t>
            </w:r>
          </w:p>
          <w:p w14:paraId="0C3C5E36" w14:textId="77777777" w:rsidR="00771094" w:rsidRPr="00771094" w:rsidRDefault="00771094" w:rsidP="0077109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771094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"SS_LOGIN_TYPE": ""</w:t>
            </w:r>
          </w:p>
          <w:p w14:paraId="4EC8AC55" w14:textId="02F704CE" w:rsidR="00771094" w:rsidRPr="00771094" w:rsidRDefault="00771094" w:rsidP="0077109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771094">
              <w:rPr>
                <w:rFonts w:asciiTheme="minorEastAsia" w:eastAsiaTheme="minorEastAsia" w:hAnsiTheme="minorEastAsia"/>
                <w:szCs w:val="18"/>
                <w:lang w:eastAsia="ko-KR"/>
              </w:rPr>
              <w:t>}</w:t>
            </w:r>
          </w:p>
          <w:p w14:paraId="2FB80267" w14:textId="38CDEB4D" w:rsidR="00771094" w:rsidRPr="00002124" w:rsidRDefault="00771094" w:rsidP="005D33AE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</w:tbl>
    <w:p w14:paraId="7197C127" w14:textId="77777777" w:rsidR="005D33AE" w:rsidRPr="00002124" w:rsidRDefault="005D33AE" w:rsidP="005D33AE">
      <w:pPr>
        <w:rPr>
          <w:rFonts w:asciiTheme="minorEastAsia" w:eastAsiaTheme="minorEastAsia" w:hAnsiTheme="minorEastAsia" w:cs="Arial"/>
          <w:szCs w:val="18"/>
          <w:lang w:eastAsia="ko-KR"/>
        </w:rPr>
      </w:pPr>
    </w:p>
    <w:p w14:paraId="65D9E615" w14:textId="77777777" w:rsidR="005D33AE" w:rsidRPr="00002124" w:rsidRDefault="005D33AE" w:rsidP="005D33AE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70" w:name="_Toc97913375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</w:t>
      </w:r>
      <w:r w:rsidRPr="00002124">
        <w:rPr>
          <w:rFonts w:asciiTheme="minorEastAsia" w:eastAsiaTheme="minorEastAsia" w:hAnsiTheme="minorEastAsia"/>
          <w:b w:val="0"/>
          <w:bCs/>
          <w:lang w:val="en-US" w:eastAsia="ko-KR"/>
        </w:rPr>
        <w:t>e</w:t>
      </w:r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sponse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Format :: J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SO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N 형태로 반환</w:t>
      </w:r>
      <w:bookmarkEnd w:id="70"/>
    </w:p>
    <w:p w14:paraId="735CA9A3" w14:textId="77777777" w:rsidR="005D33AE" w:rsidRPr="00002124" w:rsidRDefault="005D33AE" w:rsidP="005D33AE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돋움"/>
          <w:b/>
          <w:szCs w:val="18"/>
          <w:lang w:val="en-US" w:eastAsia="ko-KR"/>
        </w:rPr>
      </w:pPr>
      <w:r w:rsidRPr="00002124">
        <w:rPr>
          <w:rFonts w:asciiTheme="minorEastAsia" w:eastAsiaTheme="minorEastAsia" w:hAnsiTheme="minorEastAsia" w:cs="돋움" w:hint="eastAsia"/>
          <w:b/>
          <w:szCs w:val="18"/>
          <w:lang w:val="en-US" w:eastAsia="ko-KR"/>
        </w:rPr>
        <w:t>- 반환값 형식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5"/>
        <w:gridCol w:w="776"/>
        <w:gridCol w:w="1072"/>
        <w:gridCol w:w="3048"/>
        <w:gridCol w:w="1885"/>
      </w:tblGrid>
      <w:tr w:rsidR="005D33AE" w:rsidRPr="00002124" w14:paraId="15E521A7" w14:textId="77777777" w:rsidTr="000A21B1">
        <w:tc>
          <w:tcPr>
            <w:tcW w:w="2825" w:type="dxa"/>
            <w:shd w:val="clear" w:color="auto" w:fill="C6D9F1"/>
            <w:vAlign w:val="center"/>
          </w:tcPr>
          <w:p w14:paraId="44E4D5A4" w14:textId="77777777" w:rsidR="005D33AE" w:rsidRPr="00002124" w:rsidRDefault="005D33AE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엘리먼트 명</w:t>
            </w:r>
          </w:p>
        </w:tc>
        <w:tc>
          <w:tcPr>
            <w:tcW w:w="776" w:type="dxa"/>
            <w:shd w:val="clear" w:color="auto" w:fill="C6D9F1"/>
            <w:vAlign w:val="center"/>
          </w:tcPr>
          <w:p w14:paraId="19E4BF22" w14:textId="77777777" w:rsidR="005D33AE" w:rsidRPr="00002124" w:rsidRDefault="005D33AE" w:rsidP="000A21B1">
            <w:pP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D</w:t>
            </w:r>
            <w: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  <w:t>ata Type</w:t>
            </w:r>
          </w:p>
        </w:tc>
        <w:tc>
          <w:tcPr>
            <w:tcW w:w="1072" w:type="dxa"/>
            <w:shd w:val="clear" w:color="auto" w:fill="C6D9F1"/>
            <w:vAlign w:val="center"/>
          </w:tcPr>
          <w:p w14:paraId="77854AEC" w14:textId="77777777" w:rsidR="005D33AE" w:rsidRPr="00002124" w:rsidRDefault="005D33AE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</w:p>
        </w:tc>
        <w:tc>
          <w:tcPr>
            <w:tcW w:w="3048" w:type="dxa"/>
            <w:shd w:val="clear" w:color="auto" w:fill="C6D9F1"/>
            <w:vAlign w:val="center"/>
          </w:tcPr>
          <w:p w14:paraId="4F983C31" w14:textId="77777777" w:rsidR="005D33AE" w:rsidRPr="00002124" w:rsidRDefault="005D33AE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  <w:tc>
          <w:tcPr>
            <w:tcW w:w="1885" w:type="dxa"/>
            <w:shd w:val="clear" w:color="auto" w:fill="C6D9F1"/>
            <w:vAlign w:val="center"/>
          </w:tcPr>
          <w:p w14:paraId="1E49F267" w14:textId="77777777" w:rsidR="005D33AE" w:rsidRPr="00002124" w:rsidRDefault="005D33AE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반환 타입</w:t>
            </w:r>
          </w:p>
        </w:tc>
      </w:tr>
      <w:tr w:rsidR="005D33AE" w:rsidRPr="00002124" w14:paraId="46184565" w14:textId="77777777" w:rsidTr="000A21B1">
        <w:tc>
          <w:tcPr>
            <w:tcW w:w="2825" w:type="dxa"/>
            <w:vAlign w:val="center"/>
          </w:tcPr>
          <w:p w14:paraId="1248BB0B" w14:textId="77777777" w:rsidR="005D33AE" w:rsidRPr="00CF5000" w:rsidRDefault="005D33AE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result</w:t>
            </w:r>
          </w:p>
        </w:tc>
        <w:tc>
          <w:tcPr>
            <w:tcW w:w="776" w:type="dxa"/>
            <w:vAlign w:val="center"/>
          </w:tcPr>
          <w:p w14:paraId="0B3C5164" w14:textId="77777777" w:rsidR="005D33AE" w:rsidRPr="00CF5000" w:rsidRDefault="005D33AE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List</w:t>
            </w:r>
          </w:p>
        </w:tc>
        <w:tc>
          <w:tcPr>
            <w:tcW w:w="1072" w:type="dxa"/>
            <w:vAlign w:val="center"/>
          </w:tcPr>
          <w:p w14:paraId="240B2C3E" w14:textId="77777777" w:rsidR="005D33AE" w:rsidRPr="00CF5000" w:rsidRDefault="005D33AE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BAD01DE" w14:textId="77777777" w:rsidR="005D33AE" w:rsidRPr="00CF5000" w:rsidRDefault="005D33AE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5" w:type="dxa"/>
            <w:vAlign w:val="center"/>
          </w:tcPr>
          <w:p w14:paraId="172D7618" w14:textId="77777777" w:rsidR="005D33AE" w:rsidRPr="00CF5000" w:rsidRDefault="005D33AE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“JSON“</w:t>
            </w:r>
          </w:p>
        </w:tc>
      </w:tr>
      <w:tr w:rsidR="00246BEA" w:rsidRPr="00002124" w14:paraId="798930F5" w14:textId="77777777" w:rsidTr="000A21B1">
        <w:tc>
          <w:tcPr>
            <w:tcW w:w="2825" w:type="dxa"/>
            <w:vAlign w:val="center"/>
          </w:tcPr>
          <w:p w14:paraId="3FF6D33D" w14:textId="7B35664D" w:rsidR="00246BEA" w:rsidRPr="00CF5000" w:rsidRDefault="00246BE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246BEA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last_chng_dt</w:t>
            </w:r>
          </w:p>
        </w:tc>
        <w:tc>
          <w:tcPr>
            <w:tcW w:w="776" w:type="dxa"/>
            <w:vAlign w:val="center"/>
          </w:tcPr>
          <w:p w14:paraId="7B12ACF0" w14:textId="77777777" w:rsidR="00246BEA" w:rsidRPr="00CF5000" w:rsidRDefault="00246BEA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168174F7" w14:textId="77777777" w:rsidR="00246BEA" w:rsidRPr="00CF5000" w:rsidRDefault="00246BEA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F70F248" w14:textId="5622FF5B" w:rsidR="00246BEA" w:rsidRPr="00CF5000" w:rsidRDefault="00246BE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최종 수정 일시</w:t>
            </w:r>
          </w:p>
        </w:tc>
        <w:tc>
          <w:tcPr>
            <w:tcW w:w="1885" w:type="dxa"/>
            <w:vAlign w:val="center"/>
          </w:tcPr>
          <w:p w14:paraId="2B0BAA18" w14:textId="77777777" w:rsidR="00246BEA" w:rsidRPr="00CF5000" w:rsidRDefault="00246BEA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246BEA" w:rsidRPr="00002124" w14:paraId="0F8772BE" w14:textId="77777777" w:rsidTr="000A21B1">
        <w:tc>
          <w:tcPr>
            <w:tcW w:w="2825" w:type="dxa"/>
            <w:vAlign w:val="center"/>
          </w:tcPr>
          <w:p w14:paraId="40960189" w14:textId="21FDE1CE" w:rsidR="00246BEA" w:rsidRPr="00CF5000" w:rsidRDefault="00246BE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246BEA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basic_nop</w:t>
            </w:r>
          </w:p>
        </w:tc>
        <w:tc>
          <w:tcPr>
            <w:tcW w:w="776" w:type="dxa"/>
            <w:vAlign w:val="center"/>
          </w:tcPr>
          <w:p w14:paraId="55C5B7A4" w14:textId="77777777" w:rsidR="00246BEA" w:rsidRPr="00CF5000" w:rsidRDefault="00246BEA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1D22E460" w14:textId="77777777" w:rsidR="00246BEA" w:rsidRPr="00CF5000" w:rsidRDefault="00246BEA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E9FE986" w14:textId="2558D012" w:rsidR="00246BEA" w:rsidRPr="00CF5000" w:rsidRDefault="00246BE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기본 인원</w:t>
            </w:r>
          </w:p>
        </w:tc>
        <w:tc>
          <w:tcPr>
            <w:tcW w:w="1885" w:type="dxa"/>
            <w:vAlign w:val="center"/>
          </w:tcPr>
          <w:p w14:paraId="37CEB1CA" w14:textId="77777777" w:rsidR="00246BEA" w:rsidRPr="00CF5000" w:rsidRDefault="00246BEA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246BEA" w:rsidRPr="00002124" w14:paraId="4F6A0580" w14:textId="77777777" w:rsidTr="000A21B1">
        <w:tc>
          <w:tcPr>
            <w:tcW w:w="2825" w:type="dxa"/>
            <w:vAlign w:val="center"/>
          </w:tcPr>
          <w:p w14:paraId="31AAF6FE" w14:textId="48E2EC51" w:rsidR="00246BEA" w:rsidRPr="00CF5000" w:rsidRDefault="00246BE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246BEA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room_cms_conn_id</w:t>
            </w:r>
          </w:p>
        </w:tc>
        <w:tc>
          <w:tcPr>
            <w:tcW w:w="776" w:type="dxa"/>
            <w:vAlign w:val="center"/>
          </w:tcPr>
          <w:p w14:paraId="06D23D2D" w14:textId="77777777" w:rsidR="00246BEA" w:rsidRPr="00CF5000" w:rsidRDefault="00246BEA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4A81A517" w14:textId="77777777" w:rsidR="00246BEA" w:rsidRPr="00CF5000" w:rsidRDefault="00246BEA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AA7309B" w14:textId="16FF4210" w:rsidR="00246BEA" w:rsidRPr="00CF5000" w:rsidRDefault="00246BE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객실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CMS 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연결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2B008E90" w14:textId="77777777" w:rsidR="00246BEA" w:rsidRPr="00CF5000" w:rsidRDefault="00246BEA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246BEA" w:rsidRPr="00002124" w14:paraId="3324BA1B" w14:textId="77777777" w:rsidTr="000A21B1">
        <w:tc>
          <w:tcPr>
            <w:tcW w:w="2825" w:type="dxa"/>
            <w:vAlign w:val="center"/>
          </w:tcPr>
          <w:p w14:paraId="7445A2D5" w14:textId="668B9646" w:rsidR="00246BEA" w:rsidRPr="00CF5000" w:rsidRDefault="00246BE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246BEA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room_code</w:t>
            </w:r>
          </w:p>
        </w:tc>
        <w:tc>
          <w:tcPr>
            <w:tcW w:w="776" w:type="dxa"/>
            <w:vAlign w:val="center"/>
          </w:tcPr>
          <w:p w14:paraId="2E84B639" w14:textId="77777777" w:rsidR="00246BEA" w:rsidRPr="00CF5000" w:rsidRDefault="00246BEA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344F7177" w14:textId="77777777" w:rsidR="00246BEA" w:rsidRPr="00CF5000" w:rsidRDefault="00246BEA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6C0A404" w14:textId="7BAFBDFC" w:rsidR="00246BEA" w:rsidRPr="00CF5000" w:rsidRDefault="00246BE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객실 코드</w:t>
            </w:r>
          </w:p>
        </w:tc>
        <w:tc>
          <w:tcPr>
            <w:tcW w:w="1885" w:type="dxa"/>
            <w:vAlign w:val="center"/>
          </w:tcPr>
          <w:p w14:paraId="076119BA" w14:textId="77777777" w:rsidR="00246BEA" w:rsidRPr="00CF5000" w:rsidRDefault="00246BEA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246BEA" w:rsidRPr="00002124" w14:paraId="1803255D" w14:textId="77777777" w:rsidTr="000A21B1">
        <w:tc>
          <w:tcPr>
            <w:tcW w:w="2825" w:type="dxa"/>
            <w:vAlign w:val="center"/>
          </w:tcPr>
          <w:p w14:paraId="1DFC8089" w14:textId="6AEA1E32" w:rsidR="00246BEA" w:rsidRPr="00CF5000" w:rsidRDefault="00246BE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246BEA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lastRenderedPageBreak/>
              <w:t>max_rate</w:t>
            </w:r>
          </w:p>
        </w:tc>
        <w:tc>
          <w:tcPr>
            <w:tcW w:w="776" w:type="dxa"/>
            <w:vAlign w:val="center"/>
          </w:tcPr>
          <w:p w14:paraId="7ADBC50F" w14:textId="77777777" w:rsidR="00246BEA" w:rsidRPr="00CF5000" w:rsidRDefault="00246BEA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5C23C09E" w14:textId="77777777" w:rsidR="00246BEA" w:rsidRPr="00CF5000" w:rsidRDefault="00246BEA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2A14417" w14:textId="5EB24BF9" w:rsidR="00246BEA" w:rsidRPr="00CF5000" w:rsidRDefault="00246BE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최고 요금</w:t>
            </w:r>
          </w:p>
        </w:tc>
        <w:tc>
          <w:tcPr>
            <w:tcW w:w="1885" w:type="dxa"/>
            <w:vAlign w:val="center"/>
          </w:tcPr>
          <w:p w14:paraId="5FBE0643" w14:textId="77777777" w:rsidR="00246BEA" w:rsidRPr="00CF5000" w:rsidRDefault="00246BEA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246BEA" w:rsidRPr="00002124" w14:paraId="56B04F38" w14:textId="77777777" w:rsidTr="000A21B1">
        <w:tc>
          <w:tcPr>
            <w:tcW w:w="2825" w:type="dxa"/>
            <w:vAlign w:val="center"/>
          </w:tcPr>
          <w:p w14:paraId="318B5648" w14:textId="5FDEB86E" w:rsidR="00246BEA" w:rsidRPr="00CF5000" w:rsidRDefault="00246BE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246BEA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room_facilities</w:t>
            </w:r>
          </w:p>
        </w:tc>
        <w:tc>
          <w:tcPr>
            <w:tcW w:w="776" w:type="dxa"/>
            <w:vAlign w:val="center"/>
          </w:tcPr>
          <w:p w14:paraId="4979C97E" w14:textId="77777777" w:rsidR="00246BEA" w:rsidRPr="00CF5000" w:rsidRDefault="00246BEA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033CF99" w14:textId="77777777" w:rsidR="00246BEA" w:rsidRPr="00CF5000" w:rsidRDefault="00246BEA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EAFFED8" w14:textId="4E761CC0" w:rsidR="00246BEA" w:rsidRPr="00CF5000" w:rsidRDefault="00246BE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객실 시설</w:t>
            </w:r>
          </w:p>
        </w:tc>
        <w:tc>
          <w:tcPr>
            <w:tcW w:w="1885" w:type="dxa"/>
            <w:vAlign w:val="center"/>
          </w:tcPr>
          <w:p w14:paraId="00D06B48" w14:textId="77777777" w:rsidR="00246BEA" w:rsidRPr="00CF5000" w:rsidRDefault="00246BEA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246BEA" w:rsidRPr="00002124" w14:paraId="073775DF" w14:textId="77777777" w:rsidTr="000A21B1">
        <w:tc>
          <w:tcPr>
            <w:tcW w:w="2825" w:type="dxa"/>
            <w:vAlign w:val="center"/>
          </w:tcPr>
          <w:p w14:paraId="0D1AEFC0" w14:textId="45975259" w:rsidR="00246BEA" w:rsidRPr="00CF5000" w:rsidRDefault="00246BE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246BEA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first_reg_dt</w:t>
            </w:r>
          </w:p>
        </w:tc>
        <w:tc>
          <w:tcPr>
            <w:tcW w:w="776" w:type="dxa"/>
            <w:vAlign w:val="center"/>
          </w:tcPr>
          <w:p w14:paraId="5D6C4209" w14:textId="77777777" w:rsidR="00246BEA" w:rsidRPr="00CF5000" w:rsidRDefault="00246BEA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1D2E3055" w14:textId="77777777" w:rsidR="00246BEA" w:rsidRPr="00CF5000" w:rsidRDefault="00246BEA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000F749" w14:textId="0A901155" w:rsidR="00246BEA" w:rsidRPr="00CF5000" w:rsidRDefault="00246BE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최초 등록 일시</w:t>
            </w:r>
          </w:p>
        </w:tc>
        <w:tc>
          <w:tcPr>
            <w:tcW w:w="1885" w:type="dxa"/>
            <w:vAlign w:val="center"/>
          </w:tcPr>
          <w:p w14:paraId="101B6D29" w14:textId="77777777" w:rsidR="00246BEA" w:rsidRPr="00CF5000" w:rsidRDefault="00246BEA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246BEA" w:rsidRPr="00002124" w14:paraId="3B2B47EA" w14:textId="77777777" w:rsidTr="000A21B1">
        <w:tc>
          <w:tcPr>
            <w:tcW w:w="2825" w:type="dxa"/>
            <w:vAlign w:val="center"/>
          </w:tcPr>
          <w:p w14:paraId="62DEA3FE" w14:textId="380752C9" w:rsidR="00246BEA" w:rsidRPr="00CF5000" w:rsidRDefault="0063456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3456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basic_rate</w:t>
            </w:r>
          </w:p>
        </w:tc>
        <w:tc>
          <w:tcPr>
            <w:tcW w:w="776" w:type="dxa"/>
            <w:vAlign w:val="center"/>
          </w:tcPr>
          <w:p w14:paraId="124629F5" w14:textId="77777777" w:rsidR="00246BEA" w:rsidRPr="00CF5000" w:rsidRDefault="00246BEA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28C457F3" w14:textId="77777777" w:rsidR="00246BEA" w:rsidRPr="00CF5000" w:rsidRDefault="00246BEA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F6EC4BF" w14:textId="0E1208B5" w:rsidR="00246BEA" w:rsidRPr="00CF5000" w:rsidRDefault="0063456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기본 요금</w:t>
            </w:r>
          </w:p>
        </w:tc>
        <w:tc>
          <w:tcPr>
            <w:tcW w:w="1885" w:type="dxa"/>
            <w:vAlign w:val="center"/>
          </w:tcPr>
          <w:p w14:paraId="277E8118" w14:textId="77777777" w:rsidR="00246BEA" w:rsidRPr="00CF5000" w:rsidRDefault="00246BEA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246BEA" w:rsidRPr="00002124" w14:paraId="136996C1" w14:textId="77777777" w:rsidTr="000A21B1">
        <w:tc>
          <w:tcPr>
            <w:tcW w:w="2825" w:type="dxa"/>
            <w:vAlign w:val="center"/>
          </w:tcPr>
          <w:p w14:paraId="28A8C267" w14:textId="284FF5AA" w:rsidR="00246BEA" w:rsidRPr="00CF5000" w:rsidRDefault="0063456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3456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max_adult_nop_cnt</w:t>
            </w:r>
          </w:p>
        </w:tc>
        <w:tc>
          <w:tcPr>
            <w:tcW w:w="776" w:type="dxa"/>
            <w:vAlign w:val="center"/>
          </w:tcPr>
          <w:p w14:paraId="6D36B82A" w14:textId="77777777" w:rsidR="00246BEA" w:rsidRPr="00CF5000" w:rsidRDefault="00246BEA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7441FC9" w14:textId="77777777" w:rsidR="00246BEA" w:rsidRPr="00CF5000" w:rsidRDefault="00246BEA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B845E07" w14:textId="7C447067" w:rsidR="00246BEA" w:rsidRPr="00CF5000" w:rsidRDefault="0063456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최대 성인 수</w:t>
            </w:r>
          </w:p>
        </w:tc>
        <w:tc>
          <w:tcPr>
            <w:tcW w:w="1885" w:type="dxa"/>
            <w:vAlign w:val="center"/>
          </w:tcPr>
          <w:p w14:paraId="6017FD9F" w14:textId="77777777" w:rsidR="00246BEA" w:rsidRPr="00CF5000" w:rsidRDefault="00246BEA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246BEA" w:rsidRPr="00002124" w14:paraId="5750883E" w14:textId="77777777" w:rsidTr="000A21B1">
        <w:tc>
          <w:tcPr>
            <w:tcW w:w="2825" w:type="dxa"/>
            <w:vAlign w:val="center"/>
          </w:tcPr>
          <w:p w14:paraId="47AB5D98" w14:textId="55135DBE" w:rsidR="00246BEA" w:rsidRPr="00CF5000" w:rsidRDefault="00CA760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CA760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firstday_rate</w:t>
            </w:r>
          </w:p>
        </w:tc>
        <w:tc>
          <w:tcPr>
            <w:tcW w:w="776" w:type="dxa"/>
            <w:vAlign w:val="center"/>
          </w:tcPr>
          <w:p w14:paraId="143267E3" w14:textId="77777777" w:rsidR="00246BEA" w:rsidRPr="00CF5000" w:rsidRDefault="00246BEA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CC836DE" w14:textId="77777777" w:rsidR="00246BEA" w:rsidRPr="00CF5000" w:rsidRDefault="00246BEA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7EDE6D2" w14:textId="4D5EE6F0" w:rsidR="00246BEA" w:rsidRPr="00CF5000" w:rsidRDefault="00CA760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최저 요금</w:t>
            </w:r>
          </w:p>
        </w:tc>
        <w:tc>
          <w:tcPr>
            <w:tcW w:w="1885" w:type="dxa"/>
            <w:vAlign w:val="center"/>
          </w:tcPr>
          <w:p w14:paraId="5CBCF003" w14:textId="77777777" w:rsidR="00246BEA" w:rsidRPr="00CF5000" w:rsidRDefault="00246BEA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246BEA" w:rsidRPr="00002124" w14:paraId="7DE9E2F6" w14:textId="77777777" w:rsidTr="000A21B1">
        <w:tc>
          <w:tcPr>
            <w:tcW w:w="2825" w:type="dxa"/>
            <w:vAlign w:val="center"/>
          </w:tcPr>
          <w:p w14:paraId="4119B28D" w14:textId="757EBD16" w:rsidR="00246BEA" w:rsidRPr="00CF5000" w:rsidRDefault="00CA760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CA760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max_nop_cnt</w:t>
            </w:r>
          </w:p>
        </w:tc>
        <w:tc>
          <w:tcPr>
            <w:tcW w:w="776" w:type="dxa"/>
            <w:vAlign w:val="center"/>
          </w:tcPr>
          <w:p w14:paraId="11E3B21A" w14:textId="77777777" w:rsidR="00246BEA" w:rsidRPr="00CF5000" w:rsidRDefault="00246BEA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73451FB" w14:textId="77777777" w:rsidR="00246BEA" w:rsidRPr="00CF5000" w:rsidRDefault="00246BEA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D39EF69" w14:textId="4758984B" w:rsidR="00246BEA" w:rsidRPr="00CF5000" w:rsidRDefault="00CA760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최대 인원 수</w:t>
            </w:r>
          </w:p>
        </w:tc>
        <w:tc>
          <w:tcPr>
            <w:tcW w:w="1885" w:type="dxa"/>
            <w:vAlign w:val="center"/>
          </w:tcPr>
          <w:p w14:paraId="12A27832" w14:textId="77777777" w:rsidR="00246BEA" w:rsidRPr="00CF5000" w:rsidRDefault="00246BEA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246BEA" w:rsidRPr="00002124" w14:paraId="1833CCC2" w14:textId="77777777" w:rsidTr="000A21B1">
        <w:tc>
          <w:tcPr>
            <w:tcW w:w="2825" w:type="dxa"/>
            <w:vAlign w:val="center"/>
          </w:tcPr>
          <w:p w14:paraId="5F16AD77" w14:textId="4FEA61F3" w:rsidR="00246BEA" w:rsidRPr="00CF5000" w:rsidRDefault="00CA760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CA760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room_name_mkey</w:t>
            </w:r>
          </w:p>
        </w:tc>
        <w:tc>
          <w:tcPr>
            <w:tcW w:w="776" w:type="dxa"/>
            <w:vAlign w:val="center"/>
          </w:tcPr>
          <w:p w14:paraId="0409A3DF" w14:textId="77777777" w:rsidR="00246BEA" w:rsidRPr="00CF5000" w:rsidRDefault="00246BEA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00E05C3C" w14:textId="77777777" w:rsidR="00246BEA" w:rsidRPr="00CF5000" w:rsidRDefault="00246BEA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A3F2271" w14:textId="294628EE" w:rsidR="00246BEA" w:rsidRPr="00CF5000" w:rsidRDefault="00CA760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객실 명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MKEY</w:t>
            </w:r>
          </w:p>
        </w:tc>
        <w:tc>
          <w:tcPr>
            <w:tcW w:w="1885" w:type="dxa"/>
            <w:vAlign w:val="center"/>
          </w:tcPr>
          <w:p w14:paraId="23192F2E" w14:textId="77777777" w:rsidR="00246BEA" w:rsidRPr="00CF5000" w:rsidRDefault="00246BEA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CA7604" w:rsidRPr="00002124" w14:paraId="5658716E" w14:textId="77777777" w:rsidTr="000A21B1">
        <w:tc>
          <w:tcPr>
            <w:tcW w:w="2825" w:type="dxa"/>
            <w:vAlign w:val="center"/>
          </w:tcPr>
          <w:p w14:paraId="21E32DE3" w14:textId="74AC785E" w:rsidR="00CA7604" w:rsidRPr="00CA7604" w:rsidRDefault="00CA760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CA760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max_child_nop_cnt</w:t>
            </w:r>
          </w:p>
        </w:tc>
        <w:tc>
          <w:tcPr>
            <w:tcW w:w="776" w:type="dxa"/>
            <w:vAlign w:val="center"/>
          </w:tcPr>
          <w:p w14:paraId="2364306A" w14:textId="77777777" w:rsidR="00CA7604" w:rsidRPr="00CF5000" w:rsidRDefault="00CA7604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55A208E8" w14:textId="77777777" w:rsidR="00CA7604" w:rsidRPr="00CF5000" w:rsidRDefault="00CA7604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443C812D" w14:textId="71D11353" w:rsidR="00CA7604" w:rsidRDefault="00CA760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최대 아동 인원 수</w:t>
            </w:r>
          </w:p>
        </w:tc>
        <w:tc>
          <w:tcPr>
            <w:tcW w:w="1885" w:type="dxa"/>
            <w:vAlign w:val="center"/>
          </w:tcPr>
          <w:p w14:paraId="60346D78" w14:textId="77777777" w:rsidR="00CA7604" w:rsidRPr="00CF5000" w:rsidRDefault="00CA7604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CA7604" w:rsidRPr="00002124" w14:paraId="47CEA763" w14:textId="77777777" w:rsidTr="000A21B1">
        <w:tc>
          <w:tcPr>
            <w:tcW w:w="2825" w:type="dxa"/>
            <w:vAlign w:val="center"/>
          </w:tcPr>
          <w:p w14:paraId="03190745" w14:textId="58B80AC9" w:rsidR="00CA7604" w:rsidRPr="00CA7604" w:rsidRDefault="00CA760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CA760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use_yn</w:t>
            </w:r>
          </w:p>
        </w:tc>
        <w:tc>
          <w:tcPr>
            <w:tcW w:w="776" w:type="dxa"/>
            <w:vAlign w:val="center"/>
          </w:tcPr>
          <w:p w14:paraId="7238826F" w14:textId="77777777" w:rsidR="00CA7604" w:rsidRPr="00CF5000" w:rsidRDefault="00CA7604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7CF0C825" w14:textId="77777777" w:rsidR="00CA7604" w:rsidRPr="00CF5000" w:rsidRDefault="00CA7604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C3B32E5" w14:textId="1D81EC12" w:rsidR="00CA7604" w:rsidRDefault="00CA760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사용 여부</w:t>
            </w:r>
          </w:p>
        </w:tc>
        <w:tc>
          <w:tcPr>
            <w:tcW w:w="1885" w:type="dxa"/>
            <w:vAlign w:val="center"/>
          </w:tcPr>
          <w:p w14:paraId="461C53FB" w14:textId="77777777" w:rsidR="00CA7604" w:rsidRPr="00CF5000" w:rsidRDefault="00CA7604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CA7604" w:rsidRPr="00002124" w14:paraId="30F3F3C9" w14:textId="77777777" w:rsidTr="000A21B1">
        <w:tc>
          <w:tcPr>
            <w:tcW w:w="2825" w:type="dxa"/>
            <w:vAlign w:val="center"/>
          </w:tcPr>
          <w:p w14:paraId="09A52A38" w14:textId="6730F27D" w:rsidR="00CA7604" w:rsidRPr="00CA7604" w:rsidRDefault="00CA760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CA760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room_seq_no</w:t>
            </w:r>
          </w:p>
        </w:tc>
        <w:tc>
          <w:tcPr>
            <w:tcW w:w="776" w:type="dxa"/>
            <w:vAlign w:val="center"/>
          </w:tcPr>
          <w:p w14:paraId="20514D29" w14:textId="77777777" w:rsidR="00CA7604" w:rsidRPr="00CF5000" w:rsidRDefault="00CA7604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A09D4D1" w14:textId="77777777" w:rsidR="00CA7604" w:rsidRPr="00CF5000" w:rsidRDefault="00CA7604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636353D" w14:textId="5FDB7A22" w:rsidR="00CA7604" w:rsidRDefault="00CA760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객실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38A51A6F" w14:textId="77777777" w:rsidR="00CA7604" w:rsidRPr="00CF5000" w:rsidRDefault="00CA7604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CA7604" w:rsidRPr="00002124" w14:paraId="2F53DCE3" w14:textId="77777777" w:rsidTr="000A21B1">
        <w:tc>
          <w:tcPr>
            <w:tcW w:w="2825" w:type="dxa"/>
            <w:vAlign w:val="center"/>
          </w:tcPr>
          <w:p w14:paraId="680DB601" w14:textId="55159379" w:rsidR="00CA7604" w:rsidRPr="00CA7604" w:rsidRDefault="00CA760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CA760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room_name</w:t>
            </w:r>
          </w:p>
        </w:tc>
        <w:tc>
          <w:tcPr>
            <w:tcW w:w="776" w:type="dxa"/>
            <w:vAlign w:val="center"/>
          </w:tcPr>
          <w:p w14:paraId="710C35F4" w14:textId="77777777" w:rsidR="00CA7604" w:rsidRPr="00CF5000" w:rsidRDefault="00CA7604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7C7EB990" w14:textId="77777777" w:rsidR="00CA7604" w:rsidRPr="00CF5000" w:rsidRDefault="00CA7604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4A1C71E" w14:textId="1A3FC18F" w:rsidR="00CA7604" w:rsidRDefault="00CA760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객실 명</w:t>
            </w:r>
          </w:p>
        </w:tc>
        <w:tc>
          <w:tcPr>
            <w:tcW w:w="1885" w:type="dxa"/>
            <w:vAlign w:val="center"/>
          </w:tcPr>
          <w:p w14:paraId="6D60A2D6" w14:textId="77777777" w:rsidR="00CA7604" w:rsidRPr="00CF5000" w:rsidRDefault="00CA7604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CA7604" w:rsidRPr="00002124" w14:paraId="27341407" w14:textId="77777777" w:rsidTr="000A21B1">
        <w:tc>
          <w:tcPr>
            <w:tcW w:w="2825" w:type="dxa"/>
            <w:vAlign w:val="center"/>
          </w:tcPr>
          <w:p w14:paraId="54F559A5" w14:textId="7B6D1C86" w:rsidR="00CA7604" w:rsidRPr="00CA7604" w:rsidRDefault="00CA760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CA760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pms_seq_no</w:t>
            </w:r>
          </w:p>
        </w:tc>
        <w:tc>
          <w:tcPr>
            <w:tcW w:w="776" w:type="dxa"/>
            <w:vAlign w:val="center"/>
          </w:tcPr>
          <w:p w14:paraId="637CFC7C" w14:textId="77777777" w:rsidR="00CA7604" w:rsidRPr="00CF5000" w:rsidRDefault="00CA7604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4CEF1051" w14:textId="77777777" w:rsidR="00CA7604" w:rsidRPr="00CF5000" w:rsidRDefault="00CA7604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A51C327" w14:textId="2AD956F9" w:rsidR="00CA7604" w:rsidRDefault="00CA760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호텔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7DB86CD5" w14:textId="77777777" w:rsidR="00CA7604" w:rsidRPr="00CF5000" w:rsidRDefault="00CA7604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CA7604" w:rsidRPr="00002124" w14:paraId="7522C248" w14:textId="77777777" w:rsidTr="000A21B1">
        <w:tc>
          <w:tcPr>
            <w:tcW w:w="2825" w:type="dxa"/>
            <w:vAlign w:val="center"/>
          </w:tcPr>
          <w:p w14:paraId="32D9D1D8" w14:textId="7769FA00" w:rsidR="00CA7604" w:rsidRPr="00CA7604" w:rsidRDefault="00CA760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CA760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lang_type</w:t>
            </w:r>
          </w:p>
        </w:tc>
        <w:tc>
          <w:tcPr>
            <w:tcW w:w="776" w:type="dxa"/>
            <w:vAlign w:val="center"/>
          </w:tcPr>
          <w:p w14:paraId="69542A67" w14:textId="77777777" w:rsidR="00CA7604" w:rsidRPr="00CF5000" w:rsidRDefault="00CA7604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5CEB9093" w14:textId="77777777" w:rsidR="00CA7604" w:rsidRPr="00CF5000" w:rsidRDefault="00CA7604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4164B77" w14:textId="58143398" w:rsidR="00CA7604" w:rsidRDefault="00CA760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언어 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타입</w:t>
            </w:r>
          </w:p>
        </w:tc>
        <w:tc>
          <w:tcPr>
            <w:tcW w:w="1885" w:type="dxa"/>
            <w:vAlign w:val="center"/>
          </w:tcPr>
          <w:p w14:paraId="7659FBEE" w14:textId="77777777" w:rsidR="00CA7604" w:rsidRPr="00CF5000" w:rsidRDefault="00CA7604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</w:tbl>
    <w:p w14:paraId="2C2B02E4" w14:textId="77777777" w:rsidR="005D33AE" w:rsidRPr="00002124" w:rsidRDefault="005D33AE" w:rsidP="005D33AE">
      <w:pPr>
        <w:tabs>
          <w:tab w:val="left" w:pos="3798"/>
        </w:tabs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ab/>
      </w:r>
    </w:p>
    <w:p w14:paraId="091ABE72" w14:textId="77777777" w:rsidR="005D33AE" w:rsidRPr="00002124" w:rsidRDefault="005D33AE" w:rsidP="005D33AE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71" w:name="_Toc97913376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샘플 JSON예제</w:t>
      </w:r>
      <w:bookmarkEnd w:id="7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5D33AE" w:rsidRPr="00002124" w14:paraId="2FF58B35" w14:textId="77777777" w:rsidTr="000A21B1">
        <w:tc>
          <w:tcPr>
            <w:tcW w:w="9684" w:type="dxa"/>
          </w:tcPr>
          <w:p w14:paraId="60078802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{</w:t>
            </w:r>
          </w:p>
          <w:p w14:paraId="1BF98F9E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"result"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{</w:t>
            </w:r>
          </w:p>
          <w:p w14:paraId="50076089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"last_chng_dt"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77109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"2022-01-06T14:36:23.112+00:00"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60F5431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"basic_nop"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77109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2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51DAF45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"room_cms_conn_id"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77109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"AFT"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ED9D13D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"room_code"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77109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"AFT"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53D15EF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"max_rate"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77109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0.0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037F4692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"room_facilities"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[],</w:t>
            </w:r>
          </w:p>
          <w:p w14:paraId="44C31339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"first_reg_dt"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77109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"2021-12-27T19:38:36.088+00:00"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0AC556CA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"scrn_order"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77109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0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F9F3822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"basic_rate"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77109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500000.0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A394566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"max_adult_nop_cnt"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77109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2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722813BF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"amenity_type_code"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77109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"01"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068A8159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"room_pic"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771094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0A90E9A9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"firstday_rate"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77109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275000.0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74609FF4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"max_nop_cnt"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77109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2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9E5503F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"min_rate"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77109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0.0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D445D6D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"room_name_mkey"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77109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"FAMILY SUITE TWIN"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2C0DE96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"max_child_nop_cnt"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77109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1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C27FEFA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"use_yn"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77109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"Y"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156D9889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"room_seq_no"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77109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6036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8817FD6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"room_comt"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771094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0B11F3D6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"basic_lang_code"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771094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AC409F8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"room_name"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77109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"FAMILY SUITE TWIN"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DBF55E5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"room_sup_bedtype_array"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771094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104F1420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"pms_seq_no"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771094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585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4C3D29C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lastRenderedPageBreak/>
              <w:t>    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"room_pic_array"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771094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7739359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771094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"lang_type"</w:t>
            </w: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771094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"KO"</w:t>
            </w:r>
          </w:p>
          <w:p w14:paraId="17E88DA8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}</w:t>
            </w:r>
          </w:p>
          <w:p w14:paraId="4F8F3514" w14:textId="77777777" w:rsidR="00771094" w:rsidRPr="00771094" w:rsidRDefault="00771094" w:rsidP="00771094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771094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}</w:t>
            </w:r>
          </w:p>
          <w:p w14:paraId="552086CE" w14:textId="77777777" w:rsidR="00771094" w:rsidRDefault="00771094" w:rsidP="000A21B1">
            <w:pPr>
              <w:pStyle w:val="HTML"/>
            </w:pPr>
          </w:p>
          <w:p w14:paraId="3EE69BD8" w14:textId="1F929310" w:rsidR="00771094" w:rsidRPr="00FC0FF4" w:rsidRDefault="00771094" w:rsidP="000A21B1">
            <w:pPr>
              <w:pStyle w:val="HTML"/>
            </w:pPr>
          </w:p>
        </w:tc>
      </w:tr>
    </w:tbl>
    <w:p w14:paraId="79EA2CA5" w14:textId="77777777" w:rsidR="005D33AE" w:rsidRDefault="005D33AE" w:rsidP="005D33AE">
      <w:pPr>
        <w:rPr>
          <w:rFonts w:asciiTheme="minorEastAsia" w:eastAsiaTheme="minorEastAsia" w:hAnsiTheme="minorEastAsia"/>
          <w:b/>
          <w:sz w:val="24"/>
          <w:lang w:eastAsia="ko-KR"/>
        </w:rPr>
      </w:pPr>
    </w:p>
    <w:p w14:paraId="545E9A45" w14:textId="27BF9F38" w:rsidR="005D33AE" w:rsidRDefault="005D33AE" w:rsidP="005D33AE">
      <w:pPr>
        <w:rPr>
          <w:rFonts w:asciiTheme="minorEastAsia" w:eastAsiaTheme="minorEastAsia" w:hAnsiTheme="minorEastAsia"/>
          <w:b/>
          <w:sz w:val="24"/>
          <w:lang w:eastAsia="ko-KR"/>
        </w:rPr>
      </w:pPr>
      <w:r>
        <w:rPr>
          <w:rFonts w:asciiTheme="minorEastAsia" w:eastAsiaTheme="minorEastAsia" w:hAnsiTheme="minorEastAsia"/>
          <w:b/>
          <w:sz w:val="24"/>
          <w:lang w:eastAsia="ko-KR"/>
        </w:rPr>
        <w:br w:type="page"/>
      </w:r>
    </w:p>
    <w:p w14:paraId="10AED273" w14:textId="40FBED01" w:rsidR="005150EA" w:rsidRPr="00AC17D0" w:rsidRDefault="005150EA" w:rsidP="005150EA">
      <w:pPr>
        <w:pStyle w:val="Numberedlist22"/>
        <w:ind w:hanging="720"/>
        <w:rPr>
          <w:rFonts w:asciiTheme="minorEastAsia" w:eastAsiaTheme="minorEastAsia" w:hAnsiTheme="minorEastAsia"/>
          <w:lang w:eastAsia="ko-KR"/>
        </w:rPr>
      </w:pPr>
      <w:bookmarkStart w:id="72" w:name="_Toc97913377"/>
      <w:r>
        <w:rPr>
          <w:rFonts w:asciiTheme="minorEastAsia" w:eastAsiaTheme="minorEastAsia" w:hAnsiTheme="minorEastAsia" w:hint="eastAsia"/>
          <w:lang w:eastAsia="ko-KR"/>
        </w:rPr>
        <w:lastRenderedPageBreak/>
        <w:t xml:space="preserve">객실 </w:t>
      </w:r>
      <w:r>
        <w:rPr>
          <w:rFonts w:asciiTheme="minorEastAsia" w:eastAsiaTheme="minorEastAsia" w:hAnsiTheme="minorEastAsia"/>
          <w:lang w:eastAsia="ko-KR"/>
        </w:rPr>
        <w:t xml:space="preserve">– </w:t>
      </w:r>
      <w:r>
        <w:rPr>
          <w:rFonts w:asciiTheme="minorEastAsia" w:eastAsiaTheme="minorEastAsia" w:hAnsiTheme="minorEastAsia" w:hint="eastAsia"/>
          <w:lang w:eastAsia="ko-KR"/>
        </w:rPr>
        <w:t>패키지 조회</w:t>
      </w:r>
      <w:bookmarkEnd w:id="72"/>
    </w:p>
    <w:p w14:paraId="1DCC3A4E" w14:textId="3C6D1524" w:rsidR="005150EA" w:rsidRPr="00002124" w:rsidRDefault="005150EA" w:rsidP="005150EA">
      <w:pPr>
        <w:ind w:leftChars="250" w:left="450"/>
        <w:jc w:val="both"/>
        <w:rPr>
          <w:rFonts w:asciiTheme="minorEastAsia" w:eastAsiaTheme="minorEastAsia" w:hAnsiTheme="minorEastAsia" w:cs="Arial"/>
          <w:szCs w:val="18"/>
          <w:lang w:eastAsia="ko-KR"/>
        </w:rPr>
      </w:pPr>
      <w:r>
        <w:rPr>
          <w:rFonts w:asciiTheme="minorEastAsia" w:eastAsiaTheme="minorEastAsia" w:hAnsiTheme="minorEastAsia" w:cs="Arial" w:hint="eastAsia"/>
          <w:szCs w:val="18"/>
          <w:lang w:eastAsia="ko-KR"/>
        </w:rPr>
        <w:t>객실에 따른 패키지 정보를 조회한다.</w:t>
      </w:r>
      <w:r>
        <w:rPr>
          <w:rFonts w:asciiTheme="minorEastAsia" w:eastAsiaTheme="minorEastAsia" w:hAnsiTheme="minorEastAsia" w:cs="Arial"/>
          <w:szCs w:val="18"/>
          <w:lang w:eastAsia="ko-KR"/>
        </w:rPr>
        <w:t xml:space="preserve"> </w:t>
      </w:r>
    </w:p>
    <w:p w14:paraId="3EE5827A" w14:textId="77777777" w:rsidR="005150EA" w:rsidRPr="00002124" w:rsidRDefault="005150EA" w:rsidP="005150EA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73" w:name="_Toc97913378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Request</w:t>
      </w:r>
      <w:bookmarkEnd w:id="73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</w:t>
      </w:r>
    </w:p>
    <w:p w14:paraId="05CB4862" w14:textId="5B79D746" w:rsidR="005150EA" w:rsidRPr="00F15D58" w:rsidRDefault="005150EA" w:rsidP="005150EA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>HTTP</w:t>
      </w:r>
      <w:r w:rsidRPr="00002124">
        <w:rPr>
          <w:rFonts w:asciiTheme="minorEastAsia" w:eastAsiaTheme="minorEastAsia" w:hAnsiTheme="minorEastAsia"/>
          <w:szCs w:val="18"/>
          <w:lang w:eastAsia="ko-KR"/>
        </w:rPr>
        <w:t>S</w:t>
      </w: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 xml:space="preserve"> URL </w:t>
      </w:r>
      <w:r w:rsidRPr="00F15D58">
        <w:rPr>
          <w:rFonts w:asciiTheme="minorEastAsia" w:eastAsiaTheme="minorEastAsia" w:hAnsiTheme="minorEastAsia"/>
          <w:szCs w:val="18"/>
          <w:lang w:eastAsia="ko-KR"/>
        </w:rPr>
        <w:t>=</w:t>
      </w:r>
      <w:r w:rsidRPr="005D33AE">
        <w:rPr>
          <w:rFonts w:asciiTheme="minorEastAsia" w:eastAsiaTheme="minorEastAsia" w:hAnsiTheme="minorEastAsia" w:hint="eastAsia"/>
          <w:bCs/>
          <w:szCs w:val="18"/>
          <w:lang w:eastAsia="ko-KR"/>
        </w:rPr>
        <w:t xml:space="preserve"> </w:t>
      </w:r>
      <w:r w:rsidRPr="005150EA">
        <w:rPr>
          <w:rFonts w:asciiTheme="minorEastAsia" w:eastAsiaTheme="minorEastAsia" w:hAnsiTheme="minorEastAsia"/>
          <w:bCs/>
          <w:szCs w:val="18"/>
          <w:lang w:eastAsia="ko-KR"/>
        </w:rPr>
        <w:t>/{hotelCode}/user/hotel/roomRateList</w:t>
      </w:r>
    </w:p>
    <w:p w14:paraId="62A484B5" w14:textId="77777777" w:rsidR="005150EA" w:rsidRPr="00002124" w:rsidRDefault="005150EA" w:rsidP="005150EA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 xml:space="preserve">HTTP METHOD = </w:t>
      </w:r>
      <w:r>
        <w:rPr>
          <w:rFonts w:asciiTheme="minorEastAsia" w:eastAsiaTheme="minorEastAsia" w:hAnsiTheme="minorEastAsia"/>
          <w:szCs w:val="18"/>
          <w:lang w:eastAsia="ko-KR"/>
        </w:rPr>
        <w:t>POST</w:t>
      </w:r>
    </w:p>
    <w:p w14:paraId="5C83FAEE" w14:textId="77777777" w:rsidR="005150EA" w:rsidRPr="00002124" w:rsidRDefault="005150EA" w:rsidP="005150EA">
      <w:pPr>
        <w:ind w:left="800"/>
        <w:rPr>
          <w:rFonts w:asciiTheme="minorEastAsia" w:eastAsiaTheme="minorEastAsia" w:hAnsiTheme="minorEastAsia"/>
          <w:szCs w:val="18"/>
          <w:lang w:eastAsia="ko-KR"/>
        </w:rPr>
      </w:pPr>
    </w:p>
    <w:p w14:paraId="4E3E5ADF" w14:textId="77777777" w:rsidR="005150EA" w:rsidRDefault="005150EA" w:rsidP="005150EA">
      <w:pPr>
        <w:rPr>
          <w:rFonts w:asciiTheme="minorEastAsia" w:eastAsiaTheme="minorEastAsia" w:hAnsiTheme="minorEastAsia"/>
          <w:b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b/>
          <w:szCs w:val="18"/>
          <w:lang w:eastAsia="ko-KR"/>
        </w:rPr>
        <w:t>- Parameter 형식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4"/>
        <w:gridCol w:w="832"/>
        <w:gridCol w:w="1060"/>
        <w:gridCol w:w="4640"/>
      </w:tblGrid>
      <w:tr w:rsidR="005150EA" w:rsidRPr="00002124" w14:paraId="0A293775" w14:textId="77777777" w:rsidTr="000A21B1">
        <w:tc>
          <w:tcPr>
            <w:tcW w:w="2944" w:type="dxa"/>
            <w:shd w:val="clear" w:color="auto" w:fill="C6D9F1"/>
          </w:tcPr>
          <w:p w14:paraId="4930F1C1" w14:textId="77777777" w:rsidR="005150EA" w:rsidRPr="00002124" w:rsidRDefault="005150EA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파라미터명</w:t>
            </w:r>
          </w:p>
        </w:tc>
        <w:tc>
          <w:tcPr>
            <w:tcW w:w="832" w:type="dxa"/>
            <w:shd w:val="clear" w:color="auto" w:fill="C6D9F1"/>
          </w:tcPr>
          <w:p w14:paraId="75B763A9" w14:textId="77777777" w:rsidR="005150EA" w:rsidRPr="00002124" w:rsidRDefault="005150EA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타입</w:t>
            </w:r>
          </w:p>
        </w:tc>
        <w:tc>
          <w:tcPr>
            <w:tcW w:w="1060" w:type="dxa"/>
            <w:shd w:val="clear" w:color="auto" w:fill="C6D9F1"/>
          </w:tcPr>
          <w:p w14:paraId="17772F7A" w14:textId="77777777" w:rsidR="005150EA" w:rsidRPr="00002124" w:rsidRDefault="005150EA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필수여부</w:t>
            </w:r>
          </w:p>
        </w:tc>
        <w:tc>
          <w:tcPr>
            <w:tcW w:w="4640" w:type="dxa"/>
            <w:shd w:val="clear" w:color="auto" w:fill="C6D9F1"/>
          </w:tcPr>
          <w:p w14:paraId="52651025" w14:textId="77777777" w:rsidR="005150EA" w:rsidRPr="00002124" w:rsidRDefault="005150EA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</w:tr>
      <w:tr w:rsidR="005150EA" w:rsidRPr="00002124" w14:paraId="3B28BCF3" w14:textId="77777777" w:rsidTr="000A21B1">
        <w:tc>
          <w:tcPr>
            <w:tcW w:w="2944" w:type="dxa"/>
            <w:vAlign w:val="center"/>
          </w:tcPr>
          <w:p w14:paraId="6A413913" w14:textId="0F2052FC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lang_type</w:t>
            </w:r>
          </w:p>
        </w:tc>
        <w:tc>
          <w:tcPr>
            <w:tcW w:w="832" w:type="dxa"/>
            <w:vAlign w:val="center"/>
          </w:tcPr>
          <w:p w14:paraId="6337893C" w14:textId="661C3BDA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vAlign w:val="center"/>
          </w:tcPr>
          <w:p w14:paraId="64989BE2" w14:textId="6430FDC6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vAlign w:val="center"/>
          </w:tcPr>
          <w:p w14:paraId="4DA12C2E" w14:textId="46847E21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언어 코드</w:t>
            </w:r>
          </w:p>
        </w:tc>
      </w:tr>
      <w:tr w:rsidR="005150EA" w:rsidRPr="00002124" w14:paraId="30AE928C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4E580C2" w14:textId="63E792B9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pms_seq_no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3895B16" w14:textId="45F4C223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7780ED8" w14:textId="59C88703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3DE429E" w14:textId="7CF0772C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호텔 ID</w:t>
            </w:r>
          </w:p>
        </w:tc>
      </w:tr>
      <w:tr w:rsidR="005150EA" w:rsidRPr="00002124" w14:paraId="4BD08B9B" w14:textId="77777777" w:rsidTr="000A21B1">
        <w:tc>
          <w:tcPr>
            <w:tcW w:w="2944" w:type="dxa"/>
            <w:vAlign w:val="center"/>
          </w:tcPr>
          <w:p w14:paraId="3438D51C" w14:textId="3018C135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room_seq_no</w:t>
            </w:r>
          </w:p>
        </w:tc>
        <w:tc>
          <w:tcPr>
            <w:tcW w:w="832" w:type="dxa"/>
            <w:vAlign w:val="center"/>
          </w:tcPr>
          <w:p w14:paraId="03545B42" w14:textId="40B8C939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vAlign w:val="center"/>
          </w:tcPr>
          <w:p w14:paraId="563D9C69" w14:textId="0C0C67AD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vAlign w:val="center"/>
          </w:tcPr>
          <w:p w14:paraId="14A65326" w14:textId="52F214C3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객실 ID</w:t>
            </w:r>
          </w:p>
        </w:tc>
      </w:tr>
      <w:tr w:rsidR="005150EA" w:rsidRPr="00002124" w14:paraId="49CA5981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A8898FF" w14:textId="2C137088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prm_seq_no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5622065" w14:textId="00D0D645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081672F" w14:textId="66B8C5C5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F603B29" w14:textId="5987F2F4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프로모션 ID</w:t>
            </w:r>
          </w:p>
        </w:tc>
      </w:tr>
      <w:tr w:rsidR="005150EA" w:rsidRPr="00002124" w14:paraId="3A905513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2D879E2" w14:textId="4F805E85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mmbrs_seq_no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5C8D300" w14:textId="0AB6F308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453A99A" w14:textId="27961DCC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89E4381" w14:textId="4501F52C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멤버십 ID</w:t>
            </w:r>
          </w:p>
        </w:tc>
      </w:tr>
      <w:tr w:rsidR="005150EA" w:rsidRPr="00002124" w14:paraId="40704E5E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E1C8FFF" w14:textId="77277F8F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cpny_seq_no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8CCF82A" w14:textId="41558457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A592486" w14:textId="08C2CCF5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8DAE42C" w14:textId="343D9431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기업체 ID</w:t>
            </w:r>
          </w:p>
        </w:tc>
      </w:tr>
      <w:tr w:rsidR="005150EA" w:rsidRPr="00002124" w14:paraId="3E8758AE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F7B3295" w14:textId="396AF6B1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rooms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4504E14" w14:textId="5786A470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7D027D6" w14:textId="635F491B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7951D06" w14:textId="59848AA4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객실 수</w:t>
            </w:r>
          </w:p>
        </w:tc>
      </w:tr>
      <w:tr w:rsidR="005150EA" w:rsidRPr="00002124" w14:paraId="1C1CDA15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961DB75" w14:textId="4CC79CC1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adult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A2D05F2" w14:textId="20D57686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C4A0B13" w14:textId="3830C76D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F97C2E7" w14:textId="425F64C8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어른 수</w:t>
            </w:r>
          </w:p>
        </w:tc>
      </w:tr>
      <w:tr w:rsidR="005150EA" w:rsidRPr="00002124" w14:paraId="5B53A72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9E71A05" w14:textId="60AA31BC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children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1DDE2BE" w14:textId="7C42D468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8508451" w14:textId="2ADB9531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3F0E37A" w14:textId="44F73292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아동 수</w:t>
            </w:r>
          </w:p>
        </w:tc>
      </w:tr>
      <w:tr w:rsidR="005150EA" w:rsidRPr="00002124" w14:paraId="33CBBB78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3411362" w14:textId="5A5BE69A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channel_code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2916C9E" w14:textId="12AA7A70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000D753" w14:textId="3127E205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B512A2C" w14:textId="6216B0A8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채널 코드</w:t>
            </w:r>
          </w:p>
        </w:tc>
      </w:tr>
      <w:tr w:rsidR="005150EA" w:rsidRPr="00002124" w14:paraId="51C3D7B2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9E3B7EC" w14:textId="1B840AE1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check_in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0139D99" w14:textId="33A21828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B91A749" w14:textId="6C8575C5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DCB77E9" w14:textId="5703EC18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체크인</w:t>
            </w:r>
          </w:p>
        </w:tc>
      </w:tr>
      <w:tr w:rsidR="005150EA" w:rsidRPr="00002124" w14:paraId="7599C37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136AE64" w14:textId="4C85335A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check_out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9CD0D4B" w14:textId="2D0FED58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A83BD5B" w14:textId="57112727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B040DFF" w14:textId="4817E95F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체크 아웃</w:t>
            </w:r>
          </w:p>
        </w:tc>
      </w:tr>
      <w:tr w:rsidR="005150EA" w:rsidRPr="00002124" w14:paraId="5175F074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7B960CF" w14:textId="0BCC819C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SS_REMOTE_IP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DC3D464" w14:textId="3F94F98A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CB7EF72" w14:textId="513601FE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769D0A4" w14:textId="1FF74577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5150EA" w:rsidRPr="00002124" w14:paraId="3C69A6A9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DD0DCF9" w14:textId="75B4C0CC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SS_PMS_SEQ_NO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0BA207D" w14:textId="325556E2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F7D21B1" w14:textId="0EF2F0D9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E826BAE" w14:textId="468D7CD8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 </w:t>
            </w:r>
            <w:r w:rsidR="00793159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호텔 </w:t>
            </w:r>
            <w:r w:rsidR="00793159"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</w:tr>
      <w:tr w:rsidR="005150EA" w:rsidRPr="00002124" w14:paraId="5BABDE98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C2B80EE" w14:textId="5B457388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SS_PMS_CODE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BFDF4A3" w14:textId="126E0386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89F0AAD" w14:textId="2189DA5D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8695342" w14:textId="227D56B3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 </w:t>
            </w:r>
            <w:r w:rsidR="00793159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호텔 코드</w:t>
            </w:r>
          </w:p>
        </w:tc>
      </w:tr>
      <w:tr w:rsidR="005150EA" w:rsidRPr="00002124" w14:paraId="71FB6909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B876254" w14:textId="2A12D248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SS_OPERATION_MODE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3D42D0C" w14:textId="2F19CA68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DD0FB01" w14:textId="0B76BEBE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53A2072" w14:textId="7EBE17FE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 </w:t>
            </w:r>
            <w:r w:rsidR="00793159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운영 환경</w:t>
            </w:r>
          </w:p>
        </w:tc>
      </w:tr>
      <w:tr w:rsidR="005150EA" w:rsidRPr="00002124" w14:paraId="43E81CE6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4F9843E" w14:textId="02324945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SS_MEMB_TEL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3530FAD" w14:textId="5E31989B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48D0876" w14:textId="2FB86986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18A5B94" w14:textId="50B503C8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5150EA" w:rsidRPr="00002124" w14:paraId="25BAAAB8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AA97F1E" w14:textId="4B5F0225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SS_MEMB_SEQ_NO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37E7A64" w14:textId="16E23443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62A15A8" w14:textId="7EFBBA9D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78DCB3C" w14:textId="1A3315CB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5150EA" w:rsidRPr="00002124" w14:paraId="629128D5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5341A3B" w14:textId="34D7D0DB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SS_MEMB_MASTER_NO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ADF048D" w14:textId="56743FAB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8BE7B21" w14:textId="44BB625B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E8655A9" w14:textId="63B911BA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5150EA" w:rsidRPr="00002124" w14:paraId="72B0FA56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5D8578E" w14:textId="4DE9F026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SS_MEMB_LASTNAME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7A3DD2C" w14:textId="22AECB02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4689AC1" w14:textId="26AEC01A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C05B9AD" w14:textId="190C7E03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5150EA" w:rsidRPr="00002124" w14:paraId="2E7982A1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A80A2F1" w14:textId="0F4B0765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SS_MEMB_FIRSTNAME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3F7A809" w14:textId="4C675A0C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EF60263" w14:textId="33F66C94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EC674BE" w14:textId="0FB04B07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5150EA" w:rsidRPr="00002124" w14:paraId="650653E9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69519A8" w14:textId="793AF62D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SS_MEMB_EMAIL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105FA3B" w14:textId="660303BF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D5D65BF" w14:textId="1CB3A9B4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315590F" w14:textId="338226C6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5150EA" w:rsidRPr="00002124" w14:paraId="4582ADB3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ECE0C15" w14:textId="23163F3E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SS_MEMBER_INFO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1B24478" w14:textId="2784E1AD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EF963F8" w14:textId="2FD26D82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07CF9AA" w14:textId="36BFEEE4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5150EA" w:rsidRPr="00002124" w14:paraId="6476910F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15D58E8" w14:textId="682AC075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SS_LOGIN_TYPE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5286C4F" w14:textId="4B2643D6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ACFFD19" w14:textId="160541D6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82D7F39" w14:textId="62BB6118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5150EA" w:rsidRPr="00002124" w14:paraId="028572BC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3A7E71C" w14:textId="4988B1F5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SS_LANG_TYPE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B59DDE9" w14:textId="1C1FCE7C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1A30B16" w14:textId="0B4133A8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6ED23DB" w14:textId="0CA2B48C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 </w:t>
            </w:r>
            <w:r w:rsidR="00793159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언어 타입</w:t>
            </w:r>
          </w:p>
        </w:tc>
      </w:tr>
      <w:tr w:rsidR="005150EA" w:rsidRPr="00002124" w14:paraId="61B16FE1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E609709" w14:textId="66759A6D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SS_CURRENCY_TYPE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A8F0173" w14:textId="48B230CC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B374FB2" w14:textId="7706DCD8" w:rsidR="005150EA" w:rsidRPr="005150EA" w:rsidRDefault="005150EA" w:rsidP="005150E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3F96557" w14:textId="5650183F" w:rsidR="005150EA" w:rsidRPr="005150EA" w:rsidRDefault="005150EA" w:rsidP="005150E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5150EA">
              <w:rPr>
                <w:rFonts w:asciiTheme="minorEastAsia" w:eastAsiaTheme="minorEastAsia" w:hAnsiTheme="minorEastAsia"/>
                <w:szCs w:val="18"/>
              </w:rPr>
              <w:t> </w:t>
            </w:r>
            <w:r w:rsidR="00793159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통화 코드</w:t>
            </w:r>
          </w:p>
        </w:tc>
      </w:tr>
    </w:tbl>
    <w:p w14:paraId="6F1DEA32" w14:textId="77777777" w:rsidR="005150EA" w:rsidRPr="00002124" w:rsidRDefault="005150EA" w:rsidP="005150EA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Arial"/>
          <w:szCs w:val="18"/>
          <w:lang w:eastAsia="ko-KR"/>
        </w:rPr>
      </w:pPr>
    </w:p>
    <w:p w14:paraId="69AE69BC" w14:textId="77777777" w:rsidR="005150EA" w:rsidRPr="00002124" w:rsidRDefault="005150EA" w:rsidP="005150EA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74" w:name="_Toc97913379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샘플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R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equest Data</w:t>
      </w:r>
      <w:bookmarkEnd w:id="7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5150EA" w:rsidRPr="00002124" w14:paraId="4398A470" w14:textId="77777777" w:rsidTr="000A21B1">
        <w:tc>
          <w:tcPr>
            <w:tcW w:w="9684" w:type="dxa"/>
          </w:tcPr>
          <w:p w14:paraId="631B4EF3" w14:textId="77777777" w:rsidR="005150EA" w:rsidRPr="00002124" w:rsidRDefault="005150EA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20"/>
                <w:lang w:val="en-US" w:eastAsia="ko-KR"/>
              </w:rPr>
              <w:t>H</w:t>
            </w: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eaders</w:t>
            </w:r>
          </w:p>
          <w:p w14:paraId="3F9D2F70" w14:textId="77777777" w:rsidR="00076798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A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PI-KEY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$2a$12$vE3zD6zfYJwYNyjWcy3lFOAPV5iygnpvTVmZS/zFq2JuJDwXUZE2C</w:t>
            </w:r>
          </w:p>
          <w:p w14:paraId="0C319F20" w14:textId="77777777" w:rsidR="00076798" w:rsidRPr="00002124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V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ENDOR_ID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BETEST</w:t>
            </w:r>
          </w:p>
          <w:p w14:paraId="29B0B192" w14:textId="77777777" w:rsidR="005150EA" w:rsidRPr="00002124" w:rsidRDefault="005150EA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</w:p>
          <w:p w14:paraId="7A98FA17" w14:textId="77777777" w:rsidR="005150EA" w:rsidRPr="00002124" w:rsidRDefault="005150EA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Query Params</w:t>
            </w:r>
          </w:p>
          <w:p w14:paraId="59BF2C34" w14:textId="1876CB35" w:rsidR="005150EA" w:rsidRDefault="00941DEA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941DEA">
              <w:rPr>
                <w:rFonts w:asciiTheme="minorEastAsia" w:eastAsiaTheme="minorEastAsia" w:hAnsiTheme="minorEastAsia"/>
                <w:szCs w:val="18"/>
                <w:lang w:eastAsia="ko-KR"/>
              </w:rPr>
              <w:t>{hotelCode}/user/hotel/roomRateList</w:t>
            </w:r>
          </w:p>
          <w:p w14:paraId="160FBDCE" w14:textId="77777777" w:rsidR="005150EA" w:rsidRPr="00175B12" w:rsidRDefault="005150EA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</w:pPr>
            <w:r w:rsidRPr="00175B12">
              <w:rPr>
                <w:rFonts w:asciiTheme="minorEastAsia" w:eastAsiaTheme="minorEastAsia" w:hAnsiTheme="minorEastAsia" w:hint="eastAsia"/>
                <w:b/>
                <w:bCs/>
                <w:szCs w:val="18"/>
                <w:lang w:eastAsia="ko-KR"/>
              </w:rPr>
              <w:t>R</w:t>
            </w:r>
            <w:r w:rsidRPr="00175B12"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equest Body </w:t>
            </w:r>
            <w:r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( Json ) </w:t>
            </w:r>
          </w:p>
          <w:p w14:paraId="05743C71" w14:textId="77777777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parameter: {</w:t>
            </w:r>
          </w:p>
          <w:p w14:paraId="573F70B3" w14:textId="4AD2D83F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"pms_seq_no": "</w:t>
            </w:r>
            <w:r w:rsidR="001516C1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585</w:t>
            </w: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37D35EF7" w14:textId="29E07276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"room_seq_no": </w:t>
            </w:r>
            <w:r w:rsidR="00BE2485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6030</w:t>
            </w: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,</w:t>
            </w:r>
          </w:p>
          <w:p w14:paraId="42EEFEB3" w14:textId="3C52369B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"check_in": "202</w:t>
            </w:r>
            <w:r w:rsidR="00BE2485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2</w:t>
            </w: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-</w:t>
            </w:r>
            <w:r w:rsidR="00BE2485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</w:t>
            </w: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1-</w:t>
            </w:r>
            <w:r w:rsidR="00BE2485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07</w:t>
            </w: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65ADF21D" w14:textId="344C5E05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"check_out": "202</w:t>
            </w:r>
            <w:r w:rsidR="00BE2485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2</w:t>
            </w: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-</w:t>
            </w:r>
            <w:r w:rsidR="00BE2485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</w:t>
            </w: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1-</w:t>
            </w:r>
            <w:r w:rsidR="00BE2485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08</w:t>
            </w: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5D2E419D" w14:textId="77777777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"rooms": "1",</w:t>
            </w:r>
          </w:p>
          <w:p w14:paraId="52980045" w14:textId="77777777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"adult": "2",</w:t>
            </w:r>
          </w:p>
          <w:p w14:paraId="2C4F47E9" w14:textId="77777777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"children": "0",</w:t>
            </w:r>
          </w:p>
          <w:p w14:paraId="78867E3F" w14:textId="77777777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"channel_code": "WINGS_B2C",</w:t>
            </w:r>
          </w:p>
          <w:p w14:paraId="5AA63776" w14:textId="77777777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"lang_type": "KO",</w:t>
            </w:r>
          </w:p>
          <w:p w14:paraId="35AA9E62" w14:textId="77777777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"prm_seq_no": "",</w:t>
            </w:r>
          </w:p>
          <w:p w14:paraId="6D8ADA62" w14:textId="77777777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"cpny_seq_no": "",</w:t>
            </w:r>
          </w:p>
          <w:p w14:paraId="39B5BE65" w14:textId="20AC86AC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"mmbrs_seq_no": "",</w:t>
            </w:r>
          </w:p>
          <w:p w14:paraId="0C5607B5" w14:textId="52AE6654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"SS_PMS_SEQ_NO": "</w:t>
            </w:r>
            <w:r w:rsidR="001516C1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585</w:t>
            </w: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5B725B28" w14:textId="6CA61FA6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"SS_PMS_CODE": "</w:t>
            </w:r>
            <w:r w:rsidR="001516C1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MFH1</w:t>
            </w: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4D1FF468" w14:textId="77777777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"SS_MEMBER_INFO": "",</w:t>
            </w:r>
          </w:p>
          <w:p w14:paraId="5DF022AE" w14:textId="77777777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"SS_LANG_TYPE": "KO",</w:t>
            </w:r>
          </w:p>
          <w:p w14:paraId="48E265AD" w14:textId="3F83B095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"SS_REMOTE_IP": "",</w:t>
            </w:r>
          </w:p>
          <w:p w14:paraId="711C01D1" w14:textId="0CC2E34F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"SS_OPERATION_MODE": "</w:t>
            </w:r>
            <w:r w:rsidR="00BF4959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test</w:t>
            </w: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789607CC" w14:textId="02959E51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"SS_CURRENCY_TYPE": "KRW",</w:t>
            </w:r>
          </w:p>
          <w:p w14:paraId="2EB619F1" w14:textId="77777777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"SS_MEMB_SEQ_NO": "",</w:t>
            </w:r>
          </w:p>
          <w:p w14:paraId="1B0DFDB5" w14:textId="77777777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"SS_MEMB_MASTER_NO": "",</w:t>
            </w:r>
          </w:p>
          <w:p w14:paraId="02CAC35A" w14:textId="77777777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"SS_MEMB_LASTNAME": "",</w:t>
            </w:r>
          </w:p>
          <w:p w14:paraId="37B508D2" w14:textId="77777777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"SS_MEMB_FIRSTNAME": "",</w:t>
            </w:r>
          </w:p>
          <w:p w14:paraId="372031D0" w14:textId="77777777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"SS_MEMB_EMAIL": "",</w:t>
            </w:r>
          </w:p>
          <w:p w14:paraId="6923DB04" w14:textId="77777777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"SS_MEMB_TEL": "",</w:t>
            </w:r>
          </w:p>
          <w:p w14:paraId="1F961C38" w14:textId="77777777" w:rsidR="00941DEA" w:rsidRPr="00941DEA" w:rsidRDefault="00941DEA" w:rsidP="00941DEA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941DEA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"SS_LOGIN_TYPE": ""</w:t>
            </w:r>
          </w:p>
          <w:p w14:paraId="666ECC18" w14:textId="5CC55C2B" w:rsidR="005150EA" w:rsidRPr="00002124" w:rsidRDefault="00941DEA" w:rsidP="00941DEA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941DEA">
              <w:rPr>
                <w:rFonts w:asciiTheme="minorEastAsia" w:eastAsiaTheme="minorEastAsia" w:hAnsiTheme="minorEastAsia"/>
                <w:bCs/>
                <w:szCs w:val="18"/>
              </w:rPr>
              <w:t>}</w:t>
            </w:r>
          </w:p>
        </w:tc>
      </w:tr>
    </w:tbl>
    <w:p w14:paraId="51E92FDB" w14:textId="77777777" w:rsidR="005150EA" w:rsidRPr="00002124" w:rsidRDefault="005150EA" w:rsidP="005150EA">
      <w:pPr>
        <w:rPr>
          <w:rFonts w:asciiTheme="minorEastAsia" w:eastAsiaTheme="minorEastAsia" w:hAnsiTheme="minorEastAsia" w:cs="Arial"/>
          <w:szCs w:val="18"/>
          <w:lang w:eastAsia="ko-KR"/>
        </w:rPr>
      </w:pPr>
    </w:p>
    <w:p w14:paraId="79DDD639" w14:textId="77777777" w:rsidR="005150EA" w:rsidRPr="00002124" w:rsidRDefault="005150EA" w:rsidP="005150EA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75" w:name="_Toc97913380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</w:t>
      </w:r>
      <w:r w:rsidRPr="00002124">
        <w:rPr>
          <w:rFonts w:asciiTheme="minorEastAsia" w:eastAsiaTheme="minorEastAsia" w:hAnsiTheme="minorEastAsia"/>
          <w:b w:val="0"/>
          <w:bCs/>
          <w:lang w:val="en-US" w:eastAsia="ko-KR"/>
        </w:rPr>
        <w:t>e</w:t>
      </w:r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sponse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Format :: J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SO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N 형태로 반환</w:t>
      </w:r>
      <w:bookmarkEnd w:id="75"/>
    </w:p>
    <w:p w14:paraId="4E70379A" w14:textId="77777777" w:rsidR="005150EA" w:rsidRPr="00002124" w:rsidRDefault="005150EA" w:rsidP="005150EA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돋움"/>
          <w:b/>
          <w:szCs w:val="18"/>
          <w:lang w:val="en-US" w:eastAsia="ko-KR"/>
        </w:rPr>
      </w:pPr>
      <w:r w:rsidRPr="00002124">
        <w:rPr>
          <w:rFonts w:asciiTheme="minorEastAsia" w:eastAsiaTheme="minorEastAsia" w:hAnsiTheme="minorEastAsia" w:cs="돋움" w:hint="eastAsia"/>
          <w:b/>
          <w:szCs w:val="18"/>
          <w:lang w:val="en-US" w:eastAsia="ko-KR"/>
        </w:rPr>
        <w:t>- 반환값 형식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5"/>
        <w:gridCol w:w="776"/>
        <w:gridCol w:w="1072"/>
        <w:gridCol w:w="3048"/>
        <w:gridCol w:w="1885"/>
      </w:tblGrid>
      <w:tr w:rsidR="005150EA" w:rsidRPr="00002124" w14:paraId="0D5B1353" w14:textId="77777777" w:rsidTr="000A21B1">
        <w:tc>
          <w:tcPr>
            <w:tcW w:w="2825" w:type="dxa"/>
            <w:shd w:val="clear" w:color="auto" w:fill="C6D9F1"/>
            <w:vAlign w:val="center"/>
          </w:tcPr>
          <w:p w14:paraId="4211E231" w14:textId="77777777" w:rsidR="005150EA" w:rsidRPr="00002124" w:rsidRDefault="005150EA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엘리먼트 명</w:t>
            </w:r>
          </w:p>
        </w:tc>
        <w:tc>
          <w:tcPr>
            <w:tcW w:w="776" w:type="dxa"/>
            <w:shd w:val="clear" w:color="auto" w:fill="C6D9F1"/>
            <w:vAlign w:val="center"/>
          </w:tcPr>
          <w:p w14:paraId="431F4412" w14:textId="77777777" w:rsidR="005150EA" w:rsidRPr="00002124" w:rsidRDefault="005150EA" w:rsidP="000A21B1">
            <w:pP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D</w:t>
            </w:r>
            <w: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  <w:t>ata Type</w:t>
            </w:r>
          </w:p>
        </w:tc>
        <w:tc>
          <w:tcPr>
            <w:tcW w:w="1072" w:type="dxa"/>
            <w:shd w:val="clear" w:color="auto" w:fill="C6D9F1"/>
            <w:vAlign w:val="center"/>
          </w:tcPr>
          <w:p w14:paraId="21835150" w14:textId="77777777" w:rsidR="005150EA" w:rsidRPr="00002124" w:rsidRDefault="005150EA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</w:p>
        </w:tc>
        <w:tc>
          <w:tcPr>
            <w:tcW w:w="3048" w:type="dxa"/>
            <w:shd w:val="clear" w:color="auto" w:fill="C6D9F1"/>
            <w:vAlign w:val="center"/>
          </w:tcPr>
          <w:p w14:paraId="45D33DAF" w14:textId="77777777" w:rsidR="005150EA" w:rsidRPr="00002124" w:rsidRDefault="005150EA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  <w:tc>
          <w:tcPr>
            <w:tcW w:w="1885" w:type="dxa"/>
            <w:shd w:val="clear" w:color="auto" w:fill="C6D9F1"/>
            <w:vAlign w:val="center"/>
          </w:tcPr>
          <w:p w14:paraId="53F23153" w14:textId="77777777" w:rsidR="005150EA" w:rsidRPr="00002124" w:rsidRDefault="005150EA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반환 타입</w:t>
            </w:r>
          </w:p>
        </w:tc>
      </w:tr>
      <w:tr w:rsidR="005150EA" w:rsidRPr="00002124" w14:paraId="47699F39" w14:textId="77777777" w:rsidTr="000A21B1">
        <w:tc>
          <w:tcPr>
            <w:tcW w:w="2825" w:type="dxa"/>
            <w:vAlign w:val="center"/>
          </w:tcPr>
          <w:p w14:paraId="7A010647" w14:textId="77777777" w:rsidR="005150EA" w:rsidRPr="00CF5000" w:rsidRDefault="005150E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result</w:t>
            </w:r>
          </w:p>
        </w:tc>
        <w:tc>
          <w:tcPr>
            <w:tcW w:w="776" w:type="dxa"/>
            <w:vAlign w:val="center"/>
          </w:tcPr>
          <w:p w14:paraId="145ADBAA" w14:textId="77777777" w:rsidR="005150EA" w:rsidRPr="00CF5000" w:rsidRDefault="005150EA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List</w:t>
            </w:r>
          </w:p>
        </w:tc>
        <w:tc>
          <w:tcPr>
            <w:tcW w:w="1072" w:type="dxa"/>
            <w:vAlign w:val="center"/>
          </w:tcPr>
          <w:p w14:paraId="7CA9C49F" w14:textId="77777777" w:rsidR="005150EA" w:rsidRPr="00CF5000" w:rsidRDefault="005150EA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7E90CFD" w14:textId="77777777" w:rsidR="005150EA" w:rsidRPr="00CF5000" w:rsidRDefault="005150E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5" w:type="dxa"/>
            <w:vAlign w:val="center"/>
          </w:tcPr>
          <w:p w14:paraId="62A3F7E3" w14:textId="77777777" w:rsidR="005150EA" w:rsidRPr="00CF5000" w:rsidRDefault="005150E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“JSON“</w:t>
            </w:r>
          </w:p>
        </w:tc>
      </w:tr>
      <w:tr w:rsidR="00450094" w:rsidRPr="00002124" w14:paraId="01603B92" w14:textId="77777777" w:rsidTr="000A21B1">
        <w:tc>
          <w:tcPr>
            <w:tcW w:w="2825" w:type="dxa"/>
            <w:vAlign w:val="center"/>
          </w:tcPr>
          <w:p w14:paraId="38541CE2" w14:textId="4CA7BE26" w:rsidR="00450094" w:rsidRPr="00CF5000" w:rsidRDefault="0045009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45009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use_start_date</w:t>
            </w:r>
          </w:p>
        </w:tc>
        <w:tc>
          <w:tcPr>
            <w:tcW w:w="776" w:type="dxa"/>
            <w:vAlign w:val="center"/>
          </w:tcPr>
          <w:p w14:paraId="0DE4C992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1D1593BF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FD1D895" w14:textId="44E842C6" w:rsidR="00450094" w:rsidRPr="00CF5000" w:rsidRDefault="0045009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사용 시작 일시</w:t>
            </w:r>
          </w:p>
        </w:tc>
        <w:tc>
          <w:tcPr>
            <w:tcW w:w="1885" w:type="dxa"/>
            <w:vAlign w:val="center"/>
          </w:tcPr>
          <w:p w14:paraId="106EAFF0" w14:textId="77777777" w:rsidR="00450094" w:rsidRPr="00CF5000" w:rsidRDefault="00450094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450094" w:rsidRPr="00002124" w14:paraId="569A2D1B" w14:textId="77777777" w:rsidTr="000A21B1">
        <w:tc>
          <w:tcPr>
            <w:tcW w:w="2825" w:type="dxa"/>
            <w:vAlign w:val="center"/>
          </w:tcPr>
          <w:p w14:paraId="03FC188D" w14:textId="5A7FD8E3" w:rsidR="00450094" w:rsidRPr="00CF5000" w:rsidRDefault="0045009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45009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basic_nop</w:t>
            </w:r>
          </w:p>
        </w:tc>
        <w:tc>
          <w:tcPr>
            <w:tcW w:w="776" w:type="dxa"/>
            <w:vAlign w:val="center"/>
          </w:tcPr>
          <w:p w14:paraId="79467FF5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20A7D6B0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1E3DB01" w14:textId="411D2F72" w:rsidR="00450094" w:rsidRPr="00CF5000" w:rsidRDefault="0045009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기본 인원</w:t>
            </w:r>
          </w:p>
        </w:tc>
        <w:tc>
          <w:tcPr>
            <w:tcW w:w="1885" w:type="dxa"/>
            <w:vAlign w:val="center"/>
          </w:tcPr>
          <w:p w14:paraId="7D55909F" w14:textId="77777777" w:rsidR="00450094" w:rsidRPr="00CF5000" w:rsidRDefault="00450094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450094" w:rsidRPr="00002124" w14:paraId="26B684C4" w14:textId="77777777" w:rsidTr="000A21B1">
        <w:tc>
          <w:tcPr>
            <w:tcW w:w="2825" w:type="dxa"/>
            <w:vAlign w:val="center"/>
          </w:tcPr>
          <w:p w14:paraId="51B6111E" w14:textId="4251F55B" w:rsidR="00450094" w:rsidRPr="00CF5000" w:rsidRDefault="0045009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45009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daily_rate</w:t>
            </w:r>
          </w:p>
        </w:tc>
        <w:tc>
          <w:tcPr>
            <w:tcW w:w="776" w:type="dxa"/>
            <w:vAlign w:val="center"/>
          </w:tcPr>
          <w:p w14:paraId="50BB8271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4487FB06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FB5E415" w14:textId="77777777" w:rsidR="00450094" w:rsidRPr="00CF5000" w:rsidRDefault="0045009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5" w:type="dxa"/>
            <w:vAlign w:val="center"/>
          </w:tcPr>
          <w:p w14:paraId="6FFBB75E" w14:textId="77777777" w:rsidR="00450094" w:rsidRPr="00CF5000" w:rsidRDefault="00450094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450094" w:rsidRPr="00002124" w14:paraId="3734F2B6" w14:textId="77777777" w:rsidTr="000A21B1">
        <w:tc>
          <w:tcPr>
            <w:tcW w:w="2825" w:type="dxa"/>
            <w:vAlign w:val="center"/>
          </w:tcPr>
          <w:p w14:paraId="084A9A00" w14:textId="2D4AE7AD" w:rsidR="00450094" w:rsidRPr="00CF5000" w:rsidRDefault="0045009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45009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rate_seq_no</w:t>
            </w:r>
          </w:p>
        </w:tc>
        <w:tc>
          <w:tcPr>
            <w:tcW w:w="776" w:type="dxa"/>
            <w:vAlign w:val="center"/>
          </w:tcPr>
          <w:p w14:paraId="31029D3C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4C56D938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AD80BB1" w14:textId="4575105B" w:rsidR="00450094" w:rsidRPr="00CF5000" w:rsidRDefault="0045009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객실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0D4550AF" w14:textId="77777777" w:rsidR="00450094" w:rsidRPr="00CF5000" w:rsidRDefault="00450094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450094" w:rsidRPr="00002124" w14:paraId="2AB43773" w14:textId="77777777" w:rsidTr="000A21B1">
        <w:tc>
          <w:tcPr>
            <w:tcW w:w="2825" w:type="dxa"/>
            <w:vAlign w:val="center"/>
          </w:tcPr>
          <w:p w14:paraId="182BB934" w14:textId="0CDCF10C" w:rsidR="00450094" w:rsidRPr="00CF5000" w:rsidRDefault="0045009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45009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lastRenderedPageBreak/>
              <w:t>sale_date</w:t>
            </w:r>
          </w:p>
        </w:tc>
        <w:tc>
          <w:tcPr>
            <w:tcW w:w="776" w:type="dxa"/>
            <w:vAlign w:val="center"/>
          </w:tcPr>
          <w:p w14:paraId="606CBB15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46520180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310626A" w14:textId="19F47B90" w:rsidR="00450094" w:rsidRPr="00CF5000" w:rsidRDefault="0045009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판매 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일</w:t>
            </w:r>
          </w:p>
        </w:tc>
        <w:tc>
          <w:tcPr>
            <w:tcW w:w="1885" w:type="dxa"/>
            <w:vAlign w:val="center"/>
          </w:tcPr>
          <w:p w14:paraId="369C7152" w14:textId="77777777" w:rsidR="00450094" w:rsidRPr="00CF5000" w:rsidRDefault="00450094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450094" w:rsidRPr="00002124" w14:paraId="40CC657E" w14:textId="77777777" w:rsidTr="000A21B1">
        <w:tc>
          <w:tcPr>
            <w:tcW w:w="2825" w:type="dxa"/>
            <w:vAlign w:val="center"/>
          </w:tcPr>
          <w:p w14:paraId="0EF3E607" w14:textId="018A6BB2" w:rsidR="00450094" w:rsidRPr="00CF5000" w:rsidRDefault="0045009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45009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pms_seq_no</w:t>
            </w:r>
          </w:p>
        </w:tc>
        <w:tc>
          <w:tcPr>
            <w:tcW w:w="776" w:type="dxa"/>
            <w:vAlign w:val="center"/>
          </w:tcPr>
          <w:p w14:paraId="3DCC519E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263E147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CC65A8E" w14:textId="76649B81" w:rsidR="00450094" w:rsidRPr="00CF5000" w:rsidRDefault="0045009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호텔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508CB36E" w14:textId="77777777" w:rsidR="00450094" w:rsidRPr="00CF5000" w:rsidRDefault="00450094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450094" w:rsidRPr="00002124" w14:paraId="27CEDAED" w14:textId="77777777" w:rsidTr="000A21B1">
        <w:tc>
          <w:tcPr>
            <w:tcW w:w="2825" w:type="dxa"/>
            <w:vAlign w:val="center"/>
          </w:tcPr>
          <w:p w14:paraId="79DC29E7" w14:textId="416D38EA" w:rsidR="00450094" w:rsidRPr="00450094" w:rsidRDefault="0045009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45009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room_seq_no</w:t>
            </w:r>
          </w:p>
        </w:tc>
        <w:tc>
          <w:tcPr>
            <w:tcW w:w="776" w:type="dxa"/>
            <w:vAlign w:val="center"/>
          </w:tcPr>
          <w:p w14:paraId="0E40806D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5B8B92AA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4865F06" w14:textId="0D4A1397" w:rsidR="00450094" w:rsidRDefault="0045009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객실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01F825CD" w14:textId="77777777" w:rsidR="00450094" w:rsidRPr="00CF5000" w:rsidRDefault="00450094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450094" w:rsidRPr="00002124" w14:paraId="55257DEE" w14:textId="77777777" w:rsidTr="000A21B1">
        <w:tc>
          <w:tcPr>
            <w:tcW w:w="2825" w:type="dxa"/>
            <w:vAlign w:val="center"/>
          </w:tcPr>
          <w:p w14:paraId="087D0E17" w14:textId="39F70EBC" w:rsidR="00450094" w:rsidRPr="00450094" w:rsidRDefault="0045009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45009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day_rate</w:t>
            </w:r>
          </w:p>
        </w:tc>
        <w:tc>
          <w:tcPr>
            <w:tcW w:w="776" w:type="dxa"/>
            <w:vAlign w:val="center"/>
          </w:tcPr>
          <w:p w14:paraId="409249B1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4721F420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C9F4DE2" w14:textId="420A1655" w:rsidR="00450094" w:rsidRDefault="0045009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일 요금</w:t>
            </w:r>
          </w:p>
        </w:tc>
        <w:tc>
          <w:tcPr>
            <w:tcW w:w="1885" w:type="dxa"/>
            <w:vAlign w:val="center"/>
          </w:tcPr>
          <w:p w14:paraId="067BC447" w14:textId="77777777" w:rsidR="00450094" w:rsidRPr="00CF5000" w:rsidRDefault="00450094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450094" w:rsidRPr="00002124" w14:paraId="04DA7CBE" w14:textId="77777777" w:rsidTr="000A21B1">
        <w:tc>
          <w:tcPr>
            <w:tcW w:w="2825" w:type="dxa"/>
            <w:vAlign w:val="center"/>
          </w:tcPr>
          <w:p w14:paraId="1C9DEA46" w14:textId="2325DA46" w:rsidR="00450094" w:rsidRPr="00450094" w:rsidRDefault="0045009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45009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product_code</w:t>
            </w:r>
          </w:p>
        </w:tc>
        <w:tc>
          <w:tcPr>
            <w:tcW w:w="776" w:type="dxa"/>
            <w:vAlign w:val="center"/>
          </w:tcPr>
          <w:p w14:paraId="71314928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0AD0798C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AD3A6A1" w14:textId="255EE0EA" w:rsidR="00450094" w:rsidRDefault="0045009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상품 코드</w:t>
            </w:r>
          </w:p>
        </w:tc>
        <w:tc>
          <w:tcPr>
            <w:tcW w:w="1885" w:type="dxa"/>
            <w:vAlign w:val="center"/>
          </w:tcPr>
          <w:p w14:paraId="24AC663A" w14:textId="77777777" w:rsidR="00450094" w:rsidRPr="00CF5000" w:rsidRDefault="00450094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450094" w:rsidRPr="00002124" w14:paraId="057238BD" w14:textId="77777777" w:rsidTr="000A21B1">
        <w:tc>
          <w:tcPr>
            <w:tcW w:w="2825" w:type="dxa"/>
            <w:vAlign w:val="center"/>
          </w:tcPr>
          <w:p w14:paraId="17FC0CED" w14:textId="785F4E7C" w:rsidR="00450094" w:rsidRPr="00450094" w:rsidRDefault="0045009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45009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rate_name</w:t>
            </w:r>
          </w:p>
        </w:tc>
        <w:tc>
          <w:tcPr>
            <w:tcW w:w="776" w:type="dxa"/>
            <w:vAlign w:val="center"/>
          </w:tcPr>
          <w:p w14:paraId="3B88A46F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041902FB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4E9403B1" w14:textId="13854144" w:rsidR="00450094" w:rsidRDefault="0045009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객실 명</w:t>
            </w:r>
          </w:p>
        </w:tc>
        <w:tc>
          <w:tcPr>
            <w:tcW w:w="1885" w:type="dxa"/>
            <w:vAlign w:val="center"/>
          </w:tcPr>
          <w:p w14:paraId="1F5E7319" w14:textId="77777777" w:rsidR="00450094" w:rsidRPr="00CF5000" w:rsidRDefault="00450094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450094" w:rsidRPr="00002124" w14:paraId="1D4A6FA9" w14:textId="77777777" w:rsidTr="000A21B1">
        <w:tc>
          <w:tcPr>
            <w:tcW w:w="2825" w:type="dxa"/>
            <w:vAlign w:val="center"/>
          </w:tcPr>
          <w:p w14:paraId="026BFF68" w14:textId="0AF64BE9" w:rsidR="00450094" w:rsidRPr="00450094" w:rsidRDefault="0045009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45009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rate_package_name</w:t>
            </w:r>
          </w:p>
        </w:tc>
        <w:tc>
          <w:tcPr>
            <w:tcW w:w="776" w:type="dxa"/>
            <w:vAlign w:val="center"/>
          </w:tcPr>
          <w:p w14:paraId="0431E930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09CB96F5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26AE82B" w14:textId="7C2895C0" w:rsidR="00450094" w:rsidRDefault="0045009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패키지 명</w:t>
            </w:r>
          </w:p>
        </w:tc>
        <w:tc>
          <w:tcPr>
            <w:tcW w:w="1885" w:type="dxa"/>
            <w:vAlign w:val="center"/>
          </w:tcPr>
          <w:p w14:paraId="3A59ACE4" w14:textId="77777777" w:rsidR="00450094" w:rsidRPr="00CF5000" w:rsidRDefault="00450094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450094" w:rsidRPr="00002124" w14:paraId="6FB3E24C" w14:textId="77777777" w:rsidTr="000A21B1">
        <w:tc>
          <w:tcPr>
            <w:tcW w:w="2825" w:type="dxa"/>
            <w:vAlign w:val="center"/>
          </w:tcPr>
          <w:p w14:paraId="14057A6C" w14:textId="57BD14C7" w:rsidR="00450094" w:rsidRPr="00450094" w:rsidRDefault="0045009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45009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use_end_date</w:t>
            </w:r>
          </w:p>
        </w:tc>
        <w:tc>
          <w:tcPr>
            <w:tcW w:w="776" w:type="dxa"/>
            <w:vAlign w:val="center"/>
          </w:tcPr>
          <w:p w14:paraId="31362FD7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06D62433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0376AE1" w14:textId="2F91A5FE" w:rsidR="00450094" w:rsidRDefault="0045009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사용 종료일</w:t>
            </w:r>
          </w:p>
        </w:tc>
        <w:tc>
          <w:tcPr>
            <w:tcW w:w="1885" w:type="dxa"/>
            <w:vAlign w:val="center"/>
          </w:tcPr>
          <w:p w14:paraId="490C15FA" w14:textId="77777777" w:rsidR="00450094" w:rsidRPr="00CF5000" w:rsidRDefault="00450094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450094" w:rsidRPr="00002124" w14:paraId="6447E9F4" w14:textId="77777777" w:rsidTr="000A21B1">
        <w:tc>
          <w:tcPr>
            <w:tcW w:w="2825" w:type="dxa"/>
            <w:vAlign w:val="center"/>
          </w:tcPr>
          <w:p w14:paraId="788EE974" w14:textId="290A182E" w:rsidR="00450094" w:rsidRPr="00450094" w:rsidRDefault="0045009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45009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rate_seq_no</w:t>
            </w:r>
          </w:p>
        </w:tc>
        <w:tc>
          <w:tcPr>
            <w:tcW w:w="776" w:type="dxa"/>
            <w:vAlign w:val="center"/>
          </w:tcPr>
          <w:p w14:paraId="1D9EF0F1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758E134E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6879BA8" w14:textId="199BD91F" w:rsidR="00450094" w:rsidRDefault="0045009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패키지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7B6B73D7" w14:textId="77777777" w:rsidR="00450094" w:rsidRPr="00CF5000" w:rsidRDefault="00450094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450094" w:rsidRPr="00002124" w14:paraId="0F0CB6BC" w14:textId="77777777" w:rsidTr="000A21B1">
        <w:tc>
          <w:tcPr>
            <w:tcW w:w="2825" w:type="dxa"/>
            <w:vAlign w:val="center"/>
          </w:tcPr>
          <w:p w14:paraId="074F2AA6" w14:textId="02E826CF" w:rsidR="00450094" w:rsidRPr="00450094" w:rsidRDefault="0045009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45009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firstday_rate</w:t>
            </w:r>
          </w:p>
        </w:tc>
        <w:tc>
          <w:tcPr>
            <w:tcW w:w="776" w:type="dxa"/>
            <w:vAlign w:val="center"/>
          </w:tcPr>
          <w:p w14:paraId="0323CD51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0F8859F2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CEF5142" w14:textId="0316EC86" w:rsidR="00450094" w:rsidRDefault="0045009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최저 요금</w:t>
            </w:r>
          </w:p>
        </w:tc>
        <w:tc>
          <w:tcPr>
            <w:tcW w:w="1885" w:type="dxa"/>
            <w:vAlign w:val="center"/>
          </w:tcPr>
          <w:p w14:paraId="040D589A" w14:textId="77777777" w:rsidR="00450094" w:rsidRPr="00CF5000" w:rsidRDefault="00450094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450094" w:rsidRPr="00002124" w14:paraId="779FCEF4" w14:textId="77777777" w:rsidTr="000A21B1">
        <w:tc>
          <w:tcPr>
            <w:tcW w:w="2825" w:type="dxa"/>
            <w:vAlign w:val="center"/>
          </w:tcPr>
          <w:p w14:paraId="409AB814" w14:textId="746B48F1" w:rsidR="00450094" w:rsidRPr="00450094" w:rsidRDefault="0045009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45009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max_nop_cnt</w:t>
            </w:r>
          </w:p>
        </w:tc>
        <w:tc>
          <w:tcPr>
            <w:tcW w:w="776" w:type="dxa"/>
            <w:vAlign w:val="center"/>
          </w:tcPr>
          <w:p w14:paraId="0A94B18F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056C69B5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B20056B" w14:textId="0B7A5720" w:rsidR="00450094" w:rsidRDefault="0045009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최대 인원 수</w:t>
            </w:r>
          </w:p>
        </w:tc>
        <w:tc>
          <w:tcPr>
            <w:tcW w:w="1885" w:type="dxa"/>
            <w:vAlign w:val="center"/>
          </w:tcPr>
          <w:p w14:paraId="067CAA59" w14:textId="77777777" w:rsidR="00450094" w:rsidRPr="00CF5000" w:rsidRDefault="00450094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450094" w:rsidRPr="00002124" w14:paraId="42CB439F" w14:textId="77777777" w:rsidTr="000A21B1">
        <w:tc>
          <w:tcPr>
            <w:tcW w:w="2825" w:type="dxa"/>
            <w:vAlign w:val="center"/>
          </w:tcPr>
          <w:p w14:paraId="148579E2" w14:textId="51F21B92" w:rsidR="00450094" w:rsidRPr="00450094" w:rsidRDefault="00450094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45009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add_adult_amt</w:t>
            </w:r>
          </w:p>
        </w:tc>
        <w:tc>
          <w:tcPr>
            <w:tcW w:w="776" w:type="dxa"/>
            <w:vAlign w:val="center"/>
          </w:tcPr>
          <w:p w14:paraId="5FA18560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5286AF82" w14:textId="77777777" w:rsidR="00450094" w:rsidRPr="00CF5000" w:rsidRDefault="00450094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407DCD4" w14:textId="2BFDD548" w:rsidR="00450094" w:rsidRDefault="0045009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성인 추가 요금</w:t>
            </w:r>
          </w:p>
        </w:tc>
        <w:tc>
          <w:tcPr>
            <w:tcW w:w="1885" w:type="dxa"/>
            <w:vAlign w:val="center"/>
          </w:tcPr>
          <w:p w14:paraId="0CAF7940" w14:textId="77777777" w:rsidR="00450094" w:rsidRPr="00CF5000" w:rsidRDefault="00450094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</w:tbl>
    <w:p w14:paraId="3A0E2CCB" w14:textId="77777777" w:rsidR="005150EA" w:rsidRPr="00002124" w:rsidRDefault="005150EA" w:rsidP="005150EA">
      <w:pPr>
        <w:tabs>
          <w:tab w:val="left" w:pos="3798"/>
        </w:tabs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ab/>
      </w:r>
    </w:p>
    <w:p w14:paraId="4CD92E7A" w14:textId="77777777" w:rsidR="005150EA" w:rsidRPr="00002124" w:rsidRDefault="005150EA" w:rsidP="005150EA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76" w:name="_Toc97913381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샘플 JSON예제</w:t>
      </w:r>
      <w:bookmarkEnd w:id="7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5150EA" w:rsidRPr="00002124" w14:paraId="2B7F7B42" w14:textId="77777777" w:rsidTr="000A21B1">
        <w:tc>
          <w:tcPr>
            <w:tcW w:w="9684" w:type="dxa"/>
          </w:tcPr>
          <w:p w14:paraId="4CBCD0B9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{</w:t>
            </w:r>
          </w:p>
          <w:p w14:paraId="02A03016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</w:t>
            </w:r>
            <w:r w:rsidRPr="00BE2485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"result"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[</w:t>
            </w:r>
          </w:p>
          <w:p w14:paraId="56617E87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{</w:t>
            </w:r>
          </w:p>
          <w:p w14:paraId="753FE645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485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"use_start_date"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485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"2021-12-28"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F71E51F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485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"rate_config_one_mkey_tx"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485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F6F9A12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485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"basic_nop"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485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2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7768D24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485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"daily_rate"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[</w:t>
            </w:r>
          </w:p>
          <w:p w14:paraId="5A11676F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{</w:t>
            </w:r>
          </w:p>
          <w:p w14:paraId="68B9E07E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BE2485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"rate_seq_no"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485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5552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DE63371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BE2485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"sale_date"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485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"2022-01-07"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3503E95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BE2485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"pms_seq_no"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485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585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87DAD5F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BE2485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"room_seq_no"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485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6030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8710E26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BE2485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"day_rate"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485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187000.0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4388C5C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</w:t>
            </w:r>
            <w:r w:rsidRPr="00BE2485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"mmbrs_seq_no"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485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</w:p>
          <w:p w14:paraId="386DAD58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}</w:t>
            </w:r>
          </w:p>
          <w:p w14:paraId="629FCFA0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],</w:t>
            </w:r>
          </w:p>
          <w:p w14:paraId="27ED11FB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485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"room_seq_no"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485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6030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CD79064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485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"product_code"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485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"RM"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4CB2DBD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485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"rate_name"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485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"Room Only"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1A6643C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485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"mmbrs_seq_no"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485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7600A97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485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"rate_package_name"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485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"Room Only"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A8336EB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485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"rate_config_two_mkey_tx"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485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6DEC889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485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"use_end_date"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485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"2099-12-31"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BC01093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485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"rate_config_three_mkey_tx"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485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248CB51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485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"rate_seq_no"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485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5552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DACBC43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485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"firstday_rate"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485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187000.0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6BF4E5F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485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"pms_seq_no"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485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585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42E926A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485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"max_nop_cnt"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485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2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9B3C8AC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485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"add_adult_amt"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485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50000.0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12631FF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485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"sort_order"</w:t>
            </w: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485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</w:p>
          <w:p w14:paraId="5158D05D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}</w:t>
            </w:r>
          </w:p>
          <w:p w14:paraId="573E59A0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]</w:t>
            </w:r>
          </w:p>
          <w:p w14:paraId="0E0120CD" w14:textId="77777777" w:rsidR="00BE2485" w:rsidRPr="00BE2485" w:rsidRDefault="00BE2485" w:rsidP="00BE2485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485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lastRenderedPageBreak/>
              <w:t>}</w:t>
            </w:r>
          </w:p>
          <w:p w14:paraId="09B2CD6D" w14:textId="21605C91" w:rsidR="00BE2485" w:rsidRPr="00FC0FF4" w:rsidRDefault="00BE2485" w:rsidP="000A21B1">
            <w:pPr>
              <w:pStyle w:val="HTML"/>
            </w:pPr>
          </w:p>
        </w:tc>
      </w:tr>
    </w:tbl>
    <w:p w14:paraId="54A85058" w14:textId="77777777" w:rsidR="005150EA" w:rsidRDefault="005150EA" w:rsidP="005150EA">
      <w:pPr>
        <w:rPr>
          <w:rFonts w:asciiTheme="minorEastAsia" w:eastAsiaTheme="minorEastAsia" w:hAnsiTheme="minorEastAsia"/>
          <w:b/>
          <w:sz w:val="24"/>
          <w:lang w:eastAsia="ko-KR"/>
        </w:rPr>
      </w:pPr>
    </w:p>
    <w:p w14:paraId="1691ACEC" w14:textId="6E338818" w:rsidR="00636A6F" w:rsidRDefault="00636A6F">
      <w:pPr>
        <w:rPr>
          <w:rFonts w:asciiTheme="minorEastAsia" w:eastAsiaTheme="minorEastAsia" w:hAnsiTheme="minorEastAsia"/>
          <w:b/>
          <w:sz w:val="24"/>
          <w:lang w:eastAsia="ko-KR"/>
        </w:rPr>
      </w:pPr>
      <w:r>
        <w:rPr>
          <w:rFonts w:asciiTheme="minorEastAsia" w:eastAsiaTheme="minorEastAsia" w:hAnsiTheme="minorEastAsia"/>
          <w:b/>
          <w:sz w:val="24"/>
          <w:lang w:eastAsia="ko-KR"/>
        </w:rPr>
        <w:br w:type="page"/>
      </w:r>
    </w:p>
    <w:p w14:paraId="10C356D8" w14:textId="0BEC92D7" w:rsidR="00636A6F" w:rsidRPr="00AC17D0" w:rsidRDefault="00636A6F" w:rsidP="00636A6F">
      <w:pPr>
        <w:pStyle w:val="Numberedlist22"/>
        <w:ind w:hanging="720"/>
        <w:rPr>
          <w:rFonts w:asciiTheme="minorEastAsia" w:eastAsiaTheme="minorEastAsia" w:hAnsiTheme="minorEastAsia"/>
          <w:lang w:eastAsia="ko-KR"/>
        </w:rPr>
      </w:pPr>
      <w:bookmarkStart w:id="77" w:name="_Toc97913382"/>
      <w:r>
        <w:rPr>
          <w:rFonts w:asciiTheme="minorEastAsia" w:eastAsiaTheme="minorEastAsia" w:hAnsiTheme="minorEastAsia" w:hint="eastAsia"/>
          <w:lang w:eastAsia="ko-KR"/>
        </w:rPr>
        <w:lastRenderedPageBreak/>
        <w:t>옵션 조회</w:t>
      </w:r>
      <w:bookmarkEnd w:id="77"/>
    </w:p>
    <w:p w14:paraId="30E74B13" w14:textId="33FFD26D" w:rsidR="00636A6F" w:rsidRPr="00002124" w:rsidRDefault="00636A6F" w:rsidP="00636A6F">
      <w:pPr>
        <w:ind w:leftChars="250" w:left="450"/>
        <w:jc w:val="both"/>
        <w:rPr>
          <w:rFonts w:asciiTheme="minorEastAsia" w:eastAsiaTheme="minorEastAsia" w:hAnsiTheme="minorEastAsia" w:cs="Arial"/>
          <w:szCs w:val="18"/>
          <w:lang w:eastAsia="ko-KR"/>
        </w:rPr>
      </w:pPr>
      <w:r>
        <w:rPr>
          <w:rFonts w:asciiTheme="minorEastAsia" w:eastAsiaTheme="minorEastAsia" w:hAnsiTheme="minorEastAsia" w:cs="Arial" w:hint="eastAsia"/>
          <w:szCs w:val="18"/>
          <w:lang w:eastAsia="ko-KR"/>
        </w:rPr>
        <w:t>객실 요금 옵션을 조회한다</w:t>
      </w:r>
      <w:r>
        <w:rPr>
          <w:rFonts w:asciiTheme="minorEastAsia" w:eastAsiaTheme="minorEastAsia" w:hAnsiTheme="minorEastAsia" w:cs="Arial"/>
          <w:szCs w:val="18"/>
          <w:lang w:eastAsia="ko-KR"/>
        </w:rPr>
        <w:t xml:space="preserve"> </w:t>
      </w:r>
    </w:p>
    <w:p w14:paraId="3437F0FE" w14:textId="77777777" w:rsidR="00636A6F" w:rsidRPr="00002124" w:rsidRDefault="00636A6F" w:rsidP="00636A6F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78" w:name="_Toc97913383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Request</w:t>
      </w:r>
      <w:bookmarkEnd w:id="78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</w:t>
      </w:r>
    </w:p>
    <w:p w14:paraId="612518FD" w14:textId="1F1470C5" w:rsidR="00636A6F" w:rsidRPr="00F15D58" w:rsidRDefault="00636A6F" w:rsidP="00636A6F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>HTTP</w:t>
      </w:r>
      <w:r w:rsidRPr="00002124">
        <w:rPr>
          <w:rFonts w:asciiTheme="minorEastAsia" w:eastAsiaTheme="minorEastAsia" w:hAnsiTheme="minorEastAsia"/>
          <w:szCs w:val="18"/>
          <w:lang w:eastAsia="ko-KR"/>
        </w:rPr>
        <w:t>S</w:t>
      </w: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 xml:space="preserve"> URL </w:t>
      </w:r>
      <w:r w:rsidRPr="00F15D58">
        <w:rPr>
          <w:rFonts w:asciiTheme="minorEastAsia" w:eastAsiaTheme="minorEastAsia" w:hAnsiTheme="minorEastAsia"/>
          <w:szCs w:val="18"/>
          <w:lang w:eastAsia="ko-KR"/>
        </w:rPr>
        <w:t>=</w:t>
      </w:r>
      <w:r w:rsidRPr="005D33AE">
        <w:rPr>
          <w:rFonts w:asciiTheme="minorEastAsia" w:eastAsiaTheme="minorEastAsia" w:hAnsiTheme="minorEastAsia" w:hint="eastAsia"/>
          <w:bCs/>
          <w:szCs w:val="18"/>
          <w:lang w:eastAsia="ko-KR"/>
        </w:rPr>
        <w:t xml:space="preserve"> </w:t>
      </w:r>
      <w:r w:rsidRPr="00636A6F">
        <w:rPr>
          <w:rFonts w:asciiTheme="minorEastAsia" w:eastAsiaTheme="minorEastAsia" w:hAnsiTheme="minorEastAsia"/>
          <w:bCs/>
          <w:szCs w:val="18"/>
          <w:lang w:eastAsia="ko-KR"/>
        </w:rPr>
        <w:t>/{hotelCode}/user/hotel/roomRateOption</w:t>
      </w:r>
    </w:p>
    <w:p w14:paraId="673C7E25" w14:textId="77777777" w:rsidR="00636A6F" w:rsidRPr="00002124" w:rsidRDefault="00636A6F" w:rsidP="00636A6F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 xml:space="preserve">HTTP METHOD = </w:t>
      </w:r>
      <w:r>
        <w:rPr>
          <w:rFonts w:asciiTheme="minorEastAsia" w:eastAsiaTheme="minorEastAsia" w:hAnsiTheme="minorEastAsia"/>
          <w:szCs w:val="18"/>
          <w:lang w:eastAsia="ko-KR"/>
        </w:rPr>
        <w:t>POST</w:t>
      </w:r>
    </w:p>
    <w:p w14:paraId="16C04249" w14:textId="77777777" w:rsidR="00636A6F" w:rsidRPr="00002124" w:rsidRDefault="00636A6F" w:rsidP="00636A6F">
      <w:pPr>
        <w:ind w:left="800"/>
        <w:rPr>
          <w:rFonts w:asciiTheme="minorEastAsia" w:eastAsiaTheme="minorEastAsia" w:hAnsiTheme="minorEastAsia"/>
          <w:szCs w:val="18"/>
          <w:lang w:eastAsia="ko-KR"/>
        </w:rPr>
      </w:pPr>
    </w:p>
    <w:p w14:paraId="68BBB31F" w14:textId="77777777" w:rsidR="00636A6F" w:rsidRDefault="00636A6F" w:rsidP="00636A6F">
      <w:pPr>
        <w:rPr>
          <w:rFonts w:asciiTheme="minorEastAsia" w:eastAsiaTheme="minorEastAsia" w:hAnsiTheme="minorEastAsia"/>
          <w:b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b/>
          <w:szCs w:val="18"/>
          <w:lang w:eastAsia="ko-KR"/>
        </w:rPr>
        <w:t>- Parameter 형식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4"/>
        <w:gridCol w:w="832"/>
        <w:gridCol w:w="1060"/>
        <w:gridCol w:w="4640"/>
      </w:tblGrid>
      <w:tr w:rsidR="00636A6F" w:rsidRPr="00002124" w14:paraId="7E0C31B1" w14:textId="77777777" w:rsidTr="000A21B1">
        <w:tc>
          <w:tcPr>
            <w:tcW w:w="2944" w:type="dxa"/>
            <w:shd w:val="clear" w:color="auto" w:fill="C6D9F1"/>
          </w:tcPr>
          <w:p w14:paraId="03D3ACD8" w14:textId="77777777" w:rsidR="00636A6F" w:rsidRPr="00002124" w:rsidRDefault="00636A6F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파라미터명</w:t>
            </w:r>
          </w:p>
        </w:tc>
        <w:tc>
          <w:tcPr>
            <w:tcW w:w="832" w:type="dxa"/>
            <w:shd w:val="clear" w:color="auto" w:fill="C6D9F1"/>
          </w:tcPr>
          <w:p w14:paraId="6A9A8241" w14:textId="77777777" w:rsidR="00636A6F" w:rsidRPr="00002124" w:rsidRDefault="00636A6F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타입</w:t>
            </w:r>
          </w:p>
        </w:tc>
        <w:tc>
          <w:tcPr>
            <w:tcW w:w="1060" w:type="dxa"/>
            <w:shd w:val="clear" w:color="auto" w:fill="C6D9F1"/>
          </w:tcPr>
          <w:p w14:paraId="4483E2C3" w14:textId="77777777" w:rsidR="00636A6F" w:rsidRPr="00002124" w:rsidRDefault="00636A6F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필수여부</w:t>
            </w:r>
          </w:p>
        </w:tc>
        <w:tc>
          <w:tcPr>
            <w:tcW w:w="4640" w:type="dxa"/>
            <w:shd w:val="clear" w:color="auto" w:fill="C6D9F1"/>
          </w:tcPr>
          <w:p w14:paraId="129F22F1" w14:textId="77777777" w:rsidR="00636A6F" w:rsidRPr="00002124" w:rsidRDefault="00636A6F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</w:tr>
      <w:tr w:rsidR="00636A6F" w:rsidRPr="00002124" w14:paraId="32D4815D" w14:textId="77777777" w:rsidTr="000A21B1">
        <w:tc>
          <w:tcPr>
            <w:tcW w:w="2944" w:type="dxa"/>
            <w:vAlign w:val="center"/>
          </w:tcPr>
          <w:p w14:paraId="34DB51B5" w14:textId="01F515D3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lang_type</w:t>
            </w:r>
          </w:p>
        </w:tc>
        <w:tc>
          <w:tcPr>
            <w:tcW w:w="832" w:type="dxa"/>
            <w:vAlign w:val="center"/>
          </w:tcPr>
          <w:p w14:paraId="5CDA50B6" w14:textId="3252FD52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vAlign w:val="center"/>
          </w:tcPr>
          <w:p w14:paraId="3E574CA7" w14:textId="34CCF913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vAlign w:val="center"/>
          </w:tcPr>
          <w:p w14:paraId="36248A25" w14:textId="367C26EB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언어 코드</w:t>
            </w:r>
          </w:p>
        </w:tc>
      </w:tr>
      <w:tr w:rsidR="00636A6F" w:rsidRPr="00002124" w14:paraId="62DA4CEC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D73910C" w14:textId="53EDD71E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pms_seq_no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5903F0A" w14:textId="66627A41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9CF5FFD" w14:textId="6AF90014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3A24267" w14:textId="6D84F1C1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호텔 ID</w:t>
            </w:r>
          </w:p>
        </w:tc>
      </w:tr>
      <w:tr w:rsidR="00636A6F" w:rsidRPr="00002124" w14:paraId="7BC13BF7" w14:textId="77777777" w:rsidTr="000A21B1">
        <w:tc>
          <w:tcPr>
            <w:tcW w:w="2944" w:type="dxa"/>
            <w:vAlign w:val="center"/>
          </w:tcPr>
          <w:p w14:paraId="6BC5DBF7" w14:textId="203B67EF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room_seq_no</w:t>
            </w:r>
          </w:p>
        </w:tc>
        <w:tc>
          <w:tcPr>
            <w:tcW w:w="832" w:type="dxa"/>
            <w:vAlign w:val="center"/>
          </w:tcPr>
          <w:p w14:paraId="20947198" w14:textId="220F082E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vAlign w:val="center"/>
          </w:tcPr>
          <w:p w14:paraId="79D68631" w14:textId="35B983B6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vAlign w:val="center"/>
          </w:tcPr>
          <w:p w14:paraId="35E70BEC" w14:textId="28FE9D08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객실 ID</w:t>
            </w:r>
          </w:p>
        </w:tc>
      </w:tr>
      <w:tr w:rsidR="00636A6F" w:rsidRPr="00002124" w14:paraId="2194E0C4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F266DC3" w14:textId="4ADB136C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rate_seq_no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04DB592" w14:textId="5184F611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03B72D1" w14:textId="74E0D03A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3B06810" w14:textId="6FA12A0B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패키지 ID</w:t>
            </w:r>
          </w:p>
        </w:tc>
      </w:tr>
      <w:tr w:rsidR="00636A6F" w:rsidRPr="00002124" w14:paraId="6F74D8A3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77F94D4" w14:textId="14D6D445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prm_seq_no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47D89EF" w14:textId="109A20AE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F2149D2" w14:textId="03E45CE0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B19FFBD" w14:textId="6ACBB08C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프로모션 ID</w:t>
            </w:r>
          </w:p>
        </w:tc>
      </w:tr>
      <w:tr w:rsidR="00636A6F" w:rsidRPr="00002124" w14:paraId="4CE73ADA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0A7E364" w14:textId="2340ED63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cpny_seq_no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3CB6F08" w14:textId="0CDFB2A1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E6F81E9" w14:textId="7CD47EC9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6D7B928" w14:textId="7F10DCFA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기업체 ID</w:t>
            </w:r>
          </w:p>
        </w:tc>
      </w:tr>
      <w:tr w:rsidR="00636A6F" w:rsidRPr="00002124" w14:paraId="2A616CE7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DC998D5" w14:textId="44FA5BAE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rooms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9F902D7" w14:textId="539BFB99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0EEB552" w14:textId="2210112C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0AEBBA4" w14:textId="5D6F90BC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객실 수</w:t>
            </w:r>
          </w:p>
        </w:tc>
      </w:tr>
      <w:tr w:rsidR="00636A6F" w:rsidRPr="00002124" w14:paraId="1FA622B8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69BB58D" w14:textId="1C106EA4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adult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E90E80B" w14:textId="3D714419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822D7B9" w14:textId="3D4E479A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BBA92FF" w14:textId="7F1DB496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어른 수</w:t>
            </w:r>
          </w:p>
        </w:tc>
      </w:tr>
      <w:tr w:rsidR="00636A6F" w:rsidRPr="00002124" w14:paraId="3A70CFA9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38EBDC4" w14:textId="31A5CFEF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children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612E8A3" w14:textId="4126DDF7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E73864A" w14:textId="0B1E13EA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0F38CE4" w14:textId="1BEEC0EA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아동 수</w:t>
            </w:r>
          </w:p>
        </w:tc>
      </w:tr>
      <w:tr w:rsidR="00636A6F" w:rsidRPr="00002124" w14:paraId="4966338D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4DB4F27" w14:textId="316BA0BC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channel_code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C784CF5" w14:textId="090209F7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E2D18E9" w14:textId="2E450F04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3218E8A" w14:textId="2A5DCE77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채널 코드</w:t>
            </w:r>
          </w:p>
        </w:tc>
      </w:tr>
      <w:tr w:rsidR="00636A6F" w:rsidRPr="00002124" w14:paraId="48783F78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0D485E1" w14:textId="6BC6860B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check_in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4210AE4" w14:textId="3A113388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2AB93F0" w14:textId="40F2B2A9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B572020" w14:textId="39BCD776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체크인</w:t>
            </w:r>
          </w:p>
        </w:tc>
      </w:tr>
      <w:tr w:rsidR="00636A6F" w:rsidRPr="00002124" w14:paraId="15A4BFA9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827C240" w14:textId="1CA28A15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check_out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853DB0E" w14:textId="229814A8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4077EB5" w14:textId="3F5D4061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E949855" w14:textId="777BB0C9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체크 아웃</w:t>
            </w:r>
          </w:p>
        </w:tc>
      </w:tr>
      <w:tr w:rsidR="00636A6F" w:rsidRPr="00002124" w14:paraId="47902882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3F80D31" w14:textId="1374FD68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SS_REMOTE_IP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E1EFF51" w14:textId="0A2A33C2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635C38F" w14:textId="10105D11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79C059D" w14:textId="5ECF0281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636A6F" w:rsidRPr="00002124" w14:paraId="3DA85101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9C15D17" w14:textId="45222D48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SS_PMS_SEQ_NO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A1CF007" w14:textId="4B3003E3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33130FC" w14:textId="0C12086A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130F15D" w14:textId="5B3B5B46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  <w:r w:rsidR="00026748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호텔 </w:t>
            </w:r>
            <w:r w:rsidR="00026748"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</w:tr>
      <w:tr w:rsidR="00636A6F" w:rsidRPr="00002124" w14:paraId="392BC0E0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D38737E" w14:textId="755E373B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SS_PMS_CODE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9B3AAB2" w14:textId="3A79D9D4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CA86DAA" w14:textId="6FA67C8B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4840E76" w14:textId="428A1327" w:rsidR="00636A6F" w:rsidRPr="00636A6F" w:rsidRDefault="00026748" w:rsidP="00636A6F">
            <w:pPr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호텔 코드</w:t>
            </w:r>
            <w:r w:rsidR="00636A6F"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636A6F" w:rsidRPr="00002124" w14:paraId="1D77FBE9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E931C74" w14:textId="125B2E4B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SS_OPERATION_MODE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CB76821" w14:textId="4F0BAE24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3229999" w14:textId="0E246C14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16B53BB" w14:textId="356AD02C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  <w:r w:rsidR="00026748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운영 환경</w:t>
            </w:r>
          </w:p>
        </w:tc>
      </w:tr>
      <w:tr w:rsidR="00636A6F" w:rsidRPr="00002124" w14:paraId="291BBCE1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F07DE5B" w14:textId="58A60949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SS_MEMB_TEL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BEA1231" w14:textId="74BF2443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DC8A011" w14:textId="63DF0A03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4B183D9" w14:textId="7E8FEFAD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636A6F" w:rsidRPr="00002124" w14:paraId="3CC69A28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829BB30" w14:textId="72EAB0D6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SS_MEMB_SEQ_NO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3FEE3CC" w14:textId="308EFEA6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475EE43" w14:textId="78CBF859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B42626B" w14:textId="44036A90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636A6F" w:rsidRPr="00002124" w14:paraId="0366A7AD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A14D0F7" w14:textId="521BF672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SS_MEMB_MASTER_NO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BA164CD" w14:textId="15CA4EFB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9A4FAD7" w14:textId="0D44A550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937F960" w14:textId="1D86B566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636A6F" w:rsidRPr="00002124" w14:paraId="49CBDA09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43B5C7C" w14:textId="53E9BA88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SS_MEMB_LASTNAME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457C335" w14:textId="48A5E140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5E8B100" w14:textId="1EBF3908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ADB4AA7" w14:textId="28FBA726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636A6F" w:rsidRPr="00002124" w14:paraId="5C416759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C785E5E" w14:textId="59481BF8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SS_MEMB_FIRSTNAME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0C9007C" w14:textId="3E65D7A7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A2461B2" w14:textId="640F0459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0C4E2E6" w14:textId="2F26ACA4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636A6F" w:rsidRPr="00002124" w14:paraId="2EDE7090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4269A59" w14:textId="79B9CF0A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SS_MEMB_EMAIL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7FC1A14" w14:textId="6848AD10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D81519F" w14:textId="47243786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525313A" w14:textId="5372DB0F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636A6F" w:rsidRPr="00002124" w14:paraId="7E8C6FED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6910CC5" w14:textId="784A9DF2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SS_MEMBER_INFO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5A3ADD8" w14:textId="619A4266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3510DDD" w14:textId="75F23C10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78D9B52" w14:textId="68F71910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636A6F" w:rsidRPr="00002124" w14:paraId="37FB684D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B123911" w14:textId="0802CC68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SS_LOGIN_TYPE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5240B5C" w14:textId="6E6865C7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2D47528" w14:textId="361585BE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B9F43DE" w14:textId="72B8AD00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636A6F" w:rsidRPr="00002124" w14:paraId="2D178632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2DD24D8" w14:textId="31D1D72E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SS_LANG_TYPE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8DB4843" w14:textId="5A38D50E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F700B5B" w14:textId="51524FA7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87073CF" w14:textId="34AFD2F4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  <w:r w:rsidR="00026748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언어 타입</w:t>
            </w:r>
          </w:p>
        </w:tc>
      </w:tr>
      <w:tr w:rsidR="00636A6F" w:rsidRPr="00002124" w14:paraId="75A31F53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FC95D94" w14:textId="0F900197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SS_CURRENCY_TYPE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B17CDE8" w14:textId="2299B23C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B4320A3" w14:textId="7D5759FF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947E183" w14:textId="4CA08C2E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  <w:r w:rsidR="00026748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통화 코드</w:t>
            </w:r>
          </w:p>
        </w:tc>
      </w:tr>
    </w:tbl>
    <w:p w14:paraId="363C5D00" w14:textId="77777777" w:rsidR="00636A6F" w:rsidRPr="00002124" w:rsidRDefault="00636A6F" w:rsidP="00636A6F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Arial"/>
          <w:szCs w:val="18"/>
          <w:lang w:eastAsia="ko-KR"/>
        </w:rPr>
      </w:pPr>
    </w:p>
    <w:p w14:paraId="44C8A144" w14:textId="77777777" w:rsidR="00636A6F" w:rsidRPr="00002124" w:rsidRDefault="00636A6F" w:rsidP="00636A6F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79" w:name="_Toc97913384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샘플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R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equest Data</w:t>
      </w:r>
      <w:bookmarkEnd w:id="7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636A6F" w:rsidRPr="00002124" w14:paraId="26947E0F" w14:textId="77777777" w:rsidTr="000A21B1">
        <w:tc>
          <w:tcPr>
            <w:tcW w:w="9684" w:type="dxa"/>
          </w:tcPr>
          <w:p w14:paraId="5FDF867E" w14:textId="77777777" w:rsidR="00636A6F" w:rsidRPr="00002124" w:rsidRDefault="00636A6F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20"/>
                <w:lang w:val="en-US" w:eastAsia="ko-KR"/>
              </w:rPr>
              <w:t>H</w:t>
            </w: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eaders</w:t>
            </w:r>
          </w:p>
          <w:p w14:paraId="66B25462" w14:textId="77777777" w:rsidR="00076798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A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PI-KEY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$2a$12$vE3zD6zfYJwYNyjWcy3lFOAPV5iygnpvTVmZS/zFq2JuJDwXUZE2C</w:t>
            </w:r>
          </w:p>
          <w:p w14:paraId="625C118F" w14:textId="77777777" w:rsidR="00076798" w:rsidRPr="00002124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V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ENDOR_ID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BETEST</w:t>
            </w:r>
          </w:p>
          <w:p w14:paraId="1D3772FB" w14:textId="77777777" w:rsidR="00636A6F" w:rsidRPr="00002124" w:rsidRDefault="00636A6F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</w:p>
          <w:p w14:paraId="7342CD8A" w14:textId="77777777" w:rsidR="00636A6F" w:rsidRPr="00002124" w:rsidRDefault="00636A6F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Query Params</w:t>
            </w:r>
          </w:p>
          <w:p w14:paraId="64D41679" w14:textId="27DE2C9F" w:rsidR="00636A6F" w:rsidRDefault="00636A6F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  <w:lang w:eastAsia="ko-KR"/>
              </w:rPr>
              <w:t>{hotelCode}/user/hotel/roomRateOption</w:t>
            </w:r>
          </w:p>
          <w:p w14:paraId="376F1D2A" w14:textId="77777777" w:rsidR="00636A6F" w:rsidRPr="00175B12" w:rsidRDefault="00636A6F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</w:pPr>
            <w:r w:rsidRPr="00175B12">
              <w:rPr>
                <w:rFonts w:asciiTheme="minorEastAsia" w:eastAsiaTheme="minorEastAsia" w:hAnsiTheme="minorEastAsia" w:hint="eastAsia"/>
                <w:b/>
                <w:bCs/>
                <w:szCs w:val="18"/>
                <w:lang w:eastAsia="ko-KR"/>
              </w:rPr>
              <w:t>R</w:t>
            </w:r>
            <w:r w:rsidRPr="00175B12"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equest Body </w:t>
            </w:r>
            <w:r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( Json ) </w:t>
            </w:r>
          </w:p>
          <w:p w14:paraId="0AFEA152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parameter: {</w:t>
            </w:r>
          </w:p>
          <w:p w14:paraId="657F7E4F" w14:textId="3A47A1A2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"pms_seq_no": "</w:t>
            </w:r>
            <w:r w:rsidR="001516C1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585</w:t>
            </w: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671D8D64" w14:textId="7D7ED82F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"check_in": "202</w:t>
            </w:r>
            <w:r w:rsidR="00E4317B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2</w:t>
            </w: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-</w:t>
            </w:r>
            <w:r w:rsidR="00E4317B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</w:t>
            </w: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1-</w:t>
            </w:r>
            <w:r w:rsidR="00E4317B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07</w:t>
            </w: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73C6165C" w14:textId="3476AF15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"check_out": "202</w:t>
            </w:r>
            <w:r w:rsidR="00E4317B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2</w:t>
            </w: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-</w:t>
            </w:r>
            <w:r w:rsidR="00E4317B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</w:t>
            </w: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1-</w:t>
            </w:r>
            <w:r w:rsidR="00E4317B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08</w:t>
            </w: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1154A9E1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"rooms": "1",</w:t>
            </w:r>
          </w:p>
          <w:p w14:paraId="7805EA49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"adult": "2",</w:t>
            </w:r>
          </w:p>
          <w:p w14:paraId="15F9F2A6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"children": "0",</w:t>
            </w:r>
          </w:p>
          <w:p w14:paraId="30DE9529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"channel_code": "WINGS_B2C",</w:t>
            </w:r>
          </w:p>
          <w:p w14:paraId="660D0AFA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"lang_type": "KO",</w:t>
            </w:r>
          </w:p>
          <w:p w14:paraId="1D6B04CB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"prm_seq_no": "",</w:t>
            </w:r>
          </w:p>
          <w:p w14:paraId="2DA3AFC5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"cpny_seq_no": "",</w:t>
            </w:r>
          </w:p>
          <w:p w14:paraId="7B9AF21A" w14:textId="099BC161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"rate_seq_no": </w:t>
            </w:r>
            <w:r w:rsidR="00890394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001</w:t>
            </w: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,</w:t>
            </w:r>
          </w:p>
          <w:p w14:paraId="0246D1F9" w14:textId="3A4BD92C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"room_seq_no": </w:t>
            </w:r>
            <w:r w:rsidR="00890394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001</w:t>
            </w: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,</w:t>
            </w:r>
          </w:p>
          <w:p w14:paraId="71F2011D" w14:textId="3CA3EACD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"SS_PMS_SEQ_NO": "</w:t>
            </w:r>
            <w:r w:rsidR="001516C1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585</w:t>
            </w: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6C21B690" w14:textId="280FEB08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"SS_PMS_CODE": "</w:t>
            </w:r>
            <w:r w:rsidR="001516C1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MFH1</w:t>
            </w: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64659AFC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"SS_MEMBER_INFO": "",</w:t>
            </w:r>
          </w:p>
          <w:p w14:paraId="28F7AC4F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"SS_LANG_TYPE": "KO",</w:t>
            </w:r>
          </w:p>
          <w:p w14:paraId="1185F01B" w14:textId="502F80B4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"SS_REMOTE_IP": "",</w:t>
            </w:r>
          </w:p>
          <w:p w14:paraId="24C60851" w14:textId="5B42F554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"SS_OPERATION_MODE": "</w:t>
            </w:r>
            <w:r w:rsidR="00E4317B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test</w:t>
            </w: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",</w:t>
            </w:r>
          </w:p>
          <w:p w14:paraId="572B552E" w14:textId="75F4CEA8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"SS_CURRENCY_TYPE": "KRW",</w:t>
            </w:r>
          </w:p>
          <w:p w14:paraId="346FAC4A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"SS_EXT_CHANNEL_SEQ_NO": "",</w:t>
            </w:r>
          </w:p>
          <w:p w14:paraId="3B315FE9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"SS_MEMB_SEQ_NO": "",</w:t>
            </w:r>
          </w:p>
          <w:p w14:paraId="70393CFE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"SS_MEMB_MASTER_NO": "",</w:t>
            </w:r>
          </w:p>
          <w:p w14:paraId="5EE5C3D3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"SS_MEMB_LASTNAME": "",</w:t>
            </w:r>
          </w:p>
          <w:p w14:paraId="2F9650B1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"SS_MEMB_FIRSTNAME": "",</w:t>
            </w:r>
          </w:p>
          <w:p w14:paraId="34A26461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"SS_MEMB_EMAIL": "",</w:t>
            </w:r>
          </w:p>
          <w:p w14:paraId="54F19B0E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"SS_MEMB_TEL": "",</w:t>
            </w:r>
          </w:p>
          <w:p w14:paraId="53D63C4E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"SS_LOGIN_TYPE": ""</w:t>
            </w:r>
          </w:p>
          <w:p w14:paraId="46AAEEB5" w14:textId="5CD45C78" w:rsidR="00636A6F" w:rsidRPr="00002124" w:rsidRDefault="00636A6F" w:rsidP="00636A6F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bCs/>
                <w:szCs w:val="18"/>
              </w:rPr>
              <w:t>}</w:t>
            </w:r>
          </w:p>
        </w:tc>
      </w:tr>
    </w:tbl>
    <w:p w14:paraId="29B4C9EF" w14:textId="77777777" w:rsidR="00636A6F" w:rsidRPr="00002124" w:rsidRDefault="00636A6F" w:rsidP="00636A6F">
      <w:pPr>
        <w:rPr>
          <w:rFonts w:asciiTheme="minorEastAsia" w:eastAsiaTheme="minorEastAsia" w:hAnsiTheme="minorEastAsia" w:cs="Arial"/>
          <w:szCs w:val="18"/>
          <w:lang w:eastAsia="ko-KR"/>
        </w:rPr>
      </w:pPr>
    </w:p>
    <w:p w14:paraId="17B3B06A" w14:textId="77777777" w:rsidR="00636A6F" w:rsidRPr="00002124" w:rsidRDefault="00636A6F" w:rsidP="00636A6F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80" w:name="_Toc97913385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</w:t>
      </w:r>
      <w:r w:rsidRPr="00002124">
        <w:rPr>
          <w:rFonts w:asciiTheme="minorEastAsia" w:eastAsiaTheme="minorEastAsia" w:hAnsiTheme="minorEastAsia"/>
          <w:b w:val="0"/>
          <w:bCs/>
          <w:lang w:val="en-US" w:eastAsia="ko-KR"/>
        </w:rPr>
        <w:t>e</w:t>
      </w:r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sponse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Format :: J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SO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N 형태로 반환</w:t>
      </w:r>
      <w:bookmarkEnd w:id="80"/>
    </w:p>
    <w:p w14:paraId="63839D22" w14:textId="77777777" w:rsidR="00636A6F" w:rsidRPr="00002124" w:rsidRDefault="00636A6F" w:rsidP="00636A6F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돋움"/>
          <w:b/>
          <w:szCs w:val="18"/>
          <w:lang w:val="en-US" w:eastAsia="ko-KR"/>
        </w:rPr>
      </w:pPr>
      <w:r w:rsidRPr="00002124">
        <w:rPr>
          <w:rFonts w:asciiTheme="minorEastAsia" w:eastAsiaTheme="minorEastAsia" w:hAnsiTheme="minorEastAsia" w:cs="돋움" w:hint="eastAsia"/>
          <w:b/>
          <w:szCs w:val="18"/>
          <w:lang w:val="en-US" w:eastAsia="ko-KR"/>
        </w:rPr>
        <w:t>- 반환값 형식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5"/>
        <w:gridCol w:w="776"/>
        <w:gridCol w:w="1072"/>
        <w:gridCol w:w="3048"/>
        <w:gridCol w:w="1885"/>
      </w:tblGrid>
      <w:tr w:rsidR="00636A6F" w:rsidRPr="00002124" w14:paraId="3C7FCD95" w14:textId="77777777" w:rsidTr="000A21B1">
        <w:tc>
          <w:tcPr>
            <w:tcW w:w="2825" w:type="dxa"/>
            <w:shd w:val="clear" w:color="auto" w:fill="C6D9F1"/>
            <w:vAlign w:val="center"/>
          </w:tcPr>
          <w:p w14:paraId="4B301E42" w14:textId="77777777" w:rsidR="00636A6F" w:rsidRPr="00002124" w:rsidRDefault="00636A6F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엘리먼트 명</w:t>
            </w:r>
          </w:p>
        </w:tc>
        <w:tc>
          <w:tcPr>
            <w:tcW w:w="776" w:type="dxa"/>
            <w:shd w:val="clear" w:color="auto" w:fill="C6D9F1"/>
            <w:vAlign w:val="center"/>
          </w:tcPr>
          <w:p w14:paraId="10059BF4" w14:textId="77777777" w:rsidR="00636A6F" w:rsidRPr="00002124" w:rsidRDefault="00636A6F" w:rsidP="000A21B1">
            <w:pP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D</w:t>
            </w:r>
            <w: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  <w:t>ata Type</w:t>
            </w:r>
          </w:p>
        </w:tc>
        <w:tc>
          <w:tcPr>
            <w:tcW w:w="1072" w:type="dxa"/>
            <w:shd w:val="clear" w:color="auto" w:fill="C6D9F1"/>
            <w:vAlign w:val="center"/>
          </w:tcPr>
          <w:p w14:paraId="423C882D" w14:textId="77777777" w:rsidR="00636A6F" w:rsidRPr="00002124" w:rsidRDefault="00636A6F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</w:p>
        </w:tc>
        <w:tc>
          <w:tcPr>
            <w:tcW w:w="3048" w:type="dxa"/>
            <w:shd w:val="clear" w:color="auto" w:fill="C6D9F1"/>
            <w:vAlign w:val="center"/>
          </w:tcPr>
          <w:p w14:paraId="27410A74" w14:textId="77777777" w:rsidR="00636A6F" w:rsidRPr="00002124" w:rsidRDefault="00636A6F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  <w:tc>
          <w:tcPr>
            <w:tcW w:w="1885" w:type="dxa"/>
            <w:shd w:val="clear" w:color="auto" w:fill="C6D9F1"/>
            <w:vAlign w:val="center"/>
          </w:tcPr>
          <w:p w14:paraId="053AD165" w14:textId="77777777" w:rsidR="00636A6F" w:rsidRPr="00002124" w:rsidRDefault="00636A6F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반환 타입</w:t>
            </w:r>
          </w:p>
        </w:tc>
      </w:tr>
      <w:tr w:rsidR="00636A6F" w:rsidRPr="00002124" w14:paraId="4EC1D476" w14:textId="77777777" w:rsidTr="000A21B1">
        <w:tc>
          <w:tcPr>
            <w:tcW w:w="2825" w:type="dxa"/>
            <w:vAlign w:val="center"/>
          </w:tcPr>
          <w:p w14:paraId="0DFEA852" w14:textId="77777777" w:rsidR="00636A6F" w:rsidRPr="00CF5000" w:rsidRDefault="00636A6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result</w:t>
            </w:r>
          </w:p>
        </w:tc>
        <w:tc>
          <w:tcPr>
            <w:tcW w:w="776" w:type="dxa"/>
            <w:vAlign w:val="center"/>
          </w:tcPr>
          <w:p w14:paraId="7D8C076F" w14:textId="77777777" w:rsidR="00636A6F" w:rsidRPr="00CF5000" w:rsidRDefault="00636A6F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List</w:t>
            </w:r>
          </w:p>
        </w:tc>
        <w:tc>
          <w:tcPr>
            <w:tcW w:w="1072" w:type="dxa"/>
            <w:vAlign w:val="center"/>
          </w:tcPr>
          <w:p w14:paraId="00062FA1" w14:textId="77777777" w:rsidR="00636A6F" w:rsidRPr="00CF5000" w:rsidRDefault="00636A6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85DE22C" w14:textId="77777777" w:rsidR="00636A6F" w:rsidRPr="00CF5000" w:rsidRDefault="00636A6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5" w:type="dxa"/>
            <w:vAlign w:val="center"/>
          </w:tcPr>
          <w:p w14:paraId="14BA6BAF" w14:textId="77777777" w:rsidR="00636A6F" w:rsidRPr="00CF5000" w:rsidRDefault="00636A6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“JSON“</w:t>
            </w:r>
          </w:p>
        </w:tc>
      </w:tr>
      <w:tr w:rsidR="0067650E" w:rsidRPr="00002124" w14:paraId="64BDBCDB" w14:textId="77777777" w:rsidTr="000A21B1">
        <w:tc>
          <w:tcPr>
            <w:tcW w:w="2825" w:type="dxa"/>
            <w:vAlign w:val="center"/>
          </w:tcPr>
          <w:p w14:paraId="0E5B29DB" w14:textId="3AC7C4FA" w:rsidR="0067650E" w:rsidRPr="00CF5000" w:rsidRDefault="0067650E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7650E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rsvn_opt_seq_no</w:t>
            </w:r>
          </w:p>
        </w:tc>
        <w:tc>
          <w:tcPr>
            <w:tcW w:w="776" w:type="dxa"/>
            <w:vAlign w:val="center"/>
          </w:tcPr>
          <w:p w14:paraId="5A617A71" w14:textId="77777777" w:rsidR="0067650E" w:rsidRPr="00CF5000" w:rsidRDefault="0067650E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8A3309E" w14:textId="77777777" w:rsidR="0067650E" w:rsidRPr="00CF5000" w:rsidRDefault="0067650E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78D08FF" w14:textId="418FC47B" w:rsidR="0067650E" w:rsidRPr="00CF5000" w:rsidRDefault="0067650E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옵션 순번</w:t>
            </w:r>
          </w:p>
        </w:tc>
        <w:tc>
          <w:tcPr>
            <w:tcW w:w="1885" w:type="dxa"/>
            <w:vAlign w:val="center"/>
          </w:tcPr>
          <w:p w14:paraId="589EF22E" w14:textId="77777777" w:rsidR="0067650E" w:rsidRPr="00CF5000" w:rsidRDefault="0067650E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67650E" w:rsidRPr="00002124" w14:paraId="6C9E2C04" w14:textId="77777777" w:rsidTr="000A21B1">
        <w:tc>
          <w:tcPr>
            <w:tcW w:w="2825" w:type="dxa"/>
            <w:vAlign w:val="center"/>
          </w:tcPr>
          <w:p w14:paraId="5389379D" w14:textId="0841D26C" w:rsidR="0067650E" w:rsidRPr="00CF5000" w:rsidRDefault="0067650E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7650E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basic_opt_1_yn</w:t>
            </w:r>
          </w:p>
        </w:tc>
        <w:tc>
          <w:tcPr>
            <w:tcW w:w="776" w:type="dxa"/>
            <w:vAlign w:val="center"/>
          </w:tcPr>
          <w:p w14:paraId="522765EA" w14:textId="77777777" w:rsidR="0067650E" w:rsidRPr="00CF5000" w:rsidRDefault="0067650E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4C7DA0B7" w14:textId="77777777" w:rsidR="0067650E" w:rsidRPr="00CF5000" w:rsidRDefault="0067650E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A8B7D1A" w14:textId="188BE148" w:rsidR="0067650E" w:rsidRPr="00CF5000" w:rsidRDefault="0067650E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기본 옵션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1 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여부</w:t>
            </w:r>
          </w:p>
        </w:tc>
        <w:tc>
          <w:tcPr>
            <w:tcW w:w="1885" w:type="dxa"/>
            <w:vAlign w:val="center"/>
          </w:tcPr>
          <w:p w14:paraId="244B0226" w14:textId="77777777" w:rsidR="0067650E" w:rsidRPr="00CF5000" w:rsidRDefault="0067650E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A63BB6" w:rsidRPr="00002124" w14:paraId="3D805257" w14:textId="77777777" w:rsidTr="000A21B1">
        <w:tc>
          <w:tcPr>
            <w:tcW w:w="2825" w:type="dxa"/>
            <w:vAlign w:val="center"/>
          </w:tcPr>
          <w:p w14:paraId="1AA5AD6E" w14:textId="1E56A698" w:rsidR="00A63BB6" w:rsidRPr="0067650E" w:rsidRDefault="00A63BB6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A63BB6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basic_opt_2_yn</w:t>
            </w:r>
          </w:p>
        </w:tc>
        <w:tc>
          <w:tcPr>
            <w:tcW w:w="776" w:type="dxa"/>
            <w:vAlign w:val="center"/>
          </w:tcPr>
          <w:p w14:paraId="60FB0776" w14:textId="77777777" w:rsidR="00A63BB6" w:rsidRPr="00CF5000" w:rsidRDefault="00A63BB6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195A240B" w14:textId="77777777" w:rsidR="00A63BB6" w:rsidRPr="00CF5000" w:rsidRDefault="00A63BB6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2257C3C" w14:textId="13AD8383" w:rsidR="00A63BB6" w:rsidRDefault="00A63BB6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기본 옵션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2 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여부</w:t>
            </w:r>
          </w:p>
        </w:tc>
        <w:tc>
          <w:tcPr>
            <w:tcW w:w="1885" w:type="dxa"/>
            <w:vAlign w:val="center"/>
          </w:tcPr>
          <w:p w14:paraId="631BD326" w14:textId="77777777" w:rsidR="00A63BB6" w:rsidRPr="00CF5000" w:rsidRDefault="00A63BB6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67650E" w:rsidRPr="00002124" w14:paraId="27E5B0B2" w14:textId="77777777" w:rsidTr="000A21B1">
        <w:tc>
          <w:tcPr>
            <w:tcW w:w="2825" w:type="dxa"/>
            <w:vAlign w:val="center"/>
          </w:tcPr>
          <w:p w14:paraId="1CDE3089" w14:textId="319D2213" w:rsidR="0067650E" w:rsidRPr="00CF5000" w:rsidRDefault="0067650E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7650E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lastRenderedPageBreak/>
              <w:t>rate_seq_no</w:t>
            </w:r>
          </w:p>
        </w:tc>
        <w:tc>
          <w:tcPr>
            <w:tcW w:w="776" w:type="dxa"/>
            <w:vAlign w:val="center"/>
          </w:tcPr>
          <w:p w14:paraId="12F8CB3E" w14:textId="77777777" w:rsidR="0067650E" w:rsidRPr="00CF5000" w:rsidRDefault="0067650E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D99CA55" w14:textId="77777777" w:rsidR="0067650E" w:rsidRPr="00CF5000" w:rsidRDefault="0067650E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FF423A7" w14:textId="66243366" w:rsidR="0067650E" w:rsidRPr="00CF5000" w:rsidRDefault="0067650E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패키지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1408926A" w14:textId="77777777" w:rsidR="0067650E" w:rsidRPr="00CF5000" w:rsidRDefault="0067650E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67650E" w:rsidRPr="00002124" w14:paraId="472ABF6E" w14:textId="77777777" w:rsidTr="000A21B1">
        <w:tc>
          <w:tcPr>
            <w:tcW w:w="2825" w:type="dxa"/>
            <w:vAlign w:val="center"/>
          </w:tcPr>
          <w:p w14:paraId="483BCA60" w14:textId="52BD7CBD" w:rsidR="0067650E" w:rsidRPr="00CF5000" w:rsidRDefault="0067650E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7650E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room_seq_no</w:t>
            </w:r>
          </w:p>
        </w:tc>
        <w:tc>
          <w:tcPr>
            <w:tcW w:w="776" w:type="dxa"/>
            <w:vAlign w:val="center"/>
          </w:tcPr>
          <w:p w14:paraId="38CF92CD" w14:textId="77777777" w:rsidR="0067650E" w:rsidRPr="00CF5000" w:rsidRDefault="0067650E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0E3F98B8" w14:textId="77777777" w:rsidR="0067650E" w:rsidRPr="00CF5000" w:rsidRDefault="0067650E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8D280F1" w14:textId="745DB2E6" w:rsidR="0067650E" w:rsidRPr="00CF5000" w:rsidRDefault="0067650E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객실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7EA97CEE" w14:textId="77777777" w:rsidR="0067650E" w:rsidRPr="00CF5000" w:rsidRDefault="0067650E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67650E" w:rsidRPr="00002124" w14:paraId="7B8EF23E" w14:textId="77777777" w:rsidTr="000A21B1">
        <w:tc>
          <w:tcPr>
            <w:tcW w:w="2825" w:type="dxa"/>
            <w:vAlign w:val="center"/>
          </w:tcPr>
          <w:p w14:paraId="7236D0EA" w14:textId="43B66304" w:rsidR="0067650E" w:rsidRPr="00CF5000" w:rsidRDefault="0067650E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7650E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opt_name_mkey</w:t>
            </w:r>
          </w:p>
        </w:tc>
        <w:tc>
          <w:tcPr>
            <w:tcW w:w="776" w:type="dxa"/>
            <w:vAlign w:val="center"/>
          </w:tcPr>
          <w:p w14:paraId="3BF9A75B" w14:textId="77777777" w:rsidR="0067650E" w:rsidRPr="00CF5000" w:rsidRDefault="0067650E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73961BC2" w14:textId="77777777" w:rsidR="0067650E" w:rsidRPr="00CF5000" w:rsidRDefault="0067650E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0B3C92D" w14:textId="0F1C7D23" w:rsidR="0067650E" w:rsidRPr="00CF5000" w:rsidRDefault="0067650E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옵션 명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MKEY</w:t>
            </w:r>
          </w:p>
        </w:tc>
        <w:tc>
          <w:tcPr>
            <w:tcW w:w="1885" w:type="dxa"/>
            <w:vAlign w:val="center"/>
          </w:tcPr>
          <w:p w14:paraId="6C39AC2C" w14:textId="77777777" w:rsidR="0067650E" w:rsidRPr="00CF5000" w:rsidRDefault="0067650E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67650E" w:rsidRPr="00002124" w14:paraId="4B0A6835" w14:textId="77777777" w:rsidTr="000A21B1">
        <w:tc>
          <w:tcPr>
            <w:tcW w:w="2825" w:type="dxa"/>
            <w:vAlign w:val="center"/>
          </w:tcPr>
          <w:p w14:paraId="05DB3805" w14:textId="53348B2A" w:rsidR="0067650E" w:rsidRPr="00CF5000" w:rsidRDefault="0067650E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67650E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opt_rate_net</w:t>
            </w:r>
          </w:p>
        </w:tc>
        <w:tc>
          <w:tcPr>
            <w:tcW w:w="776" w:type="dxa"/>
            <w:vAlign w:val="center"/>
          </w:tcPr>
          <w:p w14:paraId="4600D449" w14:textId="77777777" w:rsidR="0067650E" w:rsidRPr="00CF5000" w:rsidRDefault="0067650E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28DCBE67" w14:textId="77777777" w:rsidR="0067650E" w:rsidRPr="00CF5000" w:rsidRDefault="0067650E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7812CA4" w14:textId="07E3C89C" w:rsidR="0067650E" w:rsidRPr="00CF5000" w:rsidRDefault="0067650E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옵션 요금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NET</w:t>
            </w:r>
          </w:p>
        </w:tc>
        <w:tc>
          <w:tcPr>
            <w:tcW w:w="1885" w:type="dxa"/>
            <w:vAlign w:val="center"/>
          </w:tcPr>
          <w:p w14:paraId="719A6465" w14:textId="77777777" w:rsidR="0067650E" w:rsidRPr="00CF5000" w:rsidRDefault="0067650E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67650E" w:rsidRPr="00002124" w14:paraId="080D6CDB" w14:textId="77777777" w:rsidTr="000A21B1">
        <w:tc>
          <w:tcPr>
            <w:tcW w:w="2825" w:type="dxa"/>
            <w:vAlign w:val="center"/>
          </w:tcPr>
          <w:p w14:paraId="3A8C5052" w14:textId="4BFFDA70" w:rsidR="0067650E" w:rsidRPr="0067650E" w:rsidRDefault="00A63BB6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A63BB6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option_name</w:t>
            </w:r>
          </w:p>
        </w:tc>
        <w:tc>
          <w:tcPr>
            <w:tcW w:w="776" w:type="dxa"/>
            <w:vAlign w:val="center"/>
          </w:tcPr>
          <w:p w14:paraId="33F22A0A" w14:textId="77777777" w:rsidR="0067650E" w:rsidRPr="00CF5000" w:rsidRDefault="0067650E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C4389B6" w14:textId="77777777" w:rsidR="0067650E" w:rsidRPr="00CF5000" w:rsidRDefault="0067650E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6070147" w14:textId="772E0F4F" w:rsidR="0067650E" w:rsidRPr="00CF5000" w:rsidRDefault="00A63BB6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옵션 명</w:t>
            </w:r>
          </w:p>
        </w:tc>
        <w:tc>
          <w:tcPr>
            <w:tcW w:w="1885" w:type="dxa"/>
            <w:vAlign w:val="center"/>
          </w:tcPr>
          <w:p w14:paraId="05C8EBDF" w14:textId="77777777" w:rsidR="0067650E" w:rsidRPr="00CF5000" w:rsidRDefault="0067650E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67650E" w:rsidRPr="00002124" w14:paraId="570D7957" w14:textId="77777777" w:rsidTr="000A21B1">
        <w:tc>
          <w:tcPr>
            <w:tcW w:w="2825" w:type="dxa"/>
            <w:vAlign w:val="center"/>
          </w:tcPr>
          <w:p w14:paraId="7D0F1708" w14:textId="4D350BAD" w:rsidR="0067650E" w:rsidRPr="0067650E" w:rsidRDefault="00A63BB6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A63BB6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offer_type_code</w:t>
            </w:r>
          </w:p>
        </w:tc>
        <w:tc>
          <w:tcPr>
            <w:tcW w:w="776" w:type="dxa"/>
            <w:vAlign w:val="center"/>
          </w:tcPr>
          <w:p w14:paraId="46F3809F" w14:textId="77777777" w:rsidR="0067650E" w:rsidRPr="00CF5000" w:rsidRDefault="0067650E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069A3133" w14:textId="77777777" w:rsidR="0067650E" w:rsidRPr="00CF5000" w:rsidRDefault="0067650E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45E3868" w14:textId="56492FC1" w:rsidR="0067650E" w:rsidRPr="00CF5000" w:rsidRDefault="00A63BB6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제공 유형 코드</w:t>
            </w:r>
          </w:p>
        </w:tc>
        <w:tc>
          <w:tcPr>
            <w:tcW w:w="1885" w:type="dxa"/>
            <w:vAlign w:val="center"/>
          </w:tcPr>
          <w:p w14:paraId="0DA6E78B" w14:textId="77777777" w:rsidR="0067650E" w:rsidRPr="00CF5000" w:rsidRDefault="0067650E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67650E" w:rsidRPr="00002124" w14:paraId="1AA14CA2" w14:textId="77777777" w:rsidTr="000A21B1">
        <w:tc>
          <w:tcPr>
            <w:tcW w:w="2825" w:type="dxa"/>
            <w:vAlign w:val="center"/>
          </w:tcPr>
          <w:p w14:paraId="1ECE5FB2" w14:textId="06E003C6" w:rsidR="0067650E" w:rsidRPr="0067650E" w:rsidRDefault="00A63BB6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A63BB6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max_qty</w:t>
            </w:r>
          </w:p>
        </w:tc>
        <w:tc>
          <w:tcPr>
            <w:tcW w:w="776" w:type="dxa"/>
            <w:vAlign w:val="center"/>
          </w:tcPr>
          <w:p w14:paraId="6E39F44C" w14:textId="77777777" w:rsidR="0067650E" w:rsidRPr="00CF5000" w:rsidRDefault="0067650E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405DF022" w14:textId="77777777" w:rsidR="0067650E" w:rsidRPr="00CF5000" w:rsidRDefault="0067650E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ED2312C" w14:textId="62284781" w:rsidR="0067650E" w:rsidRPr="00CF5000" w:rsidRDefault="00A63BB6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최대 수량</w:t>
            </w:r>
          </w:p>
        </w:tc>
        <w:tc>
          <w:tcPr>
            <w:tcW w:w="1885" w:type="dxa"/>
            <w:vAlign w:val="center"/>
          </w:tcPr>
          <w:p w14:paraId="10B5699C" w14:textId="77777777" w:rsidR="0067650E" w:rsidRPr="00CF5000" w:rsidRDefault="0067650E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</w:tbl>
    <w:p w14:paraId="7D0089E0" w14:textId="77777777" w:rsidR="00636A6F" w:rsidRPr="00002124" w:rsidRDefault="00636A6F" w:rsidP="00636A6F">
      <w:pPr>
        <w:tabs>
          <w:tab w:val="left" w:pos="3798"/>
        </w:tabs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ab/>
      </w:r>
    </w:p>
    <w:p w14:paraId="18B64A4B" w14:textId="77777777" w:rsidR="00636A6F" w:rsidRPr="00002124" w:rsidRDefault="00636A6F" w:rsidP="00636A6F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81" w:name="_Toc97913386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샘플 JSON예제</w:t>
      </w:r>
      <w:bookmarkEnd w:id="8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636A6F" w:rsidRPr="00002124" w14:paraId="695B0C52" w14:textId="77777777" w:rsidTr="000A21B1">
        <w:tc>
          <w:tcPr>
            <w:tcW w:w="9684" w:type="dxa"/>
          </w:tcPr>
          <w:p w14:paraId="6E99434B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{</w:t>
            </w:r>
          </w:p>
          <w:p w14:paraId="08B78F95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  "result": [</w:t>
            </w:r>
          </w:p>
          <w:p w14:paraId="050BFA02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      {</w:t>
            </w:r>
          </w:p>
          <w:p w14:paraId="3782DF04" w14:textId="40554A09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          "rsvn_opt_seq_no": </w:t>
            </w:r>
            <w:r w:rsidR="00890394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001</w:t>
            </w: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,</w:t>
            </w:r>
          </w:p>
          <w:p w14:paraId="32B27073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          "basic_opt_1_yn": null,</w:t>
            </w:r>
          </w:p>
          <w:p w14:paraId="0290B702" w14:textId="6607C38B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          "rate_seq_no": </w:t>
            </w:r>
            <w:r w:rsidR="00890394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001</w:t>
            </w: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,</w:t>
            </w:r>
          </w:p>
          <w:p w14:paraId="04C9894B" w14:textId="754C823D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          "room_seq_no": </w:t>
            </w:r>
            <w:r w:rsidR="00890394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001</w:t>
            </w: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,</w:t>
            </w:r>
          </w:p>
          <w:p w14:paraId="42A4B340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 w:hint="eastAsia"/>
                <w:b w:val="0"/>
                <w:bCs/>
                <w:sz w:val="18"/>
                <w:szCs w:val="18"/>
              </w:rPr>
              <w:t xml:space="preserve">            "opt_name_mkey": "조식 (성인)",</w:t>
            </w:r>
          </w:p>
          <w:p w14:paraId="437D8724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          "opt_rate_net": 20000.0,</w:t>
            </w:r>
          </w:p>
          <w:p w14:paraId="41B64605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 w:hint="eastAsia"/>
                <w:b w:val="0"/>
                <w:bCs/>
                <w:sz w:val="18"/>
                <w:szCs w:val="18"/>
              </w:rPr>
              <w:t xml:space="preserve">            "option_name": "조식 (성인)",</w:t>
            </w:r>
          </w:p>
          <w:p w14:paraId="08A914C6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          "channel_code": "WINGS_B2C",</w:t>
            </w:r>
          </w:p>
          <w:p w14:paraId="598E9312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          "basic_opt_2_yn": null,</w:t>
            </w:r>
          </w:p>
          <w:p w14:paraId="4DACFAA5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          "offer_type_code": "BF_NIG",</w:t>
            </w:r>
          </w:p>
          <w:p w14:paraId="0018755F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          "max_qty": 10</w:t>
            </w:r>
          </w:p>
          <w:p w14:paraId="455B606E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      }</w:t>
            </w:r>
          </w:p>
          <w:p w14:paraId="5D8F282A" w14:textId="77777777" w:rsidR="00636A6F" w:rsidRPr="00636A6F" w:rsidRDefault="00636A6F" w:rsidP="00636A6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  ]</w:t>
            </w:r>
          </w:p>
          <w:p w14:paraId="54695E7F" w14:textId="5804B051" w:rsidR="00636A6F" w:rsidRPr="00FC0FF4" w:rsidRDefault="00636A6F" w:rsidP="00636A6F">
            <w:pPr>
              <w:pStyle w:val="HTML"/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}</w:t>
            </w:r>
          </w:p>
        </w:tc>
      </w:tr>
    </w:tbl>
    <w:p w14:paraId="64F48BFD" w14:textId="77777777" w:rsidR="00636A6F" w:rsidRDefault="00636A6F" w:rsidP="00636A6F">
      <w:pPr>
        <w:rPr>
          <w:rFonts w:asciiTheme="minorEastAsia" w:eastAsiaTheme="minorEastAsia" w:hAnsiTheme="minorEastAsia"/>
          <w:b/>
          <w:sz w:val="24"/>
          <w:lang w:eastAsia="ko-KR"/>
        </w:rPr>
      </w:pPr>
    </w:p>
    <w:p w14:paraId="49F8F083" w14:textId="662E4653" w:rsidR="00636A6F" w:rsidRDefault="00636A6F">
      <w:pPr>
        <w:rPr>
          <w:rFonts w:asciiTheme="minorEastAsia" w:eastAsiaTheme="minorEastAsia" w:hAnsiTheme="minorEastAsia"/>
          <w:b/>
          <w:sz w:val="24"/>
          <w:lang w:eastAsia="ko-KR"/>
        </w:rPr>
      </w:pPr>
      <w:r>
        <w:rPr>
          <w:rFonts w:asciiTheme="minorEastAsia" w:eastAsiaTheme="minorEastAsia" w:hAnsiTheme="minorEastAsia"/>
          <w:b/>
          <w:sz w:val="24"/>
          <w:lang w:eastAsia="ko-KR"/>
        </w:rPr>
        <w:br w:type="page"/>
      </w:r>
    </w:p>
    <w:p w14:paraId="7A512F0C" w14:textId="61F9EA27" w:rsidR="00636A6F" w:rsidRPr="00AC17D0" w:rsidRDefault="00636A6F" w:rsidP="00636A6F">
      <w:pPr>
        <w:pStyle w:val="Numberedlist22"/>
        <w:ind w:hanging="720"/>
        <w:rPr>
          <w:rFonts w:asciiTheme="minorEastAsia" w:eastAsiaTheme="minorEastAsia" w:hAnsiTheme="minorEastAsia"/>
          <w:lang w:eastAsia="ko-KR"/>
        </w:rPr>
      </w:pPr>
      <w:bookmarkStart w:id="82" w:name="_Toc97913387"/>
      <w:r>
        <w:rPr>
          <w:rFonts w:asciiTheme="minorEastAsia" w:eastAsiaTheme="minorEastAsia" w:hAnsiTheme="minorEastAsia" w:hint="eastAsia"/>
          <w:lang w:eastAsia="ko-KR"/>
        </w:rPr>
        <w:lastRenderedPageBreak/>
        <w:t>예약 목록 조회</w:t>
      </w:r>
      <w:bookmarkEnd w:id="82"/>
    </w:p>
    <w:p w14:paraId="1786DAC5" w14:textId="17E46BAE" w:rsidR="00636A6F" w:rsidRPr="00002124" w:rsidRDefault="00636A6F" w:rsidP="00636A6F">
      <w:pPr>
        <w:ind w:leftChars="250" w:left="450"/>
        <w:jc w:val="both"/>
        <w:rPr>
          <w:rFonts w:asciiTheme="minorEastAsia" w:eastAsiaTheme="minorEastAsia" w:hAnsiTheme="minorEastAsia" w:cs="Arial"/>
          <w:szCs w:val="18"/>
          <w:lang w:eastAsia="ko-KR"/>
        </w:rPr>
      </w:pPr>
      <w:r>
        <w:rPr>
          <w:rFonts w:asciiTheme="minorEastAsia" w:eastAsiaTheme="minorEastAsia" w:hAnsiTheme="minorEastAsia" w:cs="Arial" w:hint="eastAsia"/>
          <w:szCs w:val="18"/>
          <w:lang w:eastAsia="ko-KR"/>
        </w:rPr>
        <w:t>예약 목록을 조회한다</w:t>
      </w:r>
      <w:r>
        <w:rPr>
          <w:rFonts w:asciiTheme="minorEastAsia" w:eastAsiaTheme="minorEastAsia" w:hAnsiTheme="minorEastAsia" w:cs="Arial"/>
          <w:szCs w:val="18"/>
          <w:lang w:eastAsia="ko-KR"/>
        </w:rPr>
        <w:t xml:space="preserve"> </w:t>
      </w:r>
    </w:p>
    <w:p w14:paraId="2B837156" w14:textId="77777777" w:rsidR="00636A6F" w:rsidRPr="00002124" w:rsidRDefault="00636A6F" w:rsidP="00636A6F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83" w:name="_Toc97913388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Request</w:t>
      </w:r>
      <w:bookmarkEnd w:id="83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</w:t>
      </w:r>
    </w:p>
    <w:p w14:paraId="6C9FCBCD" w14:textId="1911165E" w:rsidR="00636A6F" w:rsidRPr="00F15D58" w:rsidRDefault="00636A6F" w:rsidP="00636A6F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>HTTP</w:t>
      </w:r>
      <w:r w:rsidRPr="00002124">
        <w:rPr>
          <w:rFonts w:asciiTheme="minorEastAsia" w:eastAsiaTheme="minorEastAsia" w:hAnsiTheme="minorEastAsia"/>
          <w:szCs w:val="18"/>
          <w:lang w:eastAsia="ko-KR"/>
        </w:rPr>
        <w:t>S</w:t>
      </w: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 xml:space="preserve"> URL </w:t>
      </w:r>
      <w:r w:rsidRPr="00F15D58">
        <w:rPr>
          <w:rFonts w:asciiTheme="minorEastAsia" w:eastAsiaTheme="minorEastAsia" w:hAnsiTheme="minorEastAsia"/>
          <w:szCs w:val="18"/>
          <w:lang w:eastAsia="ko-KR"/>
        </w:rPr>
        <w:t>=</w:t>
      </w:r>
      <w:r w:rsidRPr="005D33AE">
        <w:rPr>
          <w:rFonts w:asciiTheme="minorEastAsia" w:eastAsiaTheme="minorEastAsia" w:hAnsiTheme="minorEastAsia" w:hint="eastAsia"/>
          <w:bCs/>
          <w:szCs w:val="18"/>
          <w:lang w:eastAsia="ko-KR"/>
        </w:rPr>
        <w:t xml:space="preserve"> </w:t>
      </w:r>
      <w:r w:rsidRPr="00636A6F">
        <w:rPr>
          <w:rFonts w:asciiTheme="minorEastAsia" w:eastAsiaTheme="minorEastAsia" w:hAnsiTheme="minorEastAsia"/>
          <w:bCs/>
          <w:szCs w:val="18"/>
          <w:lang w:eastAsia="ko-KR"/>
        </w:rPr>
        <w:t>/{hotelCode}/user/mypage/selectReservationList</w:t>
      </w:r>
    </w:p>
    <w:p w14:paraId="495A7653" w14:textId="77777777" w:rsidR="00636A6F" w:rsidRPr="00002124" w:rsidRDefault="00636A6F" w:rsidP="00636A6F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 xml:space="preserve">HTTP METHOD = </w:t>
      </w:r>
      <w:r>
        <w:rPr>
          <w:rFonts w:asciiTheme="minorEastAsia" w:eastAsiaTheme="minorEastAsia" w:hAnsiTheme="minorEastAsia"/>
          <w:szCs w:val="18"/>
          <w:lang w:eastAsia="ko-KR"/>
        </w:rPr>
        <w:t>POST</w:t>
      </w:r>
    </w:p>
    <w:p w14:paraId="2E7A3BEC" w14:textId="77777777" w:rsidR="00636A6F" w:rsidRPr="00002124" w:rsidRDefault="00636A6F" w:rsidP="00636A6F">
      <w:pPr>
        <w:ind w:left="800"/>
        <w:rPr>
          <w:rFonts w:asciiTheme="minorEastAsia" w:eastAsiaTheme="minorEastAsia" w:hAnsiTheme="minorEastAsia"/>
          <w:szCs w:val="18"/>
          <w:lang w:eastAsia="ko-KR"/>
        </w:rPr>
      </w:pPr>
    </w:p>
    <w:p w14:paraId="2259AA8C" w14:textId="77777777" w:rsidR="00636A6F" w:rsidRDefault="00636A6F" w:rsidP="00636A6F">
      <w:pPr>
        <w:rPr>
          <w:rFonts w:asciiTheme="minorEastAsia" w:eastAsiaTheme="minorEastAsia" w:hAnsiTheme="minorEastAsia"/>
          <w:b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b/>
          <w:szCs w:val="18"/>
          <w:lang w:eastAsia="ko-KR"/>
        </w:rPr>
        <w:t>- Parameter 형식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4"/>
        <w:gridCol w:w="832"/>
        <w:gridCol w:w="1060"/>
        <w:gridCol w:w="4640"/>
      </w:tblGrid>
      <w:tr w:rsidR="00636A6F" w:rsidRPr="00002124" w14:paraId="08C7D903" w14:textId="77777777" w:rsidTr="000A21B1">
        <w:tc>
          <w:tcPr>
            <w:tcW w:w="2944" w:type="dxa"/>
            <w:shd w:val="clear" w:color="auto" w:fill="C6D9F1"/>
          </w:tcPr>
          <w:p w14:paraId="64F08038" w14:textId="77777777" w:rsidR="00636A6F" w:rsidRPr="00002124" w:rsidRDefault="00636A6F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파라미터명</w:t>
            </w:r>
          </w:p>
        </w:tc>
        <w:tc>
          <w:tcPr>
            <w:tcW w:w="832" w:type="dxa"/>
            <w:shd w:val="clear" w:color="auto" w:fill="C6D9F1"/>
          </w:tcPr>
          <w:p w14:paraId="7973C97E" w14:textId="77777777" w:rsidR="00636A6F" w:rsidRPr="00002124" w:rsidRDefault="00636A6F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타입</w:t>
            </w:r>
          </w:p>
        </w:tc>
        <w:tc>
          <w:tcPr>
            <w:tcW w:w="1060" w:type="dxa"/>
            <w:shd w:val="clear" w:color="auto" w:fill="C6D9F1"/>
          </w:tcPr>
          <w:p w14:paraId="6A05EF37" w14:textId="77777777" w:rsidR="00636A6F" w:rsidRPr="00002124" w:rsidRDefault="00636A6F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필수여부</w:t>
            </w:r>
          </w:p>
        </w:tc>
        <w:tc>
          <w:tcPr>
            <w:tcW w:w="4640" w:type="dxa"/>
            <w:shd w:val="clear" w:color="auto" w:fill="C6D9F1"/>
          </w:tcPr>
          <w:p w14:paraId="00B70858" w14:textId="77777777" w:rsidR="00636A6F" w:rsidRPr="00002124" w:rsidRDefault="00636A6F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</w:tr>
      <w:tr w:rsidR="00636A6F" w:rsidRPr="00002124" w14:paraId="12E99FAF" w14:textId="77777777" w:rsidTr="000A21B1">
        <w:tc>
          <w:tcPr>
            <w:tcW w:w="2944" w:type="dxa"/>
            <w:vAlign w:val="center"/>
          </w:tcPr>
          <w:p w14:paraId="75DCEEAD" w14:textId="7DCAEF0E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type</w:t>
            </w:r>
          </w:p>
        </w:tc>
        <w:tc>
          <w:tcPr>
            <w:tcW w:w="832" w:type="dxa"/>
            <w:vAlign w:val="center"/>
          </w:tcPr>
          <w:p w14:paraId="37BD5D18" w14:textId="6D41DDF9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vAlign w:val="center"/>
          </w:tcPr>
          <w:p w14:paraId="76A935B6" w14:textId="12ED9D42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vAlign w:val="center"/>
          </w:tcPr>
          <w:p w14:paraId="68080715" w14:textId="77777777" w:rsidR="00D11B5E" w:rsidRDefault="00636A6F" w:rsidP="00636A6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  <w:lang w:eastAsia="ko-KR"/>
              </w:rPr>
              <w:t>조회 타입</w:t>
            </w:r>
            <w:r w:rsidR="003B5910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 </w:t>
            </w:r>
          </w:p>
          <w:p w14:paraId="4CFF5AE9" w14:textId="77777777" w:rsidR="00D11B5E" w:rsidRDefault="003B5910" w:rsidP="00636A6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B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ook : 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조회</w:t>
            </w:r>
          </w:p>
          <w:p w14:paraId="34F108A8" w14:textId="77777777" w:rsidR="00636A6F" w:rsidRDefault="003B5910" w:rsidP="00636A6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Old: 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이전 예약 내역 조회</w:t>
            </w:r>
          </w:p>
          <w:p w14:paraId="547E78B5" w14:textId="6291FE51" w:rsidR="00D11B5E" w:rsidRPr="00D11B5E" w:rsidRDefault="00D11B5E" w:rsidP="00636A6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C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ancel: 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취소,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노쇼 내역 조회</w:t>
            </w:r>
          </w:p>
        </w:tc>
      </w:tr>
      <w:tr w:rsidR="00636A6F" w:rsidRPr="00002124" w14:paraId="1DAFFD90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24E8405" w14:textId="256FA349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SS_REMOTE_IP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92B9898" w14:textId="46D7FEE3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889E4D2" w14:textId="675A1C5C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D1C31D1" w14:textId="06FEE3B8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636A6F" w:rsidRPr="00002124" w14:paraId="788EE286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F287D24" w14:textId="6B9E1724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SS_PMS_SEQ_NO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F55B675" w14:textId="2AEAAA41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6455AF4" w14:textId="079241EE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DBF222D" w14:textId="0B0F9ECB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  <w:r w:rsidR="00741EA7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호텔 </w:t>
            </w:r>
            <w:r w:rsidR="00741EA7"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</w:tr>
      <w:tr w:rsidR="00636A6F" w:rsidRPr="00002124" w14:paraId="27FD1C33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C952824" w14:textId="12F58B49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SS_PMS_CODE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131B17D" w14:textId="70ED3B32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A72DC09" w14:textId="5804D889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36FEDA7" w14:textId="79CEF4D0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  <w:r w:rsidR="00741EA7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호텔 코드</w:t>
            </w:r>
          </w:p>
        </w:tc>
      </w:tr>
      <w:tr w:rsidR="00636A6F" w:rsidRPr="00002124" w14:paraId="405B1AC7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42FA62C" w14:textId="439F33F2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SS_OPERATION_MODE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306B111" w14:textId="4D989FF5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2C38CCD" w14:textId="733D5A0F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2FD7415" w14:textId="4B04CA33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  <w:r w:rsidR="00741EA7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운영 환경</w:t>
            </w:r>
          </w:p>
        </w:tc>
      </w:tr>
      <w:tr w:rsidR="00636A6F" w:rsidRPr="00002124" w14:paraId="2876F21F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21F1346" w14:textId="1EDE2E78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SS_MEMB_TEL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D3302C6" w14:textId="4CA97F85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8FE556D" w14:textId="1D8DE790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0200BF1" w14:textId="38F0069C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  <w:r w:rsidR="00741EA7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전화번호</w:t>
            </w:r>
          </w:p>
        </w:tc>
      </w:tr>
      <w:tr w:rsidR="00636A6F" w:rsidRPr="00002124" w14:paraId="6DA299EA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633535E" w14:textId="5E82DC87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SS_MEMB_SEQ_NO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A1241A0" w14:textId="5D5309A6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96C5000" w14:textId="55A600A4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B45BE4E" w14:textId="5C737D86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636A6F" w:rsidRPr="00002124" w14:paraId="782D9C12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1F78F49" w14:textId="55A377BD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SS_MEMB_MASTER_NO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1409EF0" w14:textId="7B356360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71E389B" w14:textId="4A325249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D6E3680" w14:textId="078B9077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636A6F" w:rsidRPr="00002124" w14:paraId="107B5992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8C95B00" w14:textId="1031E5D2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SS_MEMB_LASTNAME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FB4B73D" w14:textId="654A72CB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2E66764" w14:textId="7422B6DA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C194511" w14:textId="6354C8B7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  <w:r w:rsidR="00741EA7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성</w:t>
            </w:r>
          </w:p>
        </w:tc>
      </w:tr>
      <w:tr w:rsidR="00636A6F" w:rsidRPr="00002124" w14:paraId="0ECB5D7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727F8F3" w14:textId="584A471E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SS_MEMB_FIRSTNAME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38663FD" w14:textId="34971D25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5B68EFD" w14:textId="2445E6B7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79874F2" w14:textId="49BF0E29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  <w:r w:rsidR="00741EA7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이름</w:t>
            </w:r>
          </w:p>
        </w:tc>
      </w:tr>
      <w:tr w:rsidR="00636A6F" w:rsidRPr="00002124" w14:paraId="29CC4424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ACDEAF0" w14:textId="1F980473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SS_MEMB_EMAIL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8BAB5F5" w14:textId="25EF7E87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DE33764" w14:textId="6FD5D735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0D0EACB" w14:textId="1056E6A1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  <w:r w:rsidR="00741EA7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이메일</w:t>
            </w:r>
          </w:p>
        </w:tc>
      </w:tr>
      <w:tr w:rsidR="00636A6F" w:rsidRPr="00002124" w14:paraId="4FA61CE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C5EDD1E" w14:textId="2479FDC1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SS_MEMBER_INFO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E5578AC" w14:textId="77089805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0036834" w14:textId="1FBCFFE3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DC16757" w14:textId="30B17BE9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636A6F" w:rsidRPr="00002124" w14:paraId="6FA84E20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40BE15C" w14:textId="43ED4D10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SS_LOGIN_TYPE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6D1698E" w14:textId="01B2471E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ACB2BF9" w14:textId="2F5EF762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F62E2EC" w14:textId="75CBA186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  <w:r w:rsidR="00741EA7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로그인 유형</w:t>
            </w:r>
          </w:p>
        </w:tc>
      </w:tr>
      <w:tr w:rsidR="00636A6F" w:rsidRPr="00002124" w14:paraId="1AA16867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6CA0C06" w14:textId="1D185D00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SS_LANG_TYPE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03C1953" w14:textId="4AB4968D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CA44226" w14:textId="0D0078FD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48A59BD" w14:textId="016F7CE5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  <w:r w:rsidR="00741EA7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언어 타입</w:t>
            </w:r>
          </w:p>
        </w:tc>
      </w:tr>
      <w:tr w:rsidR="00636A6F" w:rsidRPr="00002124" w14:paraId="2E9C6F48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6293A01" w14:textId="7D7CDA64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SS_CURRENCY_TYPE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6A303AA" w14:textId="39D33294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6D07FA8" w14:textId="7648222B" w:rsidR="00636A6F" w:rsidRPr="00636A6F" w:rsidRDefault="00636A6F" w:rsidP="00636A6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7BDFCEA" w14:textId="626DD5D0" w:rsidR="00636A6F" w:rsidRPr="00636A6F" w:rsidRDefault="00636A6F" w:rsidP="00636A6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636A6F">
              <w:rPr>
                <w:rFonts w:asciiTheme="minorEastAsia" w:eastAsiaTheme="minorEastAsia" w:hAnsiTheme="minorEastAsia"/>
                <w:szCs w:val="18"/>
              </w:rPr>
              <w:t> </w:t>
            </w:r>
            <w:r w:rsidR="00741EA7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통화 코드</w:t>
            </w:r>
          </w:p>
        </w:tc>
      </w:tr>
    </w:tbl>
    <w:p w14:paraId="555DEDA3" w14:textId="77777777" w:rsidR="00636A6F" w:rsidRPr="00002124" w:rsidRDefault="00636A6F" w:rsidP="00636A6F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Arial"/>
          <w:szCs w:val="18"/>
          <w:lang w:eastAsia="ko-KR"/>
        </w:rPr>
      </w:pPr>
    </w:p>
    <w:p w14:paraId="0F727ABB" w14:textId="77777777" w:rsidR="00636A6F" w:rsidRPr="00002124" w:rsidRDefault="00636A6F" w:rsidP="00636A6F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84" w:name="_Toc97913389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샘플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R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equest Data</w:t>
      </w:r>
      <w:bookmarkEnd w:id="8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636A6F" w:rsidRPr="00002124" w14:paraId="0C839D36" w14:textId="77777777" w:rsidTr="000A21B1">
        <w:tc>
          <w:tcPr>
            <w:tcW w:w="9684" w:type="dxa"/>
          </w:tcPr>
          <w:p w14:paraId="35DB1CB8" w14:textId="77777777" w:rsidR="00636A6F" w:rsidRPr="00002124" w:rsidRDefault="00636A6F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20"/>
                <w:lang w:val="en-US" w:eastAsia="ko-KR"/>
              </w:rPr>
              <w:t>H</w:t>
            </w: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eaders</w:t>
            </w:r>
          </w:p>
          <w:p w14:paraId="011A929D" w14:textId="77777777" w:rsidR="00076798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A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PI-KEY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$2a$12$vE3zD6zfYJwYNyjWcy3lFOAPV5iygnpvTVmZS/zFq2JuJDwXUZE2C</w:t>
            </w:r>
          </w:p>
          <w:p w14:paraId="73774795" w14:textId="77777777" w:rsidR="00076798" w:rsidRPr="00002124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V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ENDOR_ID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BETEST</w:t>
            </w:r>
          </w:p>
          <w:p w14:paraId="31E98EF1" w14:textId="420201F6" w:rsidR="00636A6F" w:rsidRDefault="00636A6F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</w:p>
          <w:p w14:paraId="62120FDC" w14:textId="77777777" w:rsidR="00076798" w:rsidRPr="00002124" w:rsidRDefault="00076798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</w:p>
          <w:p w14:paraId="681D940E" w14:textId="77777777" w:rsidR="00636A6F" w:rsidRPr="00002124" w:rsidRDefault="00636A6F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Query Params</w:t>
            </w:r>
          </w:p>
          <w:p w14:paraId="51C5DB7D" w14:textId="7C67F882" w:rsidR="00636A6F" w:rsidRDefault="00A82874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A82874">
              <w:rPr>
                <w:rFonts w:asciiTheme="minorEastAsia" w:eastAsiaTheme="minorEastAsia" w:hAnsiTheme="minorEastAsia"/>
                <w:szCs w:val="18"/>
                <w:lang w:eastAsia="ko-KR"/>
              </w:rPr>
              <w:t>{hotelCode}/user/mypage/selectReservationList</w:t>
            </w:r>
          </w:p>
          <w:p w14:paraId="2E8234A9" w14:textId="77777777" w:rsidR="00636A6F" w:rsidRPr="00175B12" w:rsidRDefault="00636A6F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</w:pPr>
            <w:r w:rsidRPr="00175B12">
              <w:rPr>
                <w:rFonts w:asciiTheme="minorEastAsia" w:eastAsiaTheme="minorEastAsia" w:hAnsiTheme="minorEastAsia" w:hint="eastAsia"/>
                <w:b/>
                <w:bCs/>
                <w:szCs w:val="18"/>
                <w:lang w:eastAsia="ko-KR"/>
              </w:rPr>
              <w:t>R</w:t>
            </w:r>
            <w:r w:rsidRPr="00175B12"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equest Body </w:t>
            </w:r>
            <w:r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( Json ) </w:t>
            </w:r>
          </w:p>
          <w:p w14:paraId="0B96EE4A" w14:textId="6796BD62" w:rsidR="0033279D" w:rsidRPr="0033279D" w:rsidRDefault="00636A6F" w:rsidP="0033279D">
            <w:pPr>
              <w:pStyle w:val="HTML"/>
              <w:rPr>
                <w:rFonts w:asciiTheme="minorEastAsia" w:eastAsiaTheme="minorEastAsia" w:hAnsiTheme="minorEastAsia" w:cs="Segoe UI"/>
                <w:color w:val="212121"/>
                <w:szCs w:val="18"/>
              </w:rPr>
            </w:pPr>
            <w:r w:rsidRPr="00636A6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parameter: </w:t>
            </w:r>
            <w:r w:rsidR="0033279D" w:rsidRPr="0033279D">
              <w:rPr>
                <w:rFonts w:asciiTheme="minorEastAsia" w:eastAsiaTheme="minorEastAsia" w:hAnsiTheme="minorEastAsia" w:cs="Segoe UI"/>
                <w:color w:val="212121"/>
                <w:szCs w:val="18"/>
              </w:rPr>
              <w:t>{</w:t>
            </w:r>
          </w:p>
          <w:p w14:paraId="384055CA" w14:textId="77777777" w:rsidR="0033279D" w:rsidRPr="0033279D" w:rsidRDefault="0033279D" w:rsidP="0033279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279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"type": "Book",</w:t>
            </w:r>
          </w:p>
          <w:p w14:paraId="1727F61C" w14:textId="77777777" w:rsidR="0033279D" w:rsidRPr="0033279D" w:rsidRDefault="0033279D" w:rsidP="0033279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279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"SS_PMS_SEQ_NO": "585",</w:t>
            </w:r>
          </w:p>
          <w:p w14:paraId="73194DD6" w14:textId="77777777" w:rsidR="0033279D" w:rsidRPr="0033279D" w:rsidRDefault="0033279D" w:rsidP="0033279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279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lastRenderedPageBreak/>
              <w:t>"SS_PMS_CODE": "MFH1",</w:t>
            </w:r>
          </w:p>
          <w:p w14:paraId="2CCBF764" w14:textId="77777777" w:rsidR="0033279D" w:rsidRPr="0033279D" w:rsidRDefault="0033279D" w:rsidP="0033279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279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"SS_MEMBER_INFO": "",</w:t>
            </w:r>
          </w:p>
          <w:p w14:paraId="27DE797E" w14:textId="77777777" w:rsidR="0033279D" w:rsidRPr="0033279D" w:rsidRDefault="0033279D" w:rsidP="0033279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279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"SS_LANG_TYPE": "KO",</w:t>
            </w:r>
          </w:p>
          <w:p w14:paraId="1CE7992A" w14:textId="77777777" w:rsidR="0033279D" w:rsidRPr="0033279D" w:rsidRDefault="0033279D" w:rsidP="0033279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279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"SS_REMOTE_IP": "",</w:t>
            </w:r>
          </w:p>
          <w:p w14:paraId="7BEB912F" w14:textId="77777777" w:rsidR="0033279D" w:rsidRPr="0033279D" w:rsidRDefault="0033279D" w:rsidP="0033279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279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"SS_OPERATION_MODE": "prod",</w:t>
            </w:r>
          </w:p>
          <w:p w14:paraId="172DA95E" w14:textId="77777777" w:rsidR="0033279D" w:rsidRPr="0033279D" w:rsidRDefault="0033279D" w:rsidP="0033279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279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"SS_PRIVACY_HOTEL": "false",</w:t>
            </w:r>
          </w:p>
          <w:p w14:paraId="4DC74733" w14:textId="77777777" w:rsidR="0033279D" w:rsidRPr="0033279D" w:rsidRDefault="0033279D" w:rsidP="0033279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279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"SS_CURRENCY_TYPE": "KRW",</w:t>
            </w:r>
          </w:p>
          <w:p w14:paraId="71035760" w14:textId="77777777" w:rsidR="0033279D" w:rsidRPr="0033279D" w:rsidRDefault="0033279D" w:rsidP="0033279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279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"SS_MEMB_SEQ_NO": "",</w:t>
            </w:r>
          </w:p>
          <w:p w14:paraId="283BF4A3" w14:textId="77777777" w:rsidR="0033279D" w:rsidRPr="0033279D" w:rsidRDefault="0033279D" w:rsidP="0033279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279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"SS_MEMB_MASTER_NO": "",</w:t>
            </w:r>
          </w:p>
          <w:p w14:paraId="1F24E74F" w14:textId="77777777" w:rsidR="0033279D" w:rsidRPr="0033279D" w:rsidRDefault="0033279D" w:rsidP="0033279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279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"SS_MEMB_LASTNAME": "테",</w:t>
            </w:r>
          </w:p>
          <w:p w14:paraId="65CA9039" w14:textId="77777777" w:rsidR="0033279D" w:rsidRPr="0033279D" w:rsidRDefault="0033279D" w:rsidP="0033279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279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"SS_MEMB_FIRSTNAME": "스트",</w:t>
            </w:r>
          </w:p>
          <w:p w14:paraId="270BC256" w14:textId="7736A63B" w:rsidR="0033279D" w:rsidRPr="0033279D" w:rsidRDefault="0033279D" w:rsidP="0033279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279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"SS_MEMB_EMAIL": "</w:t>
            </w:r>
            <w:r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email</w:t>
            </w:r>
            <w:r w:rsidRPr="0033279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@sanhait.co.kr",</w:t>
            </w:r>
          </w:p>
          <w:p w14:paraId="092B18BD" w14:textId="77777777" w:rsidR="0033279D" w:rsidRPr="0033279D" w:rsidRDefault="0033279D" w:rsidP="0033279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279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"SS_MEMB_TEL": "01012341234",</w:t>
            </w:r>
          </w:p>
          <w:p w14:paraId="5560C6AD" w14:textId="77777777" w:rsidR="0033279D" w:rsidRPr="0033279D" w:rsidRDefault="0033279D" w:rsidP="0033279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279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"SS_LOGIN_TYPE": "G"</w:t>
            </w:r>
          </w:p>
          <w:p w14:paraId="7CB2C7A4" w14:textId="77777777" w:rsidR="0033279D" w:rsidRPr="0033279D" w:rsidRDefault="0033279D" w:rsidP="0033279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279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}</w:t>
            </w:r>
          </w:p>
          <w:p w14:paraId="6FEA59CA" w14:textId="6A960935" w:rsidR="0033279D" w:rsidRPr="00002124" w:rsidRDefault="0033279D" w:rsidP="00636A6F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</w:tbl>
    <w:p w14:paraId="3032D9CA" w14:textId="77777777" w:rsidR="00636A6F" w:rsidRPr="00002124" w:rsidRDefault="00636A6F" w:rsidP="00636A6F">
      <w:pPr>
        <w:rPr>
          <w:rFonts w:asciiTheme="minorEastAsia" w:eastAsiaTheme="minorEastAsia" w:hAnsiTheme="minorEastAsia" w:cs="Arial"/>
          <w:szCs w:val="18"/>
          <w:lang w:eastAsia="ko-KR"/>
        </w:rPr>
      </w:pPr>
    </w:p>
    <w:p w14:paraId="29D9E490" w14:textId="77777777" w:rsidR="00636A6F" w:rsidRPr="00002124" w:rsidRDefault="00636A6F" w:rsidP="00636A6F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85" w:name="_Toc97913390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</w:t>
      </w:r>
      <w:r w:rsidRPr="00002124">
        <w:rPr>
          <w:rFonts w:asciiTheme="minorEastAsia" w:eastAsiaTheme="minorEastAsia" w:hAnsiTheme="minorEastAsia"/>
          <w:b w:val="0"/>
          <w:bCs/>
          <w:lang w:val="en-US" w:eastAsia="ko-KR"/>
        </w:rPr>
        <w:t>e</w:t>
      </w:r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sponse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Format :: J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SO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N 형태로 반환</w:t>
      </w:r>
      <w:bookmarkEnd w:id="85"/>
    </w:p>
    <w:p w14:paraId="27223B69" w14:textId="77777777" w:rsidR="00636A6F" w:rsidRPr="00002124" w:rsidRDefault="00636A6F" w:rsidP="00636A6F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돋움"/>
          <w:b/>
          <w:szCs w:val="18"/>
          <w:lang w:val="en-US" w:eastAsia="ko-KR"/>
        </w:rPr>
      </w:pPr>
      <w:r w:rsidRPr="00002124">
        <w:rPr>
          <w:rFonts w:asciiTheme="minorEastAsia" w:eastAsiaTheme="minorEastAsia" w:hAnsiTheme="minorEastAsia" w:cs="돋움" w:hint="eastAsia"/>
          <w:b/>
          <w:szCs w:val="18"/>
          <w:lang w:val="en-US" w:eastAsia="ko-KR"/>
        </w:rPr>
        <w:t>- 반환값 형식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5"/>
        <w:gridCol w:w="776"/>
        <w:gridCol w:w="1072"/>
        <w:gridCol w:w="3048"/>
        <w:gridCol w:w="1885"/>
      </w:tblGrid>
      <w:tr w:rsidR="00636A6F" w:rsidRPr="00002124" w14:paraId="00E2A028" w14:textId="77777777" w:rsidTr="000A21B1">
        <w:tc>
          <w:tcPr>
            <w:tcW w:w="2825" w:type="dxa"/>
            <w:shd w:val="clear" w:color="auto" w:fill="C6D9F1"/>
            <w:vAlign w:val="center"/>
          </w:tcPr>
          <w:p w14:paraId="674DEF7A" w14:textId="77777777" w:rsidR="00636A6F" w:rsidRPr="00002124" w:rsidRDefault="00636A6F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엘리먼트 명</w:t>
            </w:r>
          </w:p>
        </w:tc>
        <w:tc>
          <w:tcPr>
            <w:tcW w:w="776" w:type="dxa"/>
            <w:shd w:val="clear" w:color="auto" w:fill="C6D9F1"/>
            <w:vAlign w:val="center"/>
          </w:tcPr>
          <w:p w14:paraId="33E90E56" w14:textId="77777777" w:rsidR="00636A6F" w:rsidRPr="00002124" w:rsidRDefault="00636A6F" w:rsidP="000A21B1">
            <w:pP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D</w:t>
            </w:r>
            <w: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  <w:t>ata Type</w:t>
            </w:r>
          </w:p>
        </w:tc>
        <w:tc>
          <w:tcPr>
            <w:tcW w:w="1072" w:type="dxa"/>
            <w:shd w:val="clear" w:color="auto" w:fill="C6D9F1"/>
            <w:vAlign w:val="center"/>
          </w:tcPr>
          <w:p w14:paraId="0ED7CC1E" w14:textId="77777777" w:rsidR="00636A6F" w:rsidRPr="00002124" w:rsidRDefault="00636A6F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</w:p>
        </w:tc>
        <w:tc>
          <w:tcPr>
            <w:tcW w:w="3048" w:type="dxa"/>
            <w:shd w:val="clear" w:color="auto" w:fill="C6D9F1"/>
            <w:vAlign w:val="center"/>
          </w:tcPr>
          <w:p w14:paraId="07BE4A55" w14:textId="77777777" w:rsidR="00636A6F" w:rsidRPr="00002124" w:rsidRDefault="00636A6F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  <w:tc>
          <w:tcPr>
            <w:tcW w:w="1885" w:type="dxa"/>
            <w:shd w:val="clear" w:color="auto" w:fill="C6D9F1"/>
            <w:vAlign w:val="center"/>
          </w:tcPr>
          <w:p w14:paraId="2A365188" w14:textId="77777777" w:rsidR="00636A6F" w:rsidRPr="00002124" w:rsidRDefault="00636A6F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반환 타입</w:t>
            </w:r>
          </w:p>
        </w:tc>
      </w:tr>
      <w:tr w:rsidR="00636A6F" w:rsidRPr="00002124" w14:paraId="54E4ACCE" w14:textId="77777777" w:rsidTr="000A21B1">
        <w:tc>
          <w:tcPr>
            <w:tcW w:w="2825" w:type="dxa"/>
            <w:vAlign w:val="center"/>
          </w:tcPr>
          <w:p w14:paraId="1126D887" w14:textId="77777777" w:rsidR="00636A6F" w:rsidRPr="00CF5000" w:rsidRDefault="00636A6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result</w:t>
            </w:r>
          </w:p>
        </w:tc>
        <w:tc>
          <w:tcPr>
            <w:tcW w:w="776" w:type="dxa"/>
            <w:vAlign w:val="center"/>
          </w:tcPr>
          <w:p w14:paraId="1A4D7D27" w14:textId="77777777" w:rsidR="00636A6F" w:rsidRPr="00CF5000" w:rsidRDefault="00636A6F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List</w:t>
            </w:r>
          </w:p>
        </w:tc>
        <w:tc>
          <w:tcPr>
            <w:tcW w:w="1072" w:type="dxa"/>
            <w:vAlign w:val="center"/>
          </w:tcPr>
          <w:p w14:paraId="29C6F26F" w14:textId="77777777" w:rsidR="00636A6F" w:rsidRPr="00CF5000" w:rsidRDefault="00636A6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04F636D" w14:textId="77777777" w:rsidR="00636A6F" w:rsidRPr="00CF5000" w:rsidRDefault="00636A6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5" w:type="dxa"/>
            <w:vAlign w:val="center"/>
          </w:tcPr>
          <w:p w14:paraId="10A63FA7" w14:textId="77777777" w:rsidR="00636A6F" w:rsidRPr="00CF5000" w:rsidRDefault="00636A6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“JSON“</w:t>
            </w:r>
          </w:p>
        </w:tc>
      </w:tr>
      <w:tr w:rsidR="00AE3049" w:rsidRPr="00002124" w14:paraId="27961033" w14:textId="77777777" w:rsidTr="000A21B1">
        <w:tc>
          <w:tcPr>
            <w:tcW w:w="2825" w:type="dxa"/>
            <w:vAlign w:val="center"/>
          </w:tcPr>
          <w:p w14:paraId="7CBFC054" w14:textId="3E9963E6" w:rsidR="00AE3049" w:rsidRPr="00CF5000" w:rsidRDefault="00AE3049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AE3049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arrv_date</w:t>
            </w:r>
          </w:p>
        </w:tc>
        <w:tc>
          <w:tcPr>
            <w:tcW w:w="776" w:type="dxa"/>
            <w:vAlign w:val="center"/>
          </w:tcPr>
          <w:p w14:paraId="6342493B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010039E0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0B8E6E6" w14:textId="78A2E013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체크인</w:t>
            </w:r>
          </w:p>
        </w:tc>
        <w:tc>
          <w:tcPr>
            <w:tcW w:w="1885" w:type="dxa"/>
            <w:vAlign w:val="center"/>
          </w:tcPr>
          <w:p w14:paraId="507EB296" w14:textId="77777777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AE3049" w:rsidRPr="00002124" w14:paraId="2CA81931" w14:textId="77777777" w:rsidTr="000A21B1">
        <w:tc>
          <w:tcPr>
            <w:tcW w:w="2825" w:type="dxa"/>
            <w:vAlign w:val="center"/>
          </w:tcPr>
          <w:p w14:paraId="1225581C" w14:textId="7F701567" w:rsidR="00AE3049" w:rsidRPr="00AE3049" w:rsidRDefault="00AE3049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AE3049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dept_date</w:t>
            </w:r>
          </w:p>
        </w:tc>
        <w:tc>
          <w:tcPr>
            <w:tcW w:w="776" w:type="dxa"/>
            <w:vAlign w:val="center"/>
          </w:tcPr>
          <w:p w14:paraId="3DB1D961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AED2259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64B8E72" w14:textId="1385427E" w:rsidR="00AE3049" w:rsidRDefault="00AE304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체크아웃</w:t>
            </w:r>
          </w:p>
        </w:tc>
        <w:tc>
          <w:tcPr>
            <w:tcW w:w="1885" w:type="dxa"/>
            <w:vAlign w:val="center"/>
          </w:tcPr>
          <w:p w14:paraId="3BA46449" w14:textId="77777777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AE3049" w:rsidRPr="00002124" w14:paraId="72F5D04F" w14:textId="77777777" w:rsidTr="000A21B1">
        <w:tc>
          <w:tcPr>
            <w:tcW w:w="2825" w:type="dxa"/>
            <w:vAlign w:val="center"/>
          </w:tcPr>
          <w:p w14:paraId="42ACD88F" w14:textId="355928B9" w:rsidR="00AE3049" w:rsidRPr="00CF5000" w:rsidRDefault="00AE3049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AE3049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rsvn_status_code</w:t>
            </w:r>
          </w:p>
        </w:tc>
        <w:tc>
          <w:tcPr>
            <w:tcW w:w="776" w:type="dxa"/>
            <w:vAlign w:val="center"/>
          </w:tcPr>
          <w:p w14:paraId="7BFCD032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2CCBFDBC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8D1DA9B" w14:textId="63109BDF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상태 코드</w:t>
            </w:r>
          </w:p>
        </w:tc>
        <w:tc>
          <w:tcPr>
            <w:tcW w:w="1885" w:type="dxa"/>
            <w:vAlign w:val="center"/>
          </w:tcPr>
          <w:p w14:paraId="15BC46D3" w14:textId="77777777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AE3049" w:rsidRPr="00002124" w14:paraId="5DDC3099" w14:textId="77777777" w:rsidTr="000A21B1">
        <w:tc>
          <w:tcPr>
            <w:tcW w:w="2825" w:type="dxa"/>
            <w:vAlign w:val="center"/>
          </w:tcPr>
          <w:p w14:paraId="15D66B92" w14:textId="53355632" w:rsidR="00AE3049" w:rsidRPr="00CF5000" w:rsidRDefault="00AE3049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AE3049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room_seq_no</w:t>
            </w:r>
          </w:p>
        </w:tc>
        <w:tc>
          <w:tcPr>
            <w:tcW w:w="776" w:type="dxa"/>
            <w:vAlign w:val="center"/>
          </w:tcPr>
          <w:p w14:paraId="5DE98C51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3B8D5D1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44EF9D53" w14:textId="04287A8B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객실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3773504B" w14:textId="77777777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AE3049" w:rsidRPr="00002124" w14:paraId="2B17B501" w14:textId="77777777" w:rsidTr="000A21B1">
        <w:tc>
          <w:tcPr>
            <w:tcW w:w="2825" w:type="dxa"/>
            <w:vAlign w:val="center"/>
          </w:tcPr>
          <w:p w14:paraId="1BCE0D03" w14:textId="624F97C6" w:rsidR="00AE3049" w:rsidRPr="00CF5000" w:rsidRDefault="00AE3049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AE3049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rsvn_date</w:t>
            </w:r>
          </w:p>
        </w:tc>
        <w:tc>
          <w:tcPr>
            <w:tcW w:w="776" w:type="dxa"/>
            <w:vAlign w:val="center"/>
          </w:tcPr>
          <w:p w14:paraId="4AD5F572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0D35F517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A0826E7" w14:textId="13C75CE0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예약일</w:t>
            </w:r>
          </w:p>
        </w:tc>
        <w:tc>
          <w:tcPr>
            <w:tcW w:w="1885" w:type="dxa"/>
            <w:vAlign w:val="center"/>
          </w:tcPr>
          <w:p w14:paraId="55C96AEC" w14:textId="77777777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AE3049" w:rsidRPr="00002124" w14:paraId="7A7FBE3D" w14:textId="77777777" w:rsidTr="000A21B1">
        <w:tc>
          <w:tcPr>
            <w:tcW w:w="2825" w:type="dxa"/>
            <w:vAlign w:val="center"/>
          </w:tcPr>
          <w:p w14:paraId="6158CE2D" w14:textId="3E0F6102" w:rsidR="00AE3049" w:rsidRPr="00CF5000" w:rsidRDefault="00AE3049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AE3049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rsvn_status_name</w:t>
            </w:r>
          </w:p>
        </w:tc>
        <w:tc>
          <w:tcPr>
            <w:tcW w:w="776" w:type="dxa"/>
            <w:vAlign w:val="center"/>
          </w:tcPr>
          <w:p w14:paraId="26EA8F28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0F82C036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6148074" w14:textId="1DEE77E5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상태 명</w:t>
            </w:r>
          </w:p>
        </w:tc>
        <w:tc>
          <w:tcPr>
            <w:tcW w:w="1885" w:type="dxa"/>
            <w:vAlign w:val="center"/>
          </w:tcPr>
          <w:p w14:paraId="7B90BBC0" w14:textId="77777777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AE3049" w:rsidRPr="00002124" w14:paraId="1CAA3196" w14:textId="77777777" w:rsidTr="000A21B1">
        <w:tc>
          <w:tcPr>
            <w:tcW w:w="2825" w:type="dxa"/>
            <w:vAlign w:val="center"/>
          </w:tcPr>
          <w:p w14:paraId="21B6F549" w14:textId="4598D8B6" w:rsidR="00AE3049" w:rsidRPr="00CF5000" w:rsidRDefault="00AE3049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AE3049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rsvn_amt</w:t>
            </w:r>
          </w:p>
        </w:tc>
        <w:tc>
          <w:tcPr>
            <w:tcW w:w="776" w:type="dxa"/>
            <w:vAlign w:val="center"/>
          </w:tcPr>
          <w:p w14:paraId="02ECB75B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4E42DCA0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616B34D" w14:textId="4DD47208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금액</w:t>
            </w:r>
          </w:p>
        </w:tc>
        <w:tc>
          <w:tcPr>
            <w:tcW w:w="1885" w:type="dxa"/>
            <w:vAlign w:val="center"/>
          </w:tcPr>
          <w:p w14:paraId="5FE98542" w14:textId="77777777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AE3049" w:rsidRPr="00002124" w14:paraId="0724CDD9" w14:textId="77777777" w:rsidTr="000A21B1">
        <w:tc>
          <w:tcPr>
            <w:tcW w:w="2825" w:type="dxa"/>
            <w:vAlign w:val="center"/>
          </w:tcPr>
          <w:p w14:paraId="78A99252" w14:textId="09252FE1" w:rsidR="00AE3049" w:rsidRPr="00CF5000" w:rsidRDefault="00AE3049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AE3049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gu_name</w:t>
            </w:r>
          </w:p>
        </w:tc>
        <w:tc>
          <w:tcPr>
            <w:tcW w:w="776" w:type="dxa"/>
            <w:vAlign w:val="center"/>
          </w:tcPr>
          <w:p w14:paraId="1C5F4FDF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0F87F010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D114551" w14:textId="4748C051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구</w:t>
            </w:r>
          </w:p>
        </w:tc>
        <w:tc>
          <w:tcPr>
            <w:tcW w:w="1885" w:type="dxa"/>
            <w:vAlign w:val="center"/>
          </w:tcPr>
          <w:p w14:paraId="4A9D1469" w14:textId="77777777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AE3049" w:rsidRPr="00002124" w14:paraId="524A3309" w14:textId="77777777" w:rsidTr="000A21B1">
        <w:tc>
          <w:tcPr>
            <w:tcW w:w="2825" w:type="dxa"/>
            <w:vAlign w:val="center"/>
          </w:tcPr>
          <w:p w14:paraId="58E04CC3" w14:textId="1A1F5C62" w:rsidR="00AE3049" w:rsidRPr="00CF5000" w:rsidRDefault="00AE3049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AE3049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intf_rsvn_no</w:t>
            </w:r>
          </w:p>
        </w:tc>
        <w:tc>
          <w:tcPr>
            <w:tcW w:w="776" w:type="dxa"/>
            <w:vAlign w:val="center"/>
          </w:tcPr>
          <w:p w14:paraId="2FEDC5AF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4FC5932E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9AC25EC" w14:textId="2F4ACE9A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P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MS 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예약번호</w:t>
            </w:r>
          </w:p>
        </w:tc>
        <w:tc>
          <w:tcPr>
            <w:tcW w:w="1885" w:type="dxa"/>
            <w:vAlign w:val="center"/>
          </w:tcPr>
          <w:p w14:paraId="0C37C340" w14:textId="77777777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AE3049" w:rsidRPr="00002124" w14:paraId="6F8C65AF" w14:textId="77777777" w:rsidTr="000A21B1">
        <w:tc>
          <w:tcPr>
            <w:tcW w:w="2825" w:type="dxa"/>
            <w:vAlign w:val="center"/>
          </w:tcPr>
          <w:p w14:paraId="2C1940FB" w14:textId="781224EA" w:rsidR="00AE3049" w:rsidRPr="00CF5000" w:rsidRDefault="00AE3049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AE3049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rsvn_manage_seq_no</w:t>
            </w:r>
          </w:p>
        </w:tc>
        <w:tc>
          <w:tcPr>
            <w:tcW w:w="776" w:type="dxa"/>
            <w:vAlign w:val="center"/>
          </w:tcPr>
          <w:p w14:paraId="5FDEB12D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7D3FFCEF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AD76B1E" w14:textId="7192F832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관리 순번</w:t>
            </w:r>
          </w:p>
        </w:tc>
        <w:tc>
          <w:tcPr>
            <w:tcW w:w="1885" w:type="dxa"/>
            <w:vAlign w:val="center"/>
          </w:tcPr>
          <w:p w14:paraId="55350EFA" w14:textId="77777777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AE3049" w:rsidRPr="00002124" w14:paraId="03C04635" w14:textId="77777777" w:rsidTr="000A21B1">
        <w:tc>
          <w:tcPr>
            <w:tcW w:w="2825" w:type="dxa"/>
            <w:vAlign w:val="center"/>
          </w:tcPr>
          <w:p w14:paraId="6F9EC450" w14:textId="1FF52220" w:rsidR="00AE3049" w:rsidRPr="00CF5000" w:rsidRDefault="00AE3049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AE3049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hotel_name</w:t>
            </w:r>
          </w:p>
        </w:tc>
        <w:tc>
          <w:tcPr>
            <w:tcW w:w="776" w:type="dxa"/>
            <w:vAlign w:val="center"/>
          </w:tcPr>
          <w:p w14:paraId="38DE128C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3A7A4479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FA1B7F6" w14:textId="4E8B9296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호텔 명</w:t>
            </w:r>
          </w:p>
        </w:tc>
        <w:tc>
          <w:tcPr>
            <w:tcW w:w="1885" w:type="dxa"/>
            <w:vAlign w:val="center"/>
          </w:tcPr>
          <w:p w14:paraId="7A1B48AE" w14:textId="77777777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AE3049" w:rsidRPr="00002124" w14:paraId="3E50DD93" w14:textId="77777777" w:rsidTr="000A21B1">
        <w:tc>
          <w:tcPr>
            <w:tcW w:w="2825" w:type="dxa"/>
            <w:vAlign w:val="center"/>
          </w:tcPr>
          <w:p w14:paraId="52744B2E" w14:textId="58B4C3DF" w:rsidR="00AE3049" w:rsidRPr="00CF5000" w:rsidRDefault="00AE3049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AE3049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rate_name</w:t>
            </w:r>
          </w:p>
        </w:tc>
        <w:tc>
          <w:tcPr>
            <w:tcW w:w="776" w:type="dxa"/>
            <w:vAlign w:val="center"/>
          </w:tcPr>
          <w:p w14:paraId="5274F66E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C1EC82E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3F26DF7" w14:textId="51542CF8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패키지 명</w:t>
            </w:r>
          </w:p>
        </w:tc>
        <w:tc>
          <w:tcPr>
            <w:tcW w:w="1885" w:type="dxa"/>
            <w:vAlign w:val="center"/>
          </w:tcPr>
          <w:p w14:paraId="3671943E" w14:textId="77777777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AE3049" w:rsidRPr="00002124" w14:paraId="55EDC22E" w14:textId="77777777" w:rsidTr="000A21B1">
        <w:tc>
          <w:tcPr>
            <w:tcW w:w="2825" w:type="dxa"/>
            <w:vAlign w:val="center"/>
          </w:tcPr>
          <w:p w14:paraId="172A3317" w14:textId="69FD6DDE" w:rsidR="00AE3049" w:rsidRPr="00CF5000" w:rsidRDefault="00AE3049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AE3049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room_name</w:t>
            </w:r>
          </w:p>
        </w:tc>
        <w:tc>
          <w:tcPr>
            <w:tcW w:w="776" w:type="dxa"/>
            <w:vAlign w:val="center"/>
          </w:tcPr>
          <w:p w14:paraId="48F6AB1C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3A0F1C07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0B2FDA0" w14:textId="09A6463F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객실 명</w:t>
            </w:r>
          </w:p>
        </w:tc>
        <w:tc>
          <w:tcPr>
            <w:tcW w:w="1885" w:type="dxa"/>
            <w:vAlign w:val="center"/>
          </w:tcPr>
          <w:p w14:paraId="1DB8CF19" w14:textId="77777777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AE3049" w:rsidRPr="00002124" w14:paraId="4C17AF1B" w14:textId="77777777" w:rsidTr="000A21B1">
        <w:tc>
          <w:tcPr>
            <w:tcW w:w="2825" w:type="dxa"/>
            <w:vAlign w:val="center"/>
          </w:tcPr>
          <w:p w14:paraId="46CE1E37" w14:textId="5B95FBA5" w:rsidR="00AE3049" w:rsidRPr="00CF5000" w:rsidRDefault="00AE3049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AE3049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rsvn_no</w:t>
            </w:r>
          </w:p>
        </w:tc>
        <w:tc>
          <w:tcPr>
            <w:tcW w:w="776" w:type="dxa"/>
            <w:vAlign w:val="center"/>
          </w:tcPr>
          <w:p w14:paraId="6C69EBC2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36867221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ED5312E" w14:textId="510B1A43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부킹엔진 예약번호</w:t>
            </w:r>
          </w:p>
        </w:tc>
        <w:tc>
          <w:tcPr>
            <w:tcW w:w="1885" w:type="dxa"/>
            <w:vAlign w:val="center"/>
          </w:tcPr>
          <w:p w14:paraId="33CC9FB5" w14:textId="77777777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AE3049" w:rsidRPr="00002124" w14:paraId="002A52C8" w14:textId="77777777" w:rsidTr="000A21B1">
        <w:tc>
          <w:tcPr>
            <w:tcW w:w="2825" w:type="dxa"/>
            <w:vAlign w:val="center"/>
          </w:tcPr>
          <w:p w14:paraId="65E3BF40" w14:textId="2375564C" w:rsidR="00AE3049" w:rsidRPr="00AE3049" w:rsidRDefault="00AE3049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AE3049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currency_type</w:t>
            </w:r>
          </w:p>
        </w:tc>
        <w:tc>
          <w:tcPr>
            <w:tcW w:w="776" w:type="dxa"/>
            <w:vAlign w:val="center"/>
          </w:tcPr>
          <w:p w14:paraId="6D2CF102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7026D61B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CF0B7BB" w14:textId="6E7B5981" w:rsidR="00AE3049" w:rsidRDefault="00AE304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통화 코드</w:t>
            </w:r>
          </w:p>
        </w:tc>
        <w:tc>
          <w:tcPr>
            <w:tcW w:w="1885" w:type="dxa"/>
            <w:vAlign w:val="center"/>
          </w:tcPr>
          <w:p w14:paraId="59C54664" w14:textId="77777777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AE3049" w:rsidRPr="00002124" w14:paraId="57217B85" w14:textId="77777777" w:rsidTr="000A21B1">
        <w:tc>
          <w:tcPr>
            <w:tcW w:w="2825" w:type="dxa"/>
            <w:vAlign w:val="center"/>
          </w:tcPr>
          <w:p w14:paraId="6FB82591" w14:textId="762C4AEF" w:rsidR="00AE3049" w:rsidRPr="00AE3049" w:rsidRDefault="00AE3049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AE3049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pms_seq_no</w:t>
            </w:r>
          </w:p>
        </w:tc>
        <w:tc>
          <w:tcPr>
            <w:tcW w:w="776" w:type="dxa"/>
            <w:vAlign w:val="center"/>
          </w:tcPr>
          <w:p w14:paraId="068628A9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3D28DF8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F9D543D" w14:textId="5AE8E5EF" w:rsidR="00AE3049" w:rsidRDefault="00AE304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호텔I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D</w:t>
            </w:r>
          </w:p>
        </w:tc>
        <w:tc>
          <w:tcPr>
            <w:tcW w:w="1885" w:type="dxa"/>
            <w:vAlign w:val="center"/>
          </w:tcPr>
          <w:p w14:paraId="71B56646" w14:textId="77777777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AE3049" w:rsidRPr="00002124" w14:paraId="2085DC8E" w14:textId="77777777" w:rsidTr="000A21B1">
        <w:tc>
          <w:tcPr>
            <w:tcW w:w="2825" w:type="dxa"/>
            <w:vAlign w:val="center"/>
          </w:tcPr>
          <w:p w14:paraId="3449E9DC" w14:textId="71430F76" w:rsidR="00AE3049" w:rsidRPr="00AE3049" w:rsidRDefault="00AE3049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AE3049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lang_type</w:t>
            </w:r>
          </w:p>
        </w:tc>
        <w:tc>
          <w:tcPr>
            <w:tcW w:w="776" w:type="dxa"/>
            <w:vAlign w:val="center"/>
          </w:tcPr>
          <w:p w14:paraId="129D653B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3B4146C6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244F890" w14:textId="36485F85" w:rsidR="00AE3049" w:rsidRDefault="00AE304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언어 타입</w:t>
            </w:r>
          </w:p>
        </w:tc>
        <w:tc>
          <w:tcPr>
            <w:tcW w:w="1885" w:type="dxa"/>
            <w:vAlign w:val="center"/>
          </w:tcPr>
          <w:p w14:paraId="3B0095F6" w14:textId="77777777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AE3049" w:rsidRPr="00002124" w14:paraId="3C803E83" w14:textId="77777777" w:rsidTr="000A21B1">
        <w:tc>
          <w:tcPr>
            <w:tcW w:w="2825" w:type="dxa"/>
            <w:vAlign w:val="center"/>
          </w:tcPr>
          <w:p w14:paraId="0ACF9E41" w14:textId="3BA8279E" w:rsidR="00AE3049" w:rsidRPr="00AE3049" w:rsidRDefault="00AE3049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AE3049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region_name</w:t>
            </w:r>
          </w:p>
        </w:tc>
        <w:tc>
          <w:tcPr>
            <w:tcW w:w="776" w:type="dxa"/>
            <w:vAlign w:val="center"/>
          </w:tcPr>
          <w:p w14:paraId="59F6DC2F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E69D63B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D4C897F" w14:textId="074CC519" w:rsidR="00AE3049" w:rsidRDefault="00AE3049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지역 명</w:t>
            </w:r>
          </w:p>
        </w:tc>
        <w:tc>
          <w:tcPr>
            <w:tcW w:w="1885" w:type="dxa"/>
            <w:vAlign w:val="center"/>
          </w:tcPr>
          <w:p w14:paraId="2C43B4EA" w14:textId="77777777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AE3049" w:rsidRPr="00002124" w14:paraId="2B5365E2" w14:textId="77777777" w:rsidTr="000A21B1">
        <w:tc>
          <w:tcPr>
            <w:tcW w:w="2825" w:type="dxa"/>
            <w:vAlign w:val="center"/>
          </w:tcPr>
          <w:p w14:paraId="7CFB211F" w14:textId="75FDD4F7" w:rsidR="00AE3049" w:rsidRPr="00AE3049" w:rsidRDefault="002E02C5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2E02C5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arrv_day</w:t>
            </w:r>
          </w:p>
        </w:tc>
        <w:tc>
          <w:tcPr>
            <w:tcW w:w="776" w:type="dxa"/>
            <w:vAlign w:val="center"/>
          </w:tcPr>
          <w:p w14:paraId="49328A69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32F4CA91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40BF025" w14:textId="18BF2F8F" w:rsidR="00AE3049" w:rsidRDefault="002E02C5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체크인 요일</w:t>
            </w:r>
          </w:p>
        </w:tc>
        <w:tc>
          <w:tcPr>
            <w:tcW w:w="1885" w:type="dxa"/>
            <w:vAlign w:val="center"/>
          </w:tcPr>
          <w:p w14:paraId="0908A29F" w14:textId="77777777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AE3049" w:rsidRPr="00002124" w14:paraId="24BEC9D7" w14:textId="77777777" w:rsidTr="000A21B1">
        <w:tc>
          <w:tcPr>
            <w:tcW w:w="2825" w:type="dxa"/>
            <w:vAlign w:val="center"/>
          </w:tcPr>
          <w:p w14:paraId="15B0A0C8" w14:textId="1B0E216D" w:rsidR="00AE3049" w:rsidRPr="00AE3049" w:rsidRDefault="002E02C5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2E02C5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lastRenderedPageBreak/>
              <w:t>dept_day</w:t>
            </w:r>
          </w:p>
        </w:tc>
        <w:tc>
          <w:tcPr>
            <w:tcW w:w="776" w:type="dxa"/>
            <w:vAlign w:val="center"/>
          </w:tcPr>
          <w:p w14:paraId="3414DBA5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1F3B0B41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72B8CF0" w14:textId="7B759BE1" w:rsidR="00AE3049" w:rsidRDefault="002E02C5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체크아웃 요일</w:t>
            </w:r>
          </w:p>
        </w:tc>
        <w:tc>
          <w:tcPr>
            <w:tcW w:w="1885" w:type="dxa"/>
            <w:vAlign w:val="center"/>
          </w:tcPr>
          <w:p w14:paraId="1CCAA23D" w14:textId="77777777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AE3049" w:rsidRPr="00002124" w14:paraId="2C03C263" w14:textId="77777777" w:rsidTr="000A21B1">
        <w:tc>
          <w:tcPr>
            <w:tcW w:w="2825" w:type="dxa"/>
            <w:vAlign w:val="center"/>
          </w:tcPr>
          <w:p w14:paraId="2BA4430E" w14:textId="052EDDFD" w:rsidR="00AE3049" w:rsidRPr="00AE3049" w:rsidRDefault="002E02C5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2E02C5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rsvn_day</w:t>
            </w:r>
          </w:p>
        </w:tc>
        <w:tc>
          <w:tcPr>
            <w:tcW w:w="776" w:type="dxa"/>
            <w:vAlign w:val="center"/>
          </w:tcPr>
          <w:p w14:paraId="57AD3AF0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2BBAF4A3" w14:textId="77777777" w:rsidR="00AE3049" w:rsidRPr="00CF5000" w:rsidRDefault="00AE3049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E47D6D3" w14:textId="59BACB11" w:rsidR="00AE3049" w:rsidRDefault="002E02C5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예약일</w:t>
            </w:r>
          </w:p>
        </w:tc>
        <w:tc>
          <w:tcPr>
            <w:tcW w:w="1885" w:type="dxa"/>
            <w:vAlign w:val="center"/>
          </w:tcPr>
          <w:p w14:paraId="65092CAC" w14:textId="77777777" w:rsidR="00AE3049" w:rsidRPr="00CF5000" w:rsidRDefault="00AE3049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</w:tbl>
    <w:p w14:paraId="63C62B15" w14:textId="77777777" w:rsidR="00636A6F" w:rsidRPr="00002124" w:rsidRDefault="00636A6F" w:rsidP="00636A6F">
      <w:pPr>
        <w:tabs>
          <w:tab w:val="left" w:pos="3798"/>
        </w:tabs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ab/>
      </w:r>
    </w:p>
    <w:p w14:paraId="446FB313" w14:textId="77777777" w:rsidR="00636A6F" w:rsidRPr="00002124" w:rsidRDefault="00636A6F" w:rsidP="00636A6F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86" w:name="_Toc97913391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샘플 JSON예제</w:t>
      </w:r>
      <w:bookmarkEnd w:id="8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636A6F" w:rsidRPr="00002124" w14:paraId="4A50823E" w14:textId="77777777" w:rsidTr="000A21B1">
        <w:tc>
          <w:tcPr>
            <w:tcW w:w="9684" w:type="dxa"/>
          </w:tcPr>
          <w:p w14:paraId="1BB7C058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{</w:t>
            </w:r>
          </w:p>
          <w:p w14:paraId="735AACF5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</w:t>
            </w:r>
            <w:r w:rsidRPr="0033279D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"result"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[</w:t>
            </w:r>
          </w:p>
          <w:p w14:paraId="78AA2DA9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{</w:t>
            </w:r>
          </w:p>
          <w:p w14:paraId="33A69392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33279D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"arrv_date"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33279D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"2022-01-28"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8782687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33279D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"rsvn_status_code"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33279D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"Book"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46ABE64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33279D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"room_seq_no"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33279D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6030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E16E8C2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33279D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"rsvn_date"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33279D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"2021-12-29"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FEC1990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33279D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"rsvn_status_name"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33279D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33279D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정상예약</w:t>
            </w:r>
            <w:r w:rsidRPr="0033279D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F9DA744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33279D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"rsvn_amt"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33279D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187000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E26C294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33279D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"gu_name"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33279D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33279D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강서구</w:t>
            </w:r>
            <w:r w:rsidRPr="0033279D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00390AA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33279D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"intf_rsvn_no"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33279D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"21043850"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3D1AEFD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33279D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"rsvn_manage_seq_no"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33279D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"890359"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E32E299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33279D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"dept_date"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33279D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"2022-01-29"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12BD463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33279D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"hotel_name"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33279D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"Mayfield Hotel &amp; Resort"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97F9469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33279D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"rate_name"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33279D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"Room Only"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E6D4DB3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33279D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"room_name"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33279D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"SUPERIOR DOUBLE"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24A7F6D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33279D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"rsvn_no"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33279D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"1234000607"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F0769AA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33279D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"room_cnt"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33279D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0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A6D7C45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33279D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"currency_type"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33279D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"KRW"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54530EB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33279D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"pms_seq_no"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33279D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585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A7276A6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33279D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"lang_type"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33279D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"ko"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43E7886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33279D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"pms_pic"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33279D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BA28BB0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33279D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"region_name"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33279D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33279D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서울특별시</w:t>
            </w:r>
            <w:r w:rsidRPr="0033279D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5D5C512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33279D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"dept_day"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33279D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6.0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4F5E6C1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33279D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"arrv_day"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33279D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5.0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8A26231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33279D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"rsvn_day"</w:t>
            </w: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33279D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"4"</w:t>
            </w:r>
          </w:p>
          <w:p w14:paraId="289DB0D1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}</w:t>
            </w:r>
          </w:p>
          <w:p w14:paraId="4495128C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]</w:t>
            </w:r>
          </w:p>
          <w:p w14:paraId="25F56FC9" w14:textId="77777777" w:rsidR="0033279D" w:rsidRPr="0033279D" w:rsidRDefault="0033279D" w:rsidP="0033279D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33279D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}</w:t>
            </w:r>
          </w:p>
          <w:p w14:paraId="20CF432B" w14:textId="0694166E" w:rsidR="0033279D" w:rsidRPr="00FC0FF4" w:rsidRDefault="0033279D" w:rsidP="000A21B1">
            <w:pPr>
              <w:pStyle w:val="HTML"/>
            </w:pPr>
          </w:p>
        </w:tc>
      </w:tr>
    </w:tbl>
    <w:p w14:paraId="0DA15227" w14:textId="77777777" w:rsidR="00636A6F" w:rsidRDefault="00636A6F" w:rsidP="00636A6F">
      <w:pPr>
        <w:rPr>
          <w:rFonts w:asciiTheme="minorEastAsia" w:eastAsiaTheme="minorEastAsia" w:hAnsiTheme="minorEastAsia"/>
          <w:b/>
          <w:sz w:val="24"/>
          <w:lang w:eastAsia="ko-KR"/>
        </w:rPr>
      </w:pPr>
    </w:p>
    <w:p w14:paraId="184CC7F4" w14:textId="7B8E8BFE" w:rsidR="00A82874" w:rsidRDefault="00A82874">
      <w:pPr>
        <w:rPr>
          <w:rFonts w:asciiTheme="minorEastAsia" w:eastAsiaTheme="minorEastAsia" w:hAnsiTheme="minorEastAsia"/>
          <w:b/>
          <w:sz w:val="24"/>
          <w:lang w:eastAsia="ko-KR"/>
        </w:rPr>
      </w:pPr>
      <w:r>
        <w:rPr>
          <w:rFonts w:asciiTheme="minorEastAsia" w:eastAsiaTheme="minorEastAsia" w:hAnsiTheme="minorEastAsia"/>
          <w:b/>
          <w:sz w:val="24"/>
          <w:lang w:eastAsia="ko-KR"/>
        </w:rPr>
        <w:br w:type="page"/>
      </w:r>
    </w:p>
    <w:p w14:paraId="06CFA55D" w14:textId="106F086D" w:rsidR="00A82874" w:rsidRPr="00AC17D0" w:rsidRDefault="00A82874" w:rsidP="00A82874">
      <w:pPr>
        <w:pStyle w:val="Numberedlist22"/>
        <w:ind w:hanging="720"/>
        <w:rPr>
          <w:rFonts w:asciiTheme="minorEastAsia" w:eastAsiaTheme="minorEastAsia" w:hAnsiTheme="minorEastAsia"/>
          <w:lang w:eastAsia="ko-KR"/>
        </w:rPr>
      </w:pPr>
      <w:bookmarkStart w:id="87" w:name="_Toc97913392"/>
      <w:r>
        <w:rPr>
          <w:rFonts w:asciiTheme="minorEastAsia" w:eastAsiaTheme="minorEastAsia" w:hAnsiTheme="minorEastAsia" w:hint="eastAsia"/>
          <w:lang w:eastAsia="ko-KR"/>
        </w:rPr>
        <w:lastRenderedPageBreak/>
        <w:t>예약 상세 조회</w:t>
      </w:r>
      <w:bookmarkEnd w:id="87"/>
    </w:p>
    <w:p w14:paraId="6707A797" w14:textId="264DCC71" w:rsidR="00A82874" w:rsidRPr="00002124" w:rsidRDefault="00A82874" w:rsidP="00A82874">
      <w:pPr>
        <w:ind w:leftChars="250" w:left="450"/>
        <w:jc w:val="both"/>
        <w:rPr>
          <w:rFonts w:asciiTheme="minorEastAsia" w:eastAsiaTheme="minorEastAsia" w:hAnsiTheme="minorEastAsia" w:cs="Arial"/>
          <w:szCs w:val="18"/>
          <w:lang w:eastAsia="ko-KR"/>
        </w:rPr>
      </w:pPr>
      <w:r>
        <w:rPr>
          <w:rFonts w:asciiTheme="minorEastAsia" w:eastAsiaTheme="minorEastAsia" w:hAnsiTheme="minorEastAsia" w:cs="Arial" w:hint="eastAsia"/>
          <w:szCs w:val="18"/>
          <w:lang w:eastAsia="ko-KR"/>
        </w:rPr>
        <w:t>예약을 상세 조회한다</w:t>
      </w:r>
      <w:r>
        <w:rPr>
          <w:rFonts w:asciiTheme="minorEastAsia" w:eastAsiaTheme="minorEastAsia" w:hAnsiTheme="minorEastAsia" w:cs="Arial"/>
          <w:szCs w:val="18"/>
          <w:lang w:eastAsia="ko-KR"/>
        </w:rPr>
        <w:t xml:space="preserve"> </w:t>
      </w:r>
    </w:p>
    <w:p w14:paraId="2BB53EA6" w14:textId="77777777" w:rsidR="00A82874" w:rsidRPr="00002124" w:rsidRDefault="00A82874" w:rsidP="00A82874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88" w:name="_Toc97913393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Request</w:t>
      </w:r>
      <w:bookmarkEnd w:id="88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</w:t>
      </w:r>
    </w:p>
    <w:p w14:paraId="63312445" w14:textId="01FE4555" w:rsidR="00A82874" w:rsidRPr="00F15D58" w:rsidRDefault="00A82874" w:rsidP="00A82874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>HTTP</w:t>
      </w:r>
      <w:r w:rsidRPr="00002124">
        <w:rPr>
          <w:rFonts w:asciiTheme="minorEastAsia" w:eastAsiaTheme="minorEastAsia" w:hAnsiTheme="minorEastAsia"/>
          <w:szCs w:val="18"/>
          <w:lang w:eastAsia="ko-KR"/>
        </w:rPr>
        <w:t>S</w:t>
      </w: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 xml:space="preserve"> URL </w:t>
      </w:r>
      <w:r w:rsidRPr="00F15D58">
        <w:rPr>
          <w:rFonts w:asciiTheme="minorEastAsia" w:eastAsiaTheme="minorEastAsia" w:hAnsiTheme="minorEastAsia"/>
          <w:szCs w:val="18"/>
          <w:lang w:eastAsia="ko-KR"/>
        </w:rPr>
        <w:t>=</w:t>
      </w:r>
      <w:r w:rsidRPr="005D33AE">
        <w:rPr>
          <w:rFonts w:asciiTheme="minorEastAsia" w:eastAsiaTheme="minorEastAsia" w:hAnsiTheme="minorEastAsia" w:hint="eastAsia"/>
          <w:bCs/>
          <w:szCs w:val="18"/>
          <w:lang w:eastAsia="ko-KR"/>
        </w:rPr>
        <w:t xml:space="preserve"> </w:t>
      </w:r>
      <w:r w:rsidRPr="00A82874">
        <w:rPr>
          <w:rFonts w:asciiTheme="minorEastAsia" w:eastAsiaTheme="minorEastAsia" w:hAnsiTheme="minorEastAsia"/>
          <w:bCs/>
          <w:szCs w:val="18"/>
          <w:lang w:eastAsia="ko-KR"/>
        </w:rPr>
        <w:t>/{hotelCode}/user/mypage/selectReservationDetail</w:t>
      </w:r>
    </w:p>
    <w:p w14:paraId="6F494D38" w14:textId="77777777" w:rsidR="00A82874" w:rsidRPr="00002124" w:rsidRDefault="00A82874" w:rsidP="00A82874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 xml:space="preserve">HTTP METHOD = </w:t>
      </w:r>
      <w:r>
        <w:rPr>
          <w:rFonts w:asciiTheme="minorEastAsia" w:eastAsiaTheme="minorEastAsia" w:hAnsiTheme="minorEastAsia"/>
          <w:szCs w:val="18"/>
          <w:lang w:eastAsia="ko-KR"/>
        </w:rPr>
        <w:t>POST</w:t>
      </w:r>
    </w:p>
    <w:p w14:paraId="6A245B98" w14:textId="77777777" w:rsidR="00A82874" w:rsidRPr="00002124" w:rsidRDefault="00A82874" w:rsidP="00A82874">
      <w:pPr>
        <w:ind w:left="800"/>
        <w:rPr>
          <w:rFonts w:asciiTheme="minorEastAsia" w:eastAsiaTheme="minorEastAsia" w:hAnsiTheme="minorEastAsia"/>
          <w:szCs w:val="18"/>
          <w:lang w:eastAsia="ko-KR"/>
        </w:rPr>
      </w:pPr>
    </w:p>
    <w:p w14:paraId="0FDAD8F9" w14:textId="77777777" w:rsidR="00A82874" w:rsidRDefault="00A82874" w:rsidP="00A82874">
      <w:pPr>
        <w:rPr>
          <w:rFonts w:asciiTheme="minorEastAsia" w:eastAsiaTheme="minorEastAsia" w:hAnsiTheme="minorEastAsia"/>
          <w:b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b/>
          <w:szCs w:val="18"/>
          <w:lang w:eastAsia="ko-KR"/>
        </w:rPr>
        <w:t>- Parameter 형식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4"/>
        <w:gridCol w:w="832"/>
        <w:gridCol w:w="1060"/>
        <w:gridCol w:w="4640"/>
      </w:tblGrid>
      <w:tr w:rsidR="00A82874" w:rsidRPr="00002124" w14:paraId="0768A9D0" w14:textId="77777777" w:rsidTr="000A21B1">
        <w:tc>
          <w:tcPr>
            <w:tcW w:w="2944" w:type="dxa"/>
            <w:shd w:val="clear" w:color="auto" w:fill="C6D9F1"/>
          </w:tcPr>
          <w:p w14:paraId="59C27A82" w14:textId="77777777" w:rsidR="00A82874" w:rsidRPr="00002124" w:rsidRDefault="00A82874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파라미터명</w:t>
            </w:r>
          </w:p>
        </w:tc>
        <w:tc>
          <w:tcPr>
            <w:tcW w:w="832" w:type="dxa"/>
            <w:shd w:val="clear" w:color="auto" w:fill="C6D9F1"/>
          </w:tcPr>
          <w:p w14:paraId="14E2B3F5" w14:textId="77777777" w:rsidR="00A82874" w:rsidRPr="00002124" w:rsidRDefault="00A82874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타입</w:t>
            </w:r>
          </w:p>
        </w:tc>
        <w:tc>
          <w:tcPr>
            <w:tcW w:w="1060" w:type="dxa"/>
            <w:shd w:val="clear" w:color="auto" w:fill="C6D9F1"/>
          </w:tcPr>
          <w:p w14:paraId="581E729A" w14:textId="77777777" w:rsidR="00A82874" w:rsidRPr="00002124" w:rsidRDefault="00A82874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필수여부</w:t>
            </w:r>
          </w:p>
        </w:tc>
        <w:tc>
          <w:tcPr>
            <w:tcW w:w="4640" w:type="dxa"/>
            <w:shd w:val="clear" w:color="auto" w:fill="C6D9F1"/>
          </w:tcPr>
          <w:p w14:paraId="231F6B6B" w14:textId="77777777" w:rsidR="00A82874" w:rsidRPr="00002124" w:rsidRDefault="00A82874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</w:tr>
      <w:tr w:rsidR="00A82874" w:rsidRPr="00002124" w14:paraId="4FDF9357" w14:textId="77777777" w:rsidTr="000A21B1">
        <w:tc>
          <w:tcPr>
            <w:tcW w:w="2944" w:type="dxa"/>
            <w:vAlign w:val="center"/>
          </w:tcPr>
          <w:p w14:paraId="55473E0B" w14:textId="397EC9D8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rsvn_no</w:t>
            </w:r>
          </w:p>
        </w:tc>
        <w:tc>
          <w:tcPr>
            <w:tcW w:w="832" w:type="dxa"/>
            <w:vAlign w:val="center"/>
          </w:tcPr>
          <w:p w14:paraId="29240FA7" w14:textId="50122A46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vAlign w:val="center"/>
          </w:tcPr>
          <w:p w14:paraId="67794378" w14:textId="63ECB238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vAlign w:val="center"/>
          </w:tcPr>
          <w:p w14:paraId="321E4F93" w14:textId="0A7DF2AD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예약 번호</w:t>
            </w:r>
          </w:p>
        </w:tc>
      </w:tr>
      <w:tr w:rsidR="00A82874" w:rsidRPr="00002124" w14:paraId="78161550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0803707" w14:textId="39F7EE6A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SS_REMOTE_IP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1CBD698" w14:textId="77823C76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3F450E5" w14:textId="5A56608B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ED04C90" w14:textId="3EC2A111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A82874" w:rsidRPr="00002124" w14:paraId="749A9CF6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0A260E0" w14:textId="2052393C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SS_PMS_SEQ_NO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06B224E" w14:textId="0D6A7543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90FD543" w14:textId="4821433C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F755DC2" w14:textId="288FB8B8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 </w:t>
            </w:r>
            <w:r w:rsidR="00B4136B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호텔 </w:t>
            </w:r>
            <w:r w:rsidR="00B4136B"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</w:tr>
      <w:tr w:rsidR="00A82874" w:rsidRPr="00002124" w14:paraId="5544AC9A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A848020" w14:textId="60789385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SS_PMS_CODE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8344814" w14:textId="0CC039A6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8BE1C28" w14:textId="45705119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04AEBCC" w14:textId="7A28D8B8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 </w:t>
            </w:r>
            <w:r w:rsidR="00B4136B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호텔 코드</w:t>
            </w:r>
          </w:p>
        </w:tc>
      </w:tr>
      <w:tr w:rsidR="00A82874" w:rsidRPr="00002124" w14:paraId="66B499CA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69E7254" w14:textId="467943C5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SS_OPERATION_MODE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794D556" w14:textId="3529AE04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3C90F65" w14:textId="1B059F67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36076A6" w14:textId="0F1621A8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 </w:t>
            </w:r>
            <w:r w:rsidR="00B4136B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운영 환경</w:t>
            </w:r>
          </w:p>
        </w:tc>
      </w:tr>
      <w:tr w:rsidR="00A82874" w:rsidRPr="00002124" w14:paraId="1937BB34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97CD245" w14:textId="24E93E32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SS_MEMB_TEL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49B6C86" w14:textId="2303C74D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99F00C8" w14:textId="6301A538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3EDEA06" w14:textId="38EAC083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 </w:t>
            </w:r>
            <w:r w:rsidR="006958AB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전화번호</w:t>
            </w:r>
          </w:p>
        </w:tc>
      </w:tr>
      <w:tr w:rsidR="00A82874" w:rsidRPr="00002124" w14:paraId="10855705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A157743" w14:textId="2A316C2F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SS_MEMB_SEQ_NO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48CEFBF" w14:textId="45100BB5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DD66B3F" w14:textId="139E0748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5DD2948" w14:textId="308A178B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A82874" w:rsidRPr="00002124" w14:paraId="7378BA7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6682691" w14:textId="3CB606CA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SS_MEMB_MASTER_NO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49C7B04" w14:textId="2E2F3E50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2282956" w14:textId="65764F1D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9C69CC4" w14:textId="06C5F364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A82874" w:rsidRPr="00002124" w14:paraId="56F0ABA0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996F21F" w14:textId="7316ED5C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SS_MEMB_LASTNAME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ED38FC4" w14:textId="519CDECD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53F1977" w14:textId="0A1C4C65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0C093BD" w14:textId="32E7A8AE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 </w:t>
            </w:r>
            <w:r w:rsidR="006958AB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성</w:t>
            </w:r>
          </w:p>
        </w:tc>
      </w:tr>
      <w:tr w:rsidR="00A82874" w:rsidRPr="00002124" w14:paraId="580C6A1E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9F4FD87" w14:textId="20F6AE63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SS_MEMB_FIRSTNAME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6AF0D2A" w14:textId="328CCB95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498FE64" w14:textId="5E6ACEC5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C641F29" w14:textId="20869462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 </w:t>
            </w:r>
            <w:r w:rsidR="006958AB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이름</w:t>
            </w:r>
          </w:p>
        </w:tc>
      </w:tr>
      <w:tr w:rsidR="00A82874" w:rsidRPr="00002124" w14:paraId="23E0414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F4FF569" w14:textId="74EB01A7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SS_MEMB_EMAIL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986A84A" w14:textId="76AB5ABA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DF3157E" w14:textId="26C4838A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18C7138" w14:textId="0BEA2FC4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 </w:t>
            </w:r>
            <w:r w:rsidR="006958AB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이메일</w:t>
            </w:r>
          </w:p>
        </w:tc>
      </w:tr>
      <w:tr w:rsidR="00A82874" w:rsidRPr="00002124" w14:paraId="6DB5FDC1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D35ACD1" w14:textId="2E4477FB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SS_MEMBER_INFO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F33AE36" w14:textId="13BBA7D6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CAF10D4" w14:textId="21227371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3256C3C" w14:textId="41B38074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A82874" w:rsidRPr="00002124" w14:paraId="1E1C995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869C2ED" w14:textId="0BA3BA32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SS_LOGIN_TYPE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C67D445" w14:textId="232AD16E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6470A32" w14:textId="3CB12474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E5F03AA" w14:textId="72D05885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A82874" w:rsidRPr="00002124" w14:paraId="68D4EDA3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A33F0A1" w14:textId="3DE0D31D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SS_LANG_TYPE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5A32FA6" w14:textId="750FCF7B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067C102" w14:textId="7A979A9D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7642B10" w14:textId="3C578749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 </w:t>
            </w:r>
            <w:r w:rsidR="006958AB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언어 타입</w:t>
            </w:r>
          </w:p>
        </w:tc>
      </w:tr>
      <w:tr w:rsidR="00A82874" w:rsidRPr="00002124" w14:paraId="1F90AB90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67D9572" w14:textId="2836A965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SS_CURRENCY_TYPE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ADB12B9" w14:textId="540D601B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16A3B05" w14:textId="202CD28A" w:rsidR="00A82874" w:rsidRPr="00A82874" w:rsidRDefault="00A82874" w:rsidP="00A8287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366F34E" w14:textId="4CC0885F" w:rsidR="00A82874" w:rsidRPr="00A82874" w:rsidRDefault="00A82874" w:rsidP="00A82874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A82874">
              <w:rPr>
                <w:rFonts w:asciiTheme="minorEastAsia" w:eastAsiaTheme="minorEastAsia" w:hAnsiTheme="minorEastAsia"/>
                <w:szCs w:val="18"/>
              </w:rPr>
              <w:t> </w:t>
            </w:r>
            <w:r w:rsidR="006958AB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통화 코드</w:t>
            </w:r>
          </w:p>
        </w:tc>
      </w:tr>
    </w:tbl>
    <w:p w14:paraId="0C127DF2" w14:textId="77777777" w:rsidR="00A82874" w:rsidRPr="00002124" w:rsidRDefault="00A82874" w:rsidP="00A82874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Arial"/>
          <w:szCs w:val="18"/>
          <w:lang w:eastAsia="ko-KR"/>
        </w:rPr>
      </w:pPr>
    </w:p>
    <w:p w14:paraId="3C765D18" w14:textId="77777777" w:rsidR="00A82874" w:rsidRPr="00002124" w:rsidRDefault="00A82874" w:rsidP="00A82874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89" w:name="_Toc97913394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샘플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R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equest Data</w:t>
      </w:r>
      <w:bookmarkEnd w:id="8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A82874" w:rsidRPr="00002124" w14:paraId="3C838C4C" w14:textId="77777777" w:rsidTr="000A21B1">
        <w:tc>
          <w:tcPr>
            <w:tcW w:w="9684" w:type="dxa"/>
          </w:tcPr>
          <w:p w14:paraId="23DE33B1" w14:textId="77777777" w:rsidR="00A82874" w:rsidRPr="00002124" w:rsidRDefault="00A82874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20"/>
                <w:lang w:val="en-US" w:eastAsia="ko-KR"/>
              </w:rPr>
              <w:t>H</w:t>
            </w: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eaders</w:t>
            </w:r>
          </w:p>
          <w:p w14:paraId="69F74E6D" w14:textId="77777777" w:rsidR="00076798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A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PI-KEY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$2a$12$vE3zD6zfYJwYNyjWcy3lFOAPV5iygnpvTVmZS/zFq2JuJDwXUZE2C</w:t>
            </w:r>
          </w:p>
          <w:p w14:paraId="4F888DD4" w14:textId="77777777" w:rsidR="00076798" w:rsidRPr="00002124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V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ENDOR_ID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BETEST</w:t>
            </w:r>
          </w:p>
          <w:p w14:paraId="1E71DC34" w14:textId="77777777" w:rsidR="00A82874" w:rsidRPr="00002124" w:rsidRDefault="00A82874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</w:p>
          <w:p w14:paraId="111974A2" w14:textId="77777777" w:rsidR="00A82874" w:rsidRPr="00002124" w:rsidRDefault="00A82874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Query Params</w:t>
            </w:r>
          </w:p>
          <w:p w14:paraId="189C381B" w14:textId="77CBAAED" w:rsidR="00A82874" w:rsidRDefault="00A82874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A82874">
              <w:rPr>
                <w:rFonts w:asciiTheme="minorEastAsia" w:eastAsiaTheme="minorEastAsia" w:hAnsiTheme="minorEastAsia"/>
                <w:szCs w:val="18"/>
                <w:lang w:eastAsia="ko-KR"/>
              </w:rPr>
              <w:t>{hotelCode}/user/mypage/selectReservationDetail</w:t>
            </w:r>
          </w:p>
          <w:p w14:paraId="3C2121B3" w14:textId="77777777" w:rsidR="00A82874" w:rsidRPr="00175B12" w:rsidRDefault="00A82874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</w:pPr>
            <w:r w:rsidRPr="00175B12">
              <w:rPr>
                <w:rFonts w:asciiTheme="minorEastAsia" w:eastAsiaTheme="minorEastAsia" w:hAnsiTheme="minorEastAsia" w:hint="eastAsia"/>
                <w:b/>
                <w:bCs/>
                <w:szCs w:val="18"/>
                <w:lang w:eastAsia="ko-KR"/>
              </w:rPr>
              <w:t>R</w:t>
            </w:r>
            <w:r w:rsidRPr="00175B12"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equest Body </w:t>
            </w:r>
            <w:r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( Json ) </w:t>
            </w:r>
          </w:p>
          <w:p w14:paraId="457F4DAE" w14:textId="17471B81" w:rsidR="003116CD" w:rsidRPr="003116CD" w:rsidRDefault="00A82874" w:rsidP="003116CD">
            <w:pPr>
              <w:pStyle w:val="HTML"/>
              <w:rPr>
                <w:rFonts w:asciiTheme="minorEastAsia" w:eastAsiaTheme="minorEastAsia" w:hAnsiTheme="minorEastAsia" w:cs="Segoe UI"/>
                <w:color w:val="212121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parameter: </w:t>
            </w:r>
            <w:r w:rsidR="003116CD" w:rsidRPr="003116CD">
              <w:rPr>
                <w:rFonts w:asciiTheme="minorEastAsia" w:eastAsiaTheme="minorEastAsia" w:hAnsiTheme="minorEastAsia" w:cs="Segoe UI"/>
                <w:color w:val="212121"/>
                <w:szCs w:val="18"/>
              </w:rPr>
              <w:t>{</w:t>
            </w:r>
          </w:p>
          <w:p w14:paraId="3FD3E29B" w14:textId="77777777" w:rsidR="003116CD" w:rsidRPr="003116CD" w:rsidRDefault="003116CD" w:rsidP="003116C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116C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"rsvn_no": "1234000614",</w:t>
            </w:r>
          </w:p>
          <w:p w14:paraId="3EA91858" w14:textId="77777777" w:rsidR="003116CD" w:rsidRPr="003116CD" w:rsidRDefault="003116CD" w:rsidP="003116C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116C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"SS_PMS_SEQ_NO": "585",</w:t>
            </w:r>
          </w:p>
          <w:p w14:paraId="7817BF1B" w14:textId="77777777" w:rsidR="003116CD" w:rsidRPr="003116CD" w:rsidRDefault="003116CD" w:rsidP="003116C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116C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"SS_PMS_CODE": "MFH1",</w:t>
            </w:r>
          </w:p>
          <w:p w14:paraId="420B7887" w14:textId="77777777" w:rsidR="003116CD" w:rsidRPr="003116CD" w:rsidRDefault="003116CD" w:rsidP="003116C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116C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"SS_MEMBER_INFO": "",</w:t>
            </w:r>
          </w:p>
          <w:p w14:paraId="4D1BA77D" w14:textId="77777777" w:rsidR="003116CD" w:rsidRPr="003116CD" w:rsidRDefault="003116CD" w:rsidP="003116C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116C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"SS_LANG_TYPE": "KO",</w:t>
            </w:r>
          </w:p>
          <w:p w14:paraId="38F53516" w14:textId="77777777" w:rsidR="003116CD" w:rsidRPr="003116CD" w:rsidRDefault="003116CD" w:rsidP="003116C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116C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"SS_REMOTE_IP": "",</w:t>
            </w:r>
          </w:p>
          <w:p w14:paraId="32025C31" w14:textId="77777777" w:rsidR="003116CD" w:rsidRPr="003116CD" w:rsidRDefault="003116CD" w:rsidP="003116C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116C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lastRenderedPageBreak/>
              <w:t>"SS_OPERATION_MODE": "prod",</w:t>
            </w:r>
          </w:p>
          <w:p w14:paraId="1F979D6B" w14:textId="77777777" w:rsidR="003116CD" w:rsidRPr="003116CD" w:rsidRDefault="003116CD" w:rsidP="003116C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116C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"SS_PRIVACY_HOTEL": "false",</w:t>
            </w:r>
          </w:p>
          <w:p w14:paraId="167ECEA4" w14:textId="77777777" w:rsidR="003116CD" w:rsidRPr="003116CD" w:rsidRDefault="003116CD" w:rsidP="003116C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116C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"SS_CURRENCY_TYPE": "KRW",</w:t>
            </w:r>
          </w:p>
          <w:p w14:paraId="19CA28F8" w14:textId="77777777" w:rsidR="003116CD" w:rsidRPr="003116CD" w:rsidRDefault="003116CD" w:rsidP="003116C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116C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"SS_EXT_CHANNEL_SEQ_NO": "",</w:t>
            </w:r>
          </w:p>
          <w:p w14:paraId="7B927F31" w14:textId="77777777" w:rsidR="003116CD" w:rsidRPr="003116CD" w:rsidRDefault="003116CD" w:rsidP="003116C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116C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"SS_MEMB_SEQ_NO": "",</w:t>
            </w:r>
          </w:p>
          <w:p w14:paraId="3E26777B" w14:textId="77777777" w:rsidR="003116CD" w:rsidRPr="003116CD" w:rsidRDefault="003116CD" w:rsidP="003116C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116C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"SS_MEMB_MASTER_NO": "",</w:t>
            </w:r>
          </w:p>
          <w:p w14:paraId="64C28D1D" w14:textId="77777777" w:rsidR="003116CD" w:rsidRPr="003116CD" w:rsidRDefault="003116CD" w:rsidP="003116C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116C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"SS_MEMB_LASTNAME": "홍",</w:t>
            </w:r>
          </w:p>
          <w:p w14:paraId="16AC6CCD" w14:textId="77777777" w:rsidR="003116CD" w:rsidRPr="003116CD" w:rsidRDefault="003116CD" w:rsidP="003116C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116C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"SS_MEMB_FIRSTNAME": "길동",</w:t>
            </w:r>
          </w:p>
          <w:p w14:paraId="6FD6B116" w14:textId="35A1A96D" w:rsidR="003116CD" w:rsidRPr="003116CD" w:rsidRDefault="003116CD" w:rsidP="003116C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116C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"SS_MEMB_EMAIL": "email@sanhait.co.kr",</w:t>
            </w:r>
          </w:p>
          <w:p w14:paraId="1A54972D" w14:textId="77777777" w:rsidR="003116CD" w:rsidRPr="003116CD" w:rsidRDefault="003116CD" w:rsidP="003116C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116C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"SS_MEMB_TEL": "01012341234",</w:t>
            </w:r>
          </w:p>
          <w:p w14:paraId="3A384854" w14:textId="77777777" w:rsidR="003116CD" w:rsidRPr="003116CD" w:rsidRDefault="003116CD" w:rsidP="003116C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116C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"SS_LOGIN_TYPE": "G"</w:t>
            </w:r>
          </w:p>
          <w:p w14:paraId="1C3B9416" w14:textId="77777777" w:rsidR="003116CD" w:rsidRPr="003116CD" w:rsidRDefault="003116CD" w:rsidP="003116CD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116CD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}</w:t>
            </w:r>
          </w:p>
          <w:p w14:paraId="63C5F637" w14:textId="763AFD08" w:rsidR="003116CD" w:rsidRPr="00002124" w:rsidRDefault="003116CD" w:rsidP="00A82874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</w:tbl>
    <w:p w14:paraId="1DAA242A" w14:textId="77777777" w:rsidR="00A82874" w:rsidRPr="00002124" w:rsidRDefault="00A82874" w:rsidP="00A82874">
      <w:pPr>
        <w:rPr>
          <w:rFonts w:asciiTheme="minorEastAsia" w:eastAsiaTheme="minorEastAsia" w:hAnsiTheme="minorEastAsia" w:cs="Arial"/>
          <w:szCs w:val="18"/>
          <w:lang w:eastAsia="ko-KR"/>
        </w:rPr>
      </w:pPr>
    </w:p>
    <w:p w14:paraId="233A2FF5" w14:textId="77777777" w:rsidR="00A82874" w:rsidRPr="00002124" w:rsidRDefault="00A82874" w:rsidP="00A82874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90" w:name="_Toc97913395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</w:t>
      </w:r>
      <w:r w:rsidRPr="00002124">
        <w:rPr>
          <w:rFonts w:asciiTheme="minorEastAsia" w:eastAsiaTheme="minorEastAsia" w:hAnsiTheme="minorEastAsia"/>
          <w:b w:val="0"/>
          <w:bCs/>
          <w:lang w:val="en-US" w:eastAsia="ko-KR"/>
        </w:rPr>
        <w:t>e</w:t>
      </w:r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sponse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Format :: J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SO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N 형태로 반환</w:t>
      </w:r>
      <w:bookmarkEnd w:id="90"/>
    </w:p>
    <w:p w14:paraId="0A4E9589" w14:textId="77777777" w:rsidR="00A82874" w:rsidRPr="00002124" w:rsidRDefault="00A82874" w:rsidP="00A82874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돋움"/>
          <w:b/>
          <w:szCs w:val="18"/>
          <w:lang w:val="en-US" w:eastAsia="ko-KR"/>
        </w:rPr>
      </w:pPr>
      <w:r w:rsidRPr="00002124">
        <w:rPr>
          <w:rFonts w:asciiTheme="minorEastAsia" w:eastAsiaTheme="minorEastAsia" w:hAnsiTheme="minorEastAsia" w:cs="돋움" w:hint="eastAsia"/>
          <w:b/>
          <w:szCs w:val="18"/>
          <w:lang w:val="en-US" w:eastAsia="ko-KR"/>
        </w:rPr>
        <w:t>- 반환값 형식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5"/>
        <w:gridCol w:w="776"/>
        <w:gridCol w:w="1072"/>
        <w:gridCol w:w="3048"/>
        <w:gridCol w:w="1885"/>
      </w:tblGrid>
      <w:tr w:rsidR="00A82874" w:rsidRPr="00002124" w14:paraId="7D5D2AD6" w14:textId="77777777" w:rsidTr="000A21B1">
        <w:tc>
          <w:tcPr>
            <w:tcW w:w="2825" w:type="dxa"/>
            <w:shd w:val="clear" w:color="auto" w:fill="C6D9F1"/>
            <w:vAlign w:val="center"/>
          </w:tcPr>
          <w:p w14:paraId="03CB5FD9" w14:textId="77777777" w:rsidR="00A82874" w:rsidRPr="00002124" w:rsidRDefault="00A82874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엘리먼트 명</w:t>
            </w:r>
          </w:p>
        </w:tc>
        <w:tc>
          <w:tcPr>
            <w:tcW w:w="776" w:type="dxa"/>
            <w:shd w:val="clear" w:color="auto" w:fill="C6D9F1"/>
            <w:vAlign w:val="center"/>
          </w:tcPr>
          <w:p w14:paraId="2C28A85A" w14:textId="77777777" w:rsidR="00A82874" w:rsidRPr="00002124" w:rsidRDefault="00A82874" w:rsidP="000A21B1">
            <w:pP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D</w:t>
            </w:r>
            <w: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  <w:t>ata Type</w:t>
            </w:r>
          </w:p>
        </w:tc>
        <w:tc>
          <w:tcPr>
            <w:tcW w:w="1072" w:type="dxa"/>
            <w:shd w:val="clear" w:color="auto" w:fill="C6D9F1"/>
            <w:vAlign w:val="center"/>
          </w:tcPr>
          <w:p w14:paraId="2ECF5818" w14:textId="77777777" w:rsidR="00A82874" w:rsidRPr="00002124" w:rsidRDefault="00A82874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</w:p>
        </w:tc>
        <w:tc>
          <w:tcPr>
            <w:tcW w:w="3048" w:type="dxa"/>
            <w:shd w:val="clear" w:color="auto" w:fill="C6D9F1"/>
            <w:vAlign w:val="center"/>
          </w:tcPr>
          <w:p w14:paraId="63734A90" w14:textId="77777777" w:rsidR="00A82874" w:rsidRPr="00002124" w:rsidRDefault="00A82874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  <w:tc>
          <w:tcPr>
            <w:tcW w:w="1885" w:type="dxa"/>
            <w:shd w:val="clear" w:color="auto" w:fill="C6D9F1"/>
            <w:vAlign w:val="center"/>
          </w:tcPr>
          <w:p w14:paraId="590058D8" w14:textId="77777777" w:rsidR="00A82874" w:rsidRPr="00002124" w:rsidRDefault="00A82874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반환 타입</w:t>
            </w:r>
          </w:p>
        </w:tc>
      </w:tr>
      <w:tr w:rsidR="00A82874" w:rsidRPr="00002124" w14:paraId="1F3A4C42" w14:textId="77777777" w:rsidTr="000A21B1">
        <w:tc>
          <w:tcPr>
            <w:tcW w:w="2825" w:type="dxa"/>
            <w:vAlign w:val="center"/>
          </w:tcPr>
          <w:p w14:paraId="7A4141CF" w14:textId="77777777" w:rsidR="00A82874" w:rsidRPr="00CF5000" w:rsidRDefault="00A8287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result</w:t>
            </w:r>
          </w:p>
        </w:tc>
        <w:tc>
          <w:tcPr>
            <w:tcW w:w="776" w:type="dxa"/>
            <w:vAlign w:val="center"/>
          </w:tcPr>
          <w:p w14:paraId="34869BF5" w14:textId="77777777" w:rsidR="00A82874" w:rsidRPr="00CF5000" w:rsidRDefault="00A82874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List</w:t>
            </w:r>
          </w:p>
        </w:tc>
        <w:tc>
          <w:tcPr>
            <w:tcW w:w="1072" w:type="dxa"/>
            <w:vAlign w:val="center"/>
          </w:tcPr>
          <w:p w14:paraId="2B19E64A" w14:textId="77777777" w:rsidR="00A82874" w:rsidRPr="00CF5000" w:rsidRDefault="00A82874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BA46805" w14:textId="77777777" w:rsidR="00A82874" w:rsidRPr="00CF5000" w:rsidRDefault="00A8287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5" w:type="dxa"/>
            <w:vAlign w:val="center"/>
          </w:tcPr>
          <w:p w14:paraId="0D375811" w14:textId="77777777" w:rsidR="00A82874" w:rsidRPr="00CF5000" w:rsidRDefault="00A82874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“JSON“</w:t>
            </w:r>
          </w:p>
        </w:tc>
      </w:tr>
      <w:tr w:rsidR="00C26503" w:rsidRPr="00002124" w14:paraId="5F2E04B4" w14:textId="77777777" w:rsidTr="000A21B1">
        <w:tc>
          <w:tcPr>
            <w:tcW w:w="2825" w:type="dxa"/>
            <w:vAlign w:val="center"/>
          </w:tcPr>
          <w:p w14:paraId="6F03EB81" w14:textId="0D76B113" w:rsidR="00C26503" w:rsidRPr="00CF5000" w:rsidRDefault="00C26503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C26503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paysum_2</w:t>
            </w:r>
          </w:p>
        </w:tc>
        <w:tc>
          <w:tcPr>
            <w:tcW w:w="776" w:type="dxa"/>
            <w:vAlign w:val="center"/>
          </w:tcPr>
          <w:p w14:paraId="046E99D8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2210AF30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51D955B" w14:textId="54536FA9" w:rsidR="00C26503" w:rsidRPr="00CF5000" w:rsidRDefault="00C26503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최종 결제 금액</w:t>
            </w:r>
          </w:p>
        </w:tc>
        <w:tc>
          <w:tcPr>
            <w:tcW w:w="1885" w:type="dxa"/>
            <w:vAlign w:val="center"/>
          </w:tcPr>
          <w:p w14:paraId="0AF7CADC" w14:textId="77777777" w:rsidR="00C26503" w:rsidRPr="00CF5000" w:rsidRDefault="00C26503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C26503" w:rsidRPr="00002124" w14:paraId="7E30C7B6" w14:textId="77777777" w:rsidTr="000A21B1">
        <w:tc>
          <w:tcPr>
            <w:tcW w:w="2825" w:type="dxa"/>
            <w:vAlign w:val="center"/>
          </w:tcPr>
          <w:p w14:paraId="5ACC30C1" w14:textId="04DA26F6" w:rsidR="00C26503" w:rsidRPr="00CF5000" w:rsidRDefault="00C26503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C26503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reserv</w:t>
            </w:r>
          </w:p>
        </w:tc>
        <w:tc>
          <w:tcPr>
            <w:tcW w:w="776" w:type="dxa"/>
            <w:vAlign w:val="center"/>
          </w:tcPr>
          <w:p w14:paraId="6677320E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05C82A0B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B018B23" w14:textId="2E912B3D" w:rsidR="00C26503" w:rsidRPr="00CF5000" w:rsidRDefault="00C26503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정보</w:t>
            </w:r>
          </w:p>
        </w:tc>
        <w:tc>
          <w:tcPr>
            <w:tcW w:w="1885" w:type="dxa"/>
            <w:vAlign w:val="center"/>
          </w:tcPr>
          <w:p w14:paraId="35439ED3" w14:textId="77777777" w:rsidR="00C26503" w:rsidRPr="00CF5000" w:rsidRDefault="00C26503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C26503" w:rsidRPr="00002124" w14:paraId="46C455B2" w14:textId="77777777" w:rsidTr="000A21B1">
        <w:tc>
          <w:tcPr>
            <w:tcW w:w="2825" w:type="dxa"/>
            <w:vAlign w:val="center"/>
          </w:tcPr>
          <w:p w14:paraId="192A6E8D" w14:textId="43AB1D8B" w:rsidR="00C26503" w:rsidRPr="00CF5000" w:rsidRDefault="00C26503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C26503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today_appl_std_rate_code</w:t>
            </w:r>
          </w:p>
        </w:tc>
        <w:tc>
          <w:tcPr>
            <w:tcW w:w="776" w:type="dxa"/>
            <w:vAlign w:val="center"/>
          </w:tcPr>
          <w:p w14:paraId="0BDFC635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22C38E76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433D08FA" w14:textId="5BD282D8" w:rsidR="00C26503" w:rsidRPr="00CF5000" w:rsidRDefault="00C26503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당일 취소 요금 코드</w:t>
            </w:r>
          </w:p>
        </w:tc>
        <w:tc>
          <w:tcPr>
            <w:tcW w:w="1885" w:type="dxa"/>
            <w:vAlign w:val="center"/>
          </w:tcPr>
          <w:p w14:paraId="178E3CEF" w14:textId="77777777" w:rsidR="00C26503" w:rsidRPr="00CF5000" w:rsidRDefault="00C26503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C26503" w:rsidRPr="00002124" w14:paraId="4E47A8BB" w14:textId="77777777" w:rsidTr="000A21B1">
        <w:tc>
          <w:tcPr>
            <w:tcW w:w="2825" w:type="dxa"/>
            <w:vAlign w:val="center"/>
          </w:tcPr>
          <w:p w14:paraId="4B60CB17" w14:textId="503FC1A3" w:rsidR="00C26503" w:rsidRPr="00CF5000" w:rsidRDefault="00C26503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C26503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arrv_date</w:t>
            </w:r>
          </w:p>
        </w:tc>
        <w:tc>
          <w:tcPr>
            <w:tcW w:w="776" w:type="dxa"/>
            <w:vAlign w:val="center"/>
          </w:tcPr>
          <w:p w14:paraId="5B5C00B4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7393E0F0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B295871" w14:textId="0810AD3F" w:rsidR="00C26503" w:rsidRPr="00CF5000" w:rsidRDefault="00C26503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체크인</w:t>
            </w:r>
          </w:p>
        </w:tc>
        <w:tc>
          <w:tcPr>
            <w:tcW w:w="1885" w:type="dxa"/>
            <w:vAlign w:val="center"/>
          </w:tcPr>
          <w:p w14:paraId="4C32A744" w14:textId="77777777" w:rsidR="00C26503" w:rsidRPr="00CF5000" w:rsidRDefault="00C26503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C26503" w:rsidRPr="00002124" w14:paraId="0A9D8394" w14:textId="77777777" w:rsidTr="000A21B1">
        <w:tc>
          <w:tcPr>
            <w:tcW w:w="2825" w:type="dxa"/>
            <w:vAlign w:val="center"/>
          </w:tcPr>
          <w:p w14:paraId="72AF587B" w14:textId="7AAE46CD" w:rsidR="00C26503" w:rsidRPr="00CF5000" w:rsidRDefault="00C26503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C26503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cncl_comm_amt</w:t>
            </w:r>
          </w:p>
        </w:tc>
        <w:tc>
          <w:tcPr>
            <w:tcW w:w="776" w:type="dxa"/>
            <w:vAlign w:val="center"/>
          </w:tcPr>
          <w:p w14:paraId="4BE254D4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44DD2374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2A5FC31" w14:textId="73BDC4D0" w:rsidR="00C26503" w:rsidRPr="00CF5000" w:rsidRDefault="00C26503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취소 금액</w:t>
            </w:r>
          </w:p>
        </w:tc>
        <w:tc>
          <w:tcPr>
            <w:tcW w:w="1885" w:type="dxa"/>
            <w:vAlign w:val="center"/>
          </w:tcPr>
          <w:p w14:paraId="64C8E8F2" w14:textId="77777777" w:rsidR="00C26503" w:rsidRPr="00CF5000" w:rsidRDefault="00C26503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C26503" w:rsidRPr="00002124" w14:paraId="07483A2D" w14:textId="77777777" w:rsidTr="000A21B1">
        <w:tc>
          <w:tcPr>
            <w:tcW w:w="2825" w:type="dxa"/>
            <w:vAlign w:val="center"/>
          </w:tcPr>
          <w:p w14:paraId="1314DE86" w14:textId="3BB871A4" w:rsidR="00C26503" w:rsidRPr="00C26503" w:rsidRDefault="00C26503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C26503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rsvn_amt</w:t>
            </w:r>
          </w:p>
        </w:tc>
        <w:tc>
          <w:tcPr>
            <w:tcW w:w="776" w:type="dxa"/>
            <w:vAlign w:val="center"/>
          </w:tcPr>
          <w:p w14:paraId="22A98649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5C915C8F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4F98C313" w14:textId="7EBFFF82" w:rsidR="00C26503" w:rsidRDefault="00C26503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금액</w:t>
            </w:r>
          </w:p>
        </w:tc>
        <w:tc>
          <w:tcPr>
            <w:tcW w:w="1885" w:type="dxa"/>
            <w:vAlign w:val="center"/>
          </w:tcPr>
          <w:p w14:paraId="328083AC" w14:textId="77777777" w:rsidR="00C26503" w:rsidRPr="00CF5000" w:rsidRDefault="00C26503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C26503" w:rsidRPr="00002124" w14:paraId="1F8E5D7B" w14:textId="77777777" w:rsidTr="000A21B1">
        <w:tc>
          <w:tcPr>
            <w:tcW w:w="2825" w:type="dxa"/>
            <w:vAlign w:val="center"/>
          </w:tcPr>
          <w:p w14:paraId="3953B580" w14:textId="7A736378" w:rsidR="00C26503" w:rsidRPr="00C26503" w:rsidRDefault="00C26503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C26503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gu_name</w:t>
            </w:r>
          </w:p>
        </w:tc>
        <w:tc>
          <w:tcPr>
            <w:tcW w:w="776" w:type="dxa"/>
            <w:vAlign w:val="center"/>
          </w:tcPr>
          <w:p w14:paraId="5B66B69B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0E78409D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6537484" w14:textId="2ACC3450" w:rsidR="00C26503" w:rsidRDefault="00C26503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구</w:t>
            </w:r>
          </w:p>
        </w:tc>
        <w:tc>
          <w:tcPr>
            <w:tcW w:w="1885" w:type="dxa"/>
            <w:vAlign w:val="center"/>
          </w:tcPr>
          <w:p w14:paraId="3AA9CF9C" w14:textId="77777777" w:rsidR="00C26503" w:rsidRPr="00CF5000" w:rsidRDefault="00C26503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C26503" w:rsidRPr="00002124" w14:paraId="7037B663" w14:textId="77777777" w:rsidTr="000A21B1">
        <w:tc>
          <w:tcPr>
            <w:tcW w:w="2825" w:type="dxa"/>
            <w:vAlign w:val="center"/>
          </w:tcPr>
          <w:p w14:paraId="5F6C88FC" w14:textId="1D550162" w:rsidR="00C26503" w:rsidRPr="00C26503" w:rsidRDefault="00C26503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C26503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noshow_policy_useyn</w:t>
            </w:r>
          </w:p>
        </w:tc>
        <w:tc>
          <w:tcPr>
            <w:tcW w:w="776" w:type="dxa"/>
            <w:vAlign w:val="center"/>
          </w:tcPr>
          <w:p w14:paraId="61D0089B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04E71314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FD3A7E7" w14:textId="7A0C2F16" w:rsidR="00C26503" w:rsidRDefault="00C26503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노쇼 정책 사용 여부</w:t>
            </w:r>
          </w:p>
        </w:tc>
        <w:tc>
          <w:tcPr>
            <w:tcW w:w="1885" w:type="dxa"/>
            <w:vAlign w:val="center"/>
          </w:tcPr>
          <w:p w14:paraId="65DD2740" w14:textId="77777777" w:rsidR="00C26503" w:rsidRPr="00CF5000" w:rsidRDefault="00C26503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C26503" w:rsidRPr="00002124" w14:paraId="07FCB284" w14:textId="77777777" w:rsidTr="000A21B1">
        <w:tc>
          <w:tcPr>
            <w:tcW w:w="2825" w:type="dxa"/>
            <w:vAlign w:val="center"/>
          </w:tcPr>
          <w:p w14:paraId="041B4414" w14:textId="269F9107" w:rsidR="00C26503" w:rsidRPr="00C26503" w:rsidRDefault="00C26503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C26503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noshow_cost</w:t>
            </w:r>
          </w:p>
        </w:tc>
        <w:tc>
          <w:tcPr>
            <w:tcW w:w="776" w:type="dxa"/>
            <w:vAlign w:val="center"/>
          </w:tcPr>
          <w:p w14:paraId="250F6F36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5C2A2A14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89D3BB3" w14:textId="3631F3EB" w:rsidR="00C26503" w:rsidRDefault="00C26503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노쇼 비용</w:t>
            </w:r>
          </w:p>
        </w:tc>
        <w:tc>
          <w:tcPr>
            <w:tcW w:w="1885" w:type="dxa"/>
            <w:vAlign w:val="center"/>
          </w:tcPr>
          <w:p w14:paraId="2308143A" w14:textId="77777777" w:rsidR="00C26503" w:rsidRPr="00CF5000" w:rsidRDefault="00C26503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C26503" w:rsidRPr="00002124" w14:paraId="556D52C8" w14:textId="77777777" w:rsidTr="000A21B1">
        <w:tc>
          <w:tcPr>
            <w:tcW w:w="2825" w:type="dxa"/>
            <w:vAlign w:val="center"/>
          </w:tcPr>
          <w:p w14:paraId="4EF51276" w14:textId="548EC7D8" w:rsidR="00C26503" w:rsidRPr="00C26503" w:rsidRDefault="008A5C5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8A5C5A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appl_tax_rate</w:t>
            </w:r>
          </w:p>
        </w:tc>
        <w:tc>
          <w:tcPr>
            <w:tcW w:w="776" w:type="dxa"/>
            <w:vAlign w:val="center"/>
          </w:tcPr>
          <w:p w14:paraId="2AD20BAA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57164795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CC4FC45" w14:textId="196A992C" w:rsidR="00C26503" w:rsidRDefault="008A5C5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수수료</w:t>
            </w:r>
          </w:p>
        </w:tc>
        <w:tc>
          <w:tcPr>
            <w:tcW w:w="1885" w:type="dxa"/>
            <w:vAlign w:val="center"/>
          </w:tcPr>
          <w:p w14:paraId="7C0E8E12" w14:textId="77777777" w:rsidR="00C26503" w:rsidRPr="00CF5000" w:rsidRDefault="00C26503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C26503" w:rsidRPr="00002124" w14:paraId="2B69FA55" w14:textId="77777777" w:rsidTr="000A21B1">
        <w:tc>
          <w:tcPr>
            <w:tcW w:w="2825" w:type="dxa"/>
            <w:vAlign w:val="center"/>
          </w:tcPr>
          <w:p w14:paraId="36925A68" w14:textId="68C028A6" w:rsidR="00C26503" w:rsidRPr="00C26503" w:rsidRDefault="008A5C5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8A5C5A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cncl_date</w:t>
            </w:r>
          </w:p>
        </w:tc>
        <w:tc>
          <w:tcPr>
            <w:tcW w:w="776" w:type="dxa"/>
            <w:vAlign w:val="center"/>
          </w:tcPr>
          <w:p w14:paraId="27A30AD8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34E3C9C0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1BF96F4" w14:textId="067C7590" w:rsidR="00C26503" w:rsidRDefault="008A5C5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취소 일자</w:t>
            </w:r>
          </w:p>
        </w:tc>
        <w:tc>
          <w:tcPr>
            <w:tcW w:w="1885" w:type="dxa"/>
            <w:vAlign w:val="center"/>
          </w:tcPr>
          <w:p w14:paraId="4E0EDE10" w14:textId="77777777" w:rsidR="00C26503" w:rsidRPr="00CF5000" w:rsidRDefault="00C26503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C26503" w:rsidRPr="00002124" w14:paraId="4D5DCB48" w14:textId="77777777" w:rsidTr="000A21B1">
        <w:tc>
          <w:tcPr>
            <w:tcW w:w="2825" w:type="dxa"/>
            <w:vAlign w:val="center"/>
          </w:tcPr>
          <w:p w14:paraId="09E45031" w14:textId="1587EB9C" w:rsidR="00C26503" w:rsidRPr="00C26503" w:rsidRDefault="008A5C5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8A5C5A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hotel_addr</w:t>
            </w:r>
          </w:p>
        </w:tc>
        <w:tc>
          <w:tcPr>
            <w:tcW w:w="776" w:type="dxa"/>
            <w:vAlign w:val="center"/>
          </w:tcPr>
          <w:p w14:paraId="16E512E3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D1252F2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3050EDD" w14:textId="54F09976" w:rsidR="00C26503" w:rsidRDefault="008A5C5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호텔 주소</w:t>
            </w:r>
          </w:p>
        </w:tc>
        <w:tc>
          <w:tcPr>
            <w:tcW w:w="1885" w:type="dxa"/>
            <w:vAlign w:val="center"/>
          </w:tcPr>
          <w:p w14:paraId="2418255B" w14:textId="77777777" w:rsidR="00C26503" w:rsidRPr="00CF5000" w:rsidRDefault="00C26503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C26503" w:rsidRPr="00002124" w14:paraId="415CFF2F" w14:textId="77777777" w:rsidTr="000A21B1">
        <w:tc>
          <w:tcPr>
            <w:tcW w:w="2825" w:type="dxa"/>
            <w:vAlign w:val="center"/>
          </w:tcPr>
          <w:p w14:paraId="4C555C59" w14:textId="37524910" w:rsidR="00C26503" w:rsidRPr="00C26503" w:rsidRDefault="008A5C5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8A5C5A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card_type_name</w:t>
            </w:r>
          </w:p>
        </w:tc>
        <w:tc>
          <w:tcPr>
            <w:tcW w:w="776" w:type="dxa"/>
            <w:vAlign w:val="center"/>
          </w:tcPr>
          <w:p w14:paraId="01C498CE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E26BB79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EF30A57" w14:textId="58BC8D5E" w:rsidR="00C26503" w:rsidRDefault="008A5C5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카드 유형</w:t>
            </w:r>
          </w:p>
        </w:tc>
        <w:tc>
          <w:tcPr>
            <w:tcW w:w="1885" w:type="dxa"/>
            <w:vAlign w:val="center"/>
          </w:tcPr>
          <w:p w14:paraId="2CE0A66A" w14:textId="77777777" w:rsidR="00C26503" w:rsidRPr="00CF5000" w:rsidRDefault="00C26503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C26503" w:rsidRPr="00002124" w14:paraId="23F8C8F1" w14:textId="77777777" w:rsidTr="000A21B1">
        <w:tc>
          <w:tcPr>
            <w:tcW w:w="2825" w:type="dxa"/>
            <w:vAlign w:val="center"/>
          </w:tcPr>
          <w:p w14:paraId="4F7A83EC" w14:textId="05A2DBCA" w:rsidR="00C26503" w:rsidRPr="00C26503" w:rsidRDefault="008A5C5A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8A5C5A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rsvn_language_code</w:t>
            </w:r>
          </w:p>
        </w:tc>
        <w:tc>
          <w:tcPr>
            <w:tcW w:w="776" w:type="dxa"/>
            <w:vAlign w:val="center"/>
          </w:tcPr>
          <w:p w14:paraId="2A23D82A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3C289E85" w14:textId="77777777" w:rsidR="00C26503" w:rsidRPr="00CF5000" w:rsidRDefault="00C26503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D56374B" w14:textId="62F92299" w:rsidR="00C26503" w:rsidRDefault="008A5C5A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언어 코드</w:t>
            </w:r>
          </w:p>
        </w:tc>
        <w:tc>
          <w:tcPr>
            <w:tcW w:w="1885" w:type="dxa"/>
            <w:vAlign w:val="center"/>
          </w:tcPr>
          <w:p w14:paraId="6F94366C" w14:textId="77777777" w:rsidR="00C26503" w:rsidRPr="00CF5000" w:rsidRDefault="00C26503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A5C5A" w:rsidRPr="00002124" w14:paraId="34EB6F89" w14:textId="77777777" w:rsidTr="000A21B1">
        <w:tc>
          <w:tcPr>
            <w:tcW w:w="2825" w:type="dxa"/>
            <w:vAlign w:val="center"/>
          </w:tcPr>
          <w:p w14:paraId="40C351E6" w14:textId="4FB7CABD" w:rsidR="008A5C5A" w:rsidRPr="00C26503" w:rsidRDefault="008A5C5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cancel_policy</w:t>
            </w:r>
          </w:p>
        </w:tc>
        <w:tc>
          <w:tcPr>
            <w:tcW w:w="776" w:type="dxa"/>
            <w:vAlign w:val="center"/>
          </w:tcPr>
          <w:p w14:paraId="2029B03D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7A5AC9CE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7FCE624" w14:textId="7BD74789" w:rsidR="008A5C5A" w:rsidRDefault="008A5C5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5" w:type="dxa"/>
            <w:vAlign w:val="center"/>
          </w:tcPr>
          <w:p w14:paraId="0C15A1C3" w14:textId="77777777" w:rsidR="008A5C5A" w:rsidRPr="00CF5000" w:rsidRDefault="008A5C5A" w:rsidP="008A5C5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A5C5A" w:rsidRPr="00002124" w14:paraId="7A0E9CB2" w14:textId="77777777" w:rsidTr="000A21B1">
        <w:tc>
          <w:tcPr>
            <w:tcW w:w="2825" w:type="dxa"/>
            <w:vAlign w:val="center"/>
          </w:tcPr>
          <w:p w14:paraId="47372DB8" w14:textId="58E99E9C" w:rsidR="008A5C5A" w:rsidRPr="00C26503" w:rsidRDefault="008A5C5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cncl_cost_percent</w:t>
            </w:r>
          </w:p>
        </w:tc>
        <w:tc>
          <w:tcPr>
            <w:tcW w:w="776" w:type="dxa"/>
            <w:vAlign w:val="center"/>
          </w:tcPr>
          <w:p w14:paraId="2AE1B473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2FD479FE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558D36D" w14:textId="15769A5F" w:rsidR="008A5C5A" w:rsidRDefault="008A5C5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취소 비용 퍼센트</w:t>
            </w:r>
          </w:p>
        </w:tc>
        <w:tc>
          <w:tcPr>
            <w:tcW w:w="1885" w:type="dxa"/>
            <w:vAlign w:val="center"/>
          </w:tcPr>
          <w:p w14:paraId="3BB3C162" w14:textId="77777777" w:rsidR="008A5C5A" w:rsidRPr="00CF5000" w:rsidRDefault="008A5C5A" w:rsidP="008A5C5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A5C5A" w:rsidRPr="00002124" w14:paraId="5BBDF7CA" w14:textId="77777777" w:rsidTr="000A21B1">
        <w:tc>
          <w:tcPr>
            <w:tcW w:w="2825" w:type="dxa"/>
            <w:vAlign w:val="center"/>
          </w:tcPr>
          <w:p w14:paraId="02AB6527" w14:textId="020CDDDF" w:rsidR="008A5C5A" w:rsidRPr="00C26503" w:rsidRDefault="008A5C5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rate_seq_no</w:t>
            </w:r>
          </w:p>
        </w:tc>
        <w:tc>
          <w:tcPr>
            <w:tcW w:w="776" w:type="dxa"/>
            <w:vAlign w:val="center"/>
          </w:tcPr>
          <w:p w14:paraId="04542D70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2C5FD1DF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3031A9C" w14:textId="42A85FB2" w:rsidR="008A5C5A" w:rsidRDefault="008A5C5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패키지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D</w:t>
            </w:r>
          </w:p>
        </w:tc>
        <w:tc>
          <w:tcPr>
            <w:tcW w:w="1885" w:type="dxa"/>
            <w:vAlign w:val="center"/>
          </w:tcPr>
          <w:p w14:paraId="5920D5FC" w14:textId="77777777" w:rsidR="008A5C5A" w:rsidRPr="00CF5000" w:rsidRDefault="008A5C5A" w:rsidP="008A5C5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A5C5A" w:rsidRPr="00002124" w14:paraId="7A0529EB" w14:textId="77777777" w:rsidTr="000A21B1">
        <w:tc>
          <w:tcPr>
            <w:tcW w:w="2825" w:type="dxa"/>
            <w:vAlign w:val="center"/>
          </w:tcPr>
          <w:p w14:paraId="3E5E4279" w14:textId="506C0589" w:rsidR="008A5C5A" w:rsidRPr="00C26503" w:rsidRDefault="008A5C5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cncl_lev_code</w:t>
            </w:r>
          </w:p>
        </w:tc>
        <w:tc>
          <w:tcPr>
            <w:tcW w:w="776" w:type="dxa"/>
            <w:vAlign w:val="center"/>
          </w:tcPr>
          <w:p w14:paraId="4128E71C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5936FE21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DC0137A" w14:textId="5B1D2964" w:rsidR="008A5C5A" w:rsidRDefault="008A5C5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취소 단계 코드</w:t>
            </w:r>
          </w:p>
        </w:tc>
        <w:tc>
          <w:tcPr>
            <w:tcW w:w="1885" w:type="dxa"/>
            <w:vAlign w:val="center"/>
          </w:tcPr>
          <w:p w14:paraId="3CB800D8" w14:textId="77777777" w:rsidR="008A5C5A" w:rsidRPr="00CF5000" w:rsidRDefault="008A5C5A" w:rsidP="008A5C5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A5C5A" w:rsidRPr="00002124" w14:paraId="4C01F39C" w14:textId="77777777" w:rsidTr="000A21B1">
        <w:tc>
          <w:tcPr>
            <w:tcW w:w="2825" w:type="dxa"/>
            <w:vAlign w:val="center"/>
          </w:tcPr>
          <w:p w14:paraId="46D528EA" w14:textId="08C9CC41" w:rsidR="008A5C5A" w:rsidRPr="00C26503" w:rsidRDefault="008A5C5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cncl_pot_code</w:t>
            </w:r>
          </w:p>
        </w:tc>
        <w:tc>
          <w:tcPr>
            <w:tcW w:w="776" w:type="dxa"/>
            <w:vAlign w:val="center"/>
          </w:tcPr>
          <w:p w14:paraId="7A8F6B5A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B164D6F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1A59156" w14:textId="40AD94CF" w:rsidR="008A5C5A" w:rsidRDefault="008A5C5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취소 시점 코드</w:t>
            </w:r>
          </w:p>
        </w:tc>
        <w:tc>
          <w:tcPr>
            <w:tcW w:w="1885" w:type="dxa"/>
            <w:vAlign w:val="center"/>
          </w:tcPr>
          <w:p w14:paraId="57C56D60" w14:textId="77777777" w:rsidR="008A5C5A" w:rsidRPr="00CF5000" w:rsidRDefault="008A5C5A" w:rsidP="008A5C5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A5C5A" w:rsidRPr="00002124" w14:paraId="025AF45C" w14:textId="77777777" w:rsidTr="000A21B1">
        <w:tc>
          <w:tcPr>
            <w:tcW w:w="2825" w:type="dxa"/>
            <w:vAlign w:val="center"/>
          </w:tcPr>
          <w:p w14:paraId="25B4CF67" w14:textId="765D0DF0" w:rsidR="008A5C5A" w:rsidRPr="0006550F" w:rsidRDefault="008A5C5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cncl_std_rate_code</w:t>
            </w:r>
          </w:p>
        </w:tc>
        <w:tc>
          <w:tcPr>
            <w:tcW w:w="776" w:type="dxa"/>
            <w:vAlign w:val="center"/>
          </w:tcPr>
          <w:p w14:paraId="24856C60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2D9B5D11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C4E25E0" w14:textId="6AECA9F2" w:rsidR="008A5C5A" w:rsidRDefault="008A5C5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취소 기준 요금 코드</w:t>
            </w:r>
          </w:p>
        </w:tc>
        <w:tc>
          <w:tcPr>
            <w:tcW w:w="1885" w:type="dxa"/>
            <w:vAlign w:val="center"/>
          </w:tcPr>
          <w:p w14:paraId="1D0FCDE8" w14:textId="77777777" w:rsidR="008A5C5A" w:rsidRPr="00CF5000" w:rsidRDefault="008A5C5A" w:rsidP="008A5C5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A5C5A" w:rsidRPr="00002124" w14:paraId="2B4A35E2" w14:textId="77777777" w:rsidTr="000A21B1">
        <w:tc>
          <w:tcPr>
            <w:tcW w:w="2825" w:type="dxa"/>
            <w:vAlign w:val="center"/>
          </w:tcPr>
          <w:p w14:paraId="40800860" w14:textId="5901D99F" w:rsidR="008A5C5A" w:rsidRPr="0006550F" w:rsidRDefault="008A5C5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cncl_policy_manage_mst_key</w:t>
            </w:r>
          </w:p>
        </w:tc>
        <w:tc>
          <w:tcPr>
            <w:tcW w:w="776" w:type="dxa"/>
            <w:vAlign w:val="center"/>
          </w:tcPr>
          <w:p w14:paraId="0ACE1C8D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202A0040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658657B" w14:textId="37067D48" w:rsidR="008A5C5A" w:rsidRDefault="008A5C5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취소 정책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MST 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K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EY</w:t>
            </w:r>
          </w:p>
        </w:tc>
        <w:tc>
          <w:tcPr>
            <w:tcW w:w="1885" w:type="dxa"/>
            <w:vAlign w:val="center"/>
          </w:tcPr>
          <w:p w14:paraId="0839C514" w14:textId="77777777" w:rsidR="008A5C5A" w:rsidRPr="00CF5000" w:rsidRDefault="008A5C5A" w:rsidP="008A5C5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A5C5A" w:rsidRPr="00002124" w14:paraId="70943414" w14:textId="77777777" w:rsidTr="000A21B1">
        <w:tc>
          <w:tcPr>
            <w:tcW w:w="2825" w:type="dxa"/>
            <w:vAlign w:val="center"/>
          </w:tcPr>
          <w:p w14:paraId="44D39E51" w14:textId="009EE771" w:rsidR="008A5C5A" w:rsidRPr="0006550F" w:rsidRDefault="008A5C5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policy_manage_seq_no</w:t>
            </w:r>
          </w:p>
        </w:tc>
        <w:tc>
          <w:tcPr>
            <w:tcW w:w="776" w:type="dxa"/>
            <w:vAlign w:val="center"/>
          </w:tcPr>
          <w:p w14:paraId="056D7481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531B1BA1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1FFD41E" w14:textId="6B219D69" w:rsidR="008A5C5A" w:rsidRDefault="008A5C5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취소 정책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5E795A90" w14:textId="77777777" w:rsidR="008A5C5A" w:rsidRPr="00CF5000" w:rsidRDefault="008A5C5A" w:rsidP="008A5C5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A5C5A" w:rsidRPr="00002124" w14:paraId="0B903557" w14:textId="77777777" w:rsidTr="000A21B1">
        <w:tc>
          <w:tcPr>
            <w:tcW w:w="2825" w:type="dxa"/>
            <w:vAlign w:val="center"/>
          </w:tcPr>
          <w:p w14:paraId="6A2B39FF" w14:textId="365B03A0" w:rsidR="008A5C5A" w:rsidRPr="0006550F" w:rsidRDefault="008A5C5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10113C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lastRenderedPageBreak/>
              <w:t>cncl_appl_time</w:t>
            </w:r>
          </w:p>
        </w:tc>
        <w:tc>
          <w:tcPr>
            <w:tcW w:w="776" w:type="dxa"/>
            <w:vAlign w:val="center"/>
          </w:tcPr>
          <w:p w14:paraId="175CE5C6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1E79340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C08F28B" w14:textId="5CA6F3BB" w:rsidR="008A5C5A" w:rsidRDefault="008A5C5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취소 적용 시간</w:t>
            </w:r>
          </w:p>
        </w:tc>
        <w:tc>
          <w:tcPr>
            <w:tcW w:w="1885" w:type="dxa"/>
            <w:vAlign w:val="center"/>
          </w:tcPr>
          <w:p w14:paraId="4E4D6E60" w14:textId="77777777" w:rsidR="008A5C5A" w:rsidRPr="00CF5000" w:rsidRDefault="008A5C5A" w:rsidP="008A5C5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A5C5A" w:rsidRPr="00002124" w14:paraId="625BFB7B" w14:textId="77777777" w:rsidTr="000A21B1">
        <w:tc>
          <w:tcPr>
            <w:tcW w:w="2825" w:type="dxa"/>
            <w:vAlign w:val="center"/>
          </w:tcPr>
          <w:p w14:paraId="7DD77C82" w14:textId="125B934C" w:rsidR="008A5C5A" w:rsidRPr="0010113C" w:rsidRDefault="008A5C5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8A5C5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rate_seq_no</w:t>
            </w:r>
          </w:p>
        </w:tc>
        <w:tc>
          <w:tcPr>
            <w:tcW w:w="776" w:type="dxa"/>
            <w:vAlign w:val="center"/>
          </w:tcPr>
          <w:p w14:paraId="4ED0948A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32DF6227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EC53AD9" w14:textId="5B53C8F6" w:rsidR="008A5C5A" w:rsidRDefault="008A5C5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패키지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2F6F7804" w14:textId="77777777" w:rsidR="008A5C5A" w:rsidRPr="00CF5000" w:rsidRDefault="008A5C5A" w:rsidP="008A5C5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A5C5A" w:rsidRPr="00002124" w14:paraId="2D2E3BCA" w14:textId="77777777" w:rsidTr="000A21B1">
        <w:tc>
          <w:tcPr>
            <w:tcW w:w="2825" w:type="dxa"/>
            <w:vAlign w:val="center"/>
          </w:tcPr>
          <w:p w14:paraId="46725263" w14:textId="150D28AD" w:rsidR="008A5C5A" w:rsidRPr="0010113C" w:rsidRDefault="008A5C5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8A5C5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rsvn_cancel_tid</w:t>
            </w:r>
          </w:p>
        </w:tc>
        <w:tc>
          <w:tcPr>
            <w:tcW w:w="776" w:type="dxa"/>
            <w:vAlign w:val="center"/>
          </w:tcPr>
          <w:p w14:paraId="2ACF6786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71C34510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B3D584B" w14:textId="00A900B6" w:rsidR="008A5C5A" w:rsidRDefault="008A5C5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예약 취소 단말기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2B711B3A" w14:textId="77777777" w:rsidR="008A5C5A" w:rsidRPr="00CF5000" w:rsidRDefault="008A5C5A" w:rsidP="008A5C5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A5C5A" w:rsidRPr="00002124" w14:paraId="2E6EB555" w14:textId="77777777" w:rsidTr="000A21B1">
        <w:tc>
          <w:tcPr>
            <w:tcW w:w="2825" w:type="dxa"/>
            <w:vAlign w:val="center"/>
          </w:tcPr>
          <w:p w14:paraId="366B35B1" w14:textId="60FC38BB" w:rsidR="008A5C5A" w:rsidRPr="0010113C" w:rsidRDefault="008A5C5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8A5C5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rsvn_gest_adult</w:t>
            </w:r>
          </w:p>
        </w:tc>
        <w:tc>
          <w:tcPr>
            <w:tcW w:w="776" w:type="dxa"/>
            <w:vAlign w:val="center"/>
          </w:tcPr>
          <w:p w14:paraId="49F789D6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386FBBF9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18B0225" w14:textId="5687A700" w:rsidR="008A5C5A" w:rsidRDefault="008A5C5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성인 수</w:t>
            </w:r>
          </w:p>
        </w:tc>
        <w:tc>
          <w:tcPr>
            <w:tcW w:w="1885" w:type="dxa"/>
            <w:vAlign w:val="center"/>
          </w:tcPr>
          <w:p w14:paraId="3CDE123E" w14:textId="77777777" w:rsidR="008A5C5A" w:rsidRPr="00CF5000" w:rsidRDefault="008A5C5A" w:rsidP="008A5C5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A5C5A" w:rsidRPr="00002124" w14:paraId="521DA594" w14:textId="77777777" w:rsidTr="000A21B1">
        <w:tc>
          <w:tcPr>
            <w:tcW w:w="2825" w:type="dxa"/>
            <w:vAlign w:val="center"/>
          </w:tcPr>
          <w:p w14:paraId="7971B773" w14:textId="321E87E0" w:rsidR="008A5C5A" w:rsidRPr="0010113C" w:rsidRDefault="0005693E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5693E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rate_option_list</w:t>
            </w:r>
          </w:p>
        </w:tc>
        <w:tc>
          <w:tcPr>
            <w:tcW w:w="776" w:type="dxa"/>
            <w:vAlign w:val="center"/>
          </w:tcPr>
          <w:p w14:paraId="1A97B9FB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49C687C2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052F272" w14:textId="27AD122D" w:rsidR="008A5C5A" w:rsidRDefault="0005693E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옵션 목록</w:t>
            </w:r>
          </w:p>
        </w:tc>
        <w:tc>
          <w:tcPr>
            <w:tcW w:w="1885" w:type="dxa"/>
            <w:vAlign w:val="center"/>
          </w:tcPr>
          <w:p w14:paraId="692BD880" w14:textId="77777777" w:rsidR="008A5C5A" w:rsidRPr="00CF5000" w:rsidRDefault="008A5C5A" w:rsidP="008A5C5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A5C5A" w:rsidRPr="00002124" w14:paraId="74263258" w14:textId="77777777" w:rsidTr="000A21B1">
        <w:tc>
          <w:tcPr>
            <w:tcW w:w="2825" w:type="dxa"/>
            <w:vAlign w:val="center"/>
          </w:tcPr>
          <w:p w14:paraId="1D774D82" w14:textId="35478DB0" w:rsidR="008A5C5A" w:rsidRPr="0010113C" w:rsidRDefault="0005693E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5693E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arrv_day</w:t>
            </w:r>
          </w:p>
        </w:tc>
        <w:tc>
          <w:tcPr>
            <w:tcW w:w="776" w:type="dxa"/>
            <w:vAlign w:val="center"/>
          </w:tcPr>
          <w:p w14:paraId="04E5447B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A80C466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8FB7337" w14:textId="7D039590" w:rsidR="008A5C5A" w:rsidRDefault="0005693E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체크인 요일</w:t>
            </w:r>
          </w:p>
        </w:tc>
        <w:tc>
          <w:tcPr>
            <w:tcW w:w="1885" w:type="dxa"/>
            <w:vAlign w:val="center"/>
          </w:tcPr>
          <w:p w14:paraId="117FEFFB" w14:textId="77777777" w:rsidR="008A5C5A" w:rsidRPr="00CF5000" w:rsidRDefault="008A5C5A" w:rsidP="008A5C5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84A72" w:rsidRPr="00002124" w14:paraId="2CC9F077" w14:textId="77777777" w:rsidTr="000A21B1">
        <w:tc>
          <w:tcPr>
            <w:tcW w:w="2825" w:type="dxa"/>
            <w:vAlign w:val="center"/>
          </w:tcPr>
          <w:p w14:paraId="3DBFA60E" w14:textId="49B2775A" w:rsidR="00884A72" w:rsidRPr="0005693E" w:rsidRDefault="00884A72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884A72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dept_day</w:t>
            </w:r>
          </w:p>
        </w:tc>
        <w:tc>
          <w:tcPr>
            <w:tcW w:w="776" w:type="dxa"/>
            <w:vAlign w:val="center"/>
          </w:tcPr>
          <w:p w14:paraId="7C5238E7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795E039B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6BD3DBB" w14:textId="43E2FE9D" w:rsidR="00884A72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체크아웃 요일</w:t>
            </w:r>
          </w:p>
        </w:tc>
        <w:tc>
          <w:tcPr>
            <w:tcW w:w="1885" w:type="dxa"/>
            <w:vAlign w:val="center"/>
          </w:tcPr>
          <w:p w14:paraId="44F6027B" w14:textId="77777777" w:rsidR="00884A72" w:rsidRPr="00CF5000" w:rsidRDefault="00884A72" w:rsidP="008A5C5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8A5C5A" w:rsidRPr="00002124" w14:paraId="59EF06FC" w14:textId="77777777" w:rsidTr="000A21B1">
        <w:tc>
          <w:tcPr>
            <w:tcW w:w="2825" w:type="dxa"/>
            <w:vAlign w:val="center"/>
          </w:tcPr>
          <w:p w14:paraId="7FC3F0F6" w14:textId="3C85E4BB" w:rsidR="008A5C5A" w:rsidRPr="0010113C" w:rsidRDefault="0005693E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5693E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rsvn_gest_card_kind_code</w:t>
            </w:r>
          </w:p>
        </w:tc>
        <w:tc>
          <w:tcPr>
            <w:tcW w:w="776" w:type="dxa"/>
            <w:vAlign w:val="center"/>
          </w:tcPr>
          <w:p w14:paraId="1B000362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A8E7D5F" w14:textId="77777777" w:rsidR="008A5C5A" w:rsidRPr="00CF5000" w:rsidRDefault="008A5C5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76C9D3E" w14:textId="4B847F77" w:rsidR="008A5C5A" w:rsidRDefault="0005693E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카드 종류 코드</w:t>
            </w:r>
          </w:p>
        </w:tc>
        <w:tc>
          <w:tcPr>
            <w:tcW w:w="1885" w:type="dxa"/>
            <w:vAlign w:val="center"/>
          </w:tcPr>
          <w:p w14:paraId="1CD95DC5" w14:textId="77777777" w:rsidR="008A5C5A" w:rsidRPr="00CF5000" w:rsidRDefault="008A5C5A" w:rsidP="008A5C5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05693E" w:rsidRPr="00002124" w14:paraId="64416608" w14:textId="77777777" w:rsidTr="000A21B1">
        <w:tc>
          <w:tcPr>
            <w:tcW w:w="2825" w:type="dxa"/>
            <w:vAlign w:val="center"/>
          </w:tcPr>
          <w:p w14:paraId="4DF8EC86" w14:textId="6F08590B" w:rsidR="0005693E" w:rsidRPr="0005693E" w:rsidRDefault="0005693E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5693E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checkin_time</w:t>
            </w:r>
          </w:p>
        </w:tc>
        <w:tc>
          <w:tcPr>
            <w:tcW w:w="776" w:type="dxa"/>
            <w:vAlign w:val="center"/>
          </w:tcPr>
          <w:p w14:paraId="6196A8DE" w14:textId="77777777" w:rsidR="0005693E" w:rsidRPr="00CF5000" w:rsidRDefault="0005693E" w:rsidP="008A5C5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BD944D5" w14:textId="77777777" w:rsidR="0005693E" w:rsidRPr="00CF5000" w:rsidRDefault="0005693E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93286B5" w14:textId="4ABFE88D" w:rsidR="0005693E" w:rsidRDefault="0005693E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체크인 시간</w:t>
            </w:r>
          </w:p>
        </w:tc>
        <w:tc>
          <w:tcPr>
            <w:tcW w:w="1885" w:type="dxa"/>
            <w:vAlign w:val="center"/>
          </w:tcPr>
          <w:p w14:paraId="726693CF" w14:textId="77777777" w:rsidR="0005693E" w:rsidRPr="00CF5000" w:rsidRDefault="0005693E" w:rsidP="008A5C5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7264FF" w:rsidRPr="00002124" w14:paraId="05E7F553" w14:textId="77777777" w:rsidTr="000A21B1">
        <w:tc>
          <w:tcPr>
            <w:tcW w:w="2825" w:type="dxa"/>
            <w:vAlign w:val="center"/>
          </w:tcPr>
          <w:p w14:paraId="2F949B61" w14:textId="4B5B5755" w:rsidR="007264FF" w:rsidRPr="0005693E" w:rsidRDefault="007264FF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7264F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checkout_time</w:t>
            </w:r>
          </w:p>
        </w:tc>
        <w:tc>
          <w:tcPr>
            <w:tcW w:w="776" w:type="dxa"/>
            <w:vAlign w:val="center"/>
          </w:tcPr>
          <w:p w14:paraId="7319A21D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396D367C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DD007F1" w14:textId="6E7D3735" w:rsidR="007264FF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체크아웃 시간</w:t>
            </w:r>
          </w:p>
        </w:tc>
        <w:tc>
          <w:tcPr>
            <w:tcW w:w="1885" w:type="dxa"/>
            <w:vAlign w:val="center"/>
          </w:tcPr>
          <w:p w14:paraId="20CD7AAD" w14:textId="77777777" w:rsidR="007264FF" w:rsidRPr="00CF5000" w:rsidRDefault="007264FF" w:rsidP="008A5C5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05693E" w:rsidRPr="00002124" w14:paraId="25D00C74" w14:textId="77777777" w:rsidTr="000A21B1">
        <w:tc>
          <w:tcPr>
            <w:tcW w:w="2825" w:type="dxa"/>
            <w:vAlign w:val="center"/>
          </w:tcPr>
          <w:p w14:paraId="36B606FD" w14:textId="75CD046F" w:rsidR="0005693E" w:rsidRPr="0005693E" w:rsidRDefault="0005693E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5693E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noshow_appl_code</w:t>
            </w:r>
          </w:p>
        </w:tc>
        <w:tc>
          <w:tcPr>
            <w:tcW w:w="776" w:type="dxa"/>
            <w:vAlign w:val="center"/>
          </w:tcPr>
          <w:p w14:paraId="0036F0B4" w14:textId="77777777" w:rsidR="0005693E" w:rsidRPr="00CF5000" w:rsidRDefault="0005693E" w:rsidP="008A5C5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56BCE63B" w14:textId="77777777" w:rsidR="0005693E" w:rsidRPr="00CF5000" w:rsidRDefault="0005693E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7D95228" w14:textId="159B584B" w:rsidR="0005693E" w:rsidRDefault="0005693E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노쇼 코드</w:t>
            </w:r>
          </w:p>
        </w:tc>
        <w:tc>
          <w:tcPr>
            <w:tcW w:w="1885" w:type="dxa"/>
            <w:vAlign w:val="center"/>
          </w:tcPr>
          <w:p w14:paraId="57319FE6" w14:textId="77777777" w:rsidR="0005693E" w:rsidRPr="00CF5000" w:rsidRDefault="0005693E" w:rsidP="008A5C5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05693E" w:rsidRPr="00002124" w14:paraId="4D8D4A35" w14:textId="77777777" w:rsidTr="000A21B1">
        <w:tc>
          <w:tcPr>
            <w:tcW w:w="2825" w:type="dxa"/>
            <w:vAlign w:val="center"/>
          </w:tcPr>
          <w:p w14:paraId="0B9885BD" w14:textId="7DF44CE6" w:rsidR="0005693E" w:rsidRPr="0005693E" w:rsidRDefault="0029168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29168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room_seq_no</w:t>
            </w:r>
          </w:p>
        </w:tc>
        <w:tc>
          <w:tcPr>
            <w:tcW w:w="776" w:type="dxa"/>
            <w:vAlign w:val="center"/>
          </w:tcPr>
          <w:p w14:paraId="754F6AD7" w14:textId="77777777" w:rsidR="0005693E" w:rsidRPr="00CF5000" w:rsidRDefault="0005693E" w:rsidP="008A5C5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02C2A961" w14:textId="77777777" w:rsidR="0005693E" w:rsidRPr="00CF5000" w:rsidRDefault="0005693E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0E897AE" w14:textId="774BD86F" w:rsidR="0005693E" w:rsidRDefault="0029168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객실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760F8C7B" w14:textId="77777777" w:rsidR="0005693E" w:rsidRPr="00CF5000" w:rsidRDefault="0005693E" w:rsidP="008A5C5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05693E" w:rsidRPr="00002124" w14:paraId="1C3E8D9A" w14:textId="77777777" w:rsidTr="000A21B1">
        <w:tc>
          <w:tcPr>
            <w:tcW w:w="2825" w:type="dxa"/>
            <w:vAlign w:val="center"/>
          </w:tcPr>
          <w:p w14:paraId="4FF63E94" w14:textId="23F18A0C" w:rsidR="0005693E" w:rsidRPr="0005693E" w:rsidRDefault="0029168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29168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rsvn_date</w:t>
            </w:r>
          </w:p>
        </w:tc>
        <w:tc>
          <w:tcPr>
            <w:tcW w:w="776" w:type="dxa"/>
            <w:vAlign w:val="center"/>
          </w:tcPr>
          <w:p w14:paraId="34CBA49C" w14:textId="77777777" w:rsidR="0005693E" w:rsidRPr="00CF5000" w:rsidRDefault="0005693E" w:rsidP="008A5C5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0376BD48" w14:textId="77777777" w:rsidR="0005693E" w:rsidRPr="00CF5000" w:rsidRDefault="0005693E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D482701" w14:textId="6E5B3DE7" w:rsidR="0005693E" w:rsidRDefault="0029168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예약일</w:t>
            </w:r>
          </w:p>
        </w:tc>
        <w:tc>
          <w:tcPr>
            <w:tcW w:w="1885" w:type="dxa"/>
            <w:vAlign w:val="center"/>
          </w:tcPr>
          <w:p w14:paraId="540D45E0" w14:textId="77777777" w:rsidR="0005693E" w:rsidRPr="00CF5000" w:rsidRDefault="0005693E" w:rsidP="008A5C5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05693E" w:rsidRPr="00002124" w14:paraId="41011DE8" w14:textId="77777777" w:rsidTr="000A21B1">
        <w:tc>
          <w:tcPr>
            <w:tcW w:w="2825" w:type="dxa"/>
            <w:vAlign w:val="center"/>
          </w:tcPr>
          <w:p w14:paraId="1A3AFD74" w14:textId="4E38F643" w:rsidR="0005693E" w:rsidRPr="0005693E" w:rsidRDefault="0029168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29168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inhs_gest_lastname</w:t>
            </w:r>
          </w:p>
        </w:tc>
        <w:tc>
          <w:tcPr>
            <w:tcW w:w="776" w:type="dxa"/>
            <w:vAlign w:val="center"/>
          </w:tcPr>
          <w:p w14:paraId="641A0D13" w14:textId="77777777" w:rsidR="0005693E" w:rsidRPr="00CF5000" w:rsidRDefault="0005693E" w:rsidP="008A5C5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56748C1C" w14:textId="77777777" w:rsidR="0005693E" w:rsidRPr="00CF5000" w:rsidRDefault="0005693E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02FF1D3" w14:textId="689D48F6" w:rsidR="0005693E" w:rsidRDefault="0029168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투숙객 성</w:t>
            </w:r>
          </w:p>
        </w:tc>
        <w:tc>
          <w:tcPr>
            <w:tcW w:w="1885" w:type="dxa"/>
            <w:vAlign w:val="center"/>
          </w:tcPr>
          <w:p w14:paraId="5A5D1BD2" w14:textId="77777777" w:rsidR="0005693E" w:rsidRPr="00CF5000" w:rsidRDefault="0005693E" w:rsidP="008A5C5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A13245" w:rsidRPr="00002124" w14:paraId="4C98D21F" w14:textId="77777777" w:rsidTr="000A21B1">
        <w:tc>
          <w:tcPr>
            <w:tcW w:w="2825" w:type="dxa"/>
            <w:vAlign w:val="center"/>
          </w:tcPr>
          <w:p w14:paraId="33BC5D27" w14:textId="13D3177E" w:rsidR="00A13245" w:rsidRPr="0029168A" w:rsidRDefault="00A13245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A13245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inhs_gest_name</w:t>
            </w:r>
          </w:p>
        </w:tc>
        <w:tc>
          <w:tcPr>
            <w:tcW w:w="776" w:type="dxa"/>
            <w:vAlign w:val="center"/>
          </w:tcPr>
          <w:p w14:paraId="5C4E7443" w14:textId="77777777" w:rsidR="00A13245" w:rsidRPr="00CF5000" w:rsidRDefault="00A13245" w:rsidP="008A5C5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48CF190A" w14:textId="77777777" w:rsidR="00A13245" w:rsidRPr="00CF5000" w:rsidRDefault="00A13245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4C006149" w14:textId="7FD77F06" w:rsidR="00A13245" w:rsidRDefault="00A13245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투숙객 이름</w:t>
            </w:r>
          </w:p>
        </w:tc>
        <w:tc>
          <w:tcPr>
            <w:tcW w:w="1885" w:type="dxa"/>
            <w:vAlign w:val="center"/>
          </w:tcPr>
          <w:p w14:paraId="45A10064" w14:textId="77777777" w:rsidR="00A13245" w:rsidRPr="00CF5000" w:rsidRDefault="00A13245" w:rsidP="008A5C5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087D50" w:rsidRPr="00002124" w14:paraId="137A57F2" w14:textId="77777777" w:rsidTr="000A21B1">
        <w:tc>
          <w:tcPr>
            <w:tcW w:w="2825" w:type="dxa"/>
            <w:vAlign w:val="center"/>
          </w:tcPr>
          <w:p w14:paraId="0767BFF9" w14:textId="2D5C7EC8" w:rsidR="00087D50" w:rsidRPr="0029168A" w:rsidRDefault="00087D50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87D50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inhs_gest_sex_code</w:t>
            </w:r>
          </w:p>
        </w:tc>
        <w:tc>
          <w:tcPr>
            <w:tcW w:w="776" w:type="dxa"/>
            <w:vAlign w:val="center"/>
          </w:tcPr>
          <w:p w14:paraId="323C624A" w14:textId="77777777" w:rsidR="00087D50" w:rsidRPr="00CF5000" w:rsidRDefault="00087D50" w:rsidP="008A5C5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51937883" w14:textId="77777777" w:rsidR="00087D50" w:rsidRPr="00CF5000" w:rsidRDefault="00087D50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1832C4F" w14:textId="7273FDBA" w:rsidR="00087D50" w:rsidRDefault="00087D50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투숙객 성별 코드</w:t>
            </w:r>
          </w:p>
        </w:tc>
        <w:tc>
          <w:tcPr>
            <w:tcW w:w="1885" w:type="dxa"/>
            <w:vAlign w:val="center"/>
          </w:tcPr>
          <w:p w14:paraId="404789B2" w14:textId="77777777" w:rsidR="00087D50" w:rsidRPr="00CF5000" w:rsidRDefault="00087D50" w:rsidP="008A5C5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05693E" w:rsidRPr="00002124" w14:paraId="7DC29779" w14:textId="77777777" w:rsidTr="000A21B1">
        <w:tc>
          <w:tcPr>
            <w:tcW w:w="2825" w:type="dxa"/>
            <w:vAlign w:val="center"/>
          </w:tcPr>
          <w:p w14:paraId="4582CDD4" w14:textId="641007F9" w:rsidR="0005693E" w:rsidRPr="0005693E" w:rsidRDefault="0029168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29168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pay_pot</w:t>
            </w:r>
          </w:p>
        </w:tc>
        <w:tc>
          <w:tcPr>
            <w:tcW w:w="776" w:type="dxa"/>
            <w:vAlign w:val="center"/>
          </w:tcPr>
          <w:p w14:paraId="461F086B" w14:textId="77777777" w:rsidR="0005693E" w:rsidRPr="00CF5000" w:rsidRDefault="0005693E" w:rsidP="008A5C5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2F92D8DF" w14:textId="77777777" w:rsidR="0005693E" w:rsidRPr="00CF5000" w:rsidRDefault="0005693E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F96C159" w14:textId="2F9A80A8" w:rsidR="0005693E" w:rsidRDefault="0029168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결제 방법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(H: 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호텔에서 결제)</w:t>
            </w:r>
          </w:p>
        </w:tc>
        <w:tc>
          <w:tcPr>
            <w:tcW w:w="1885" w:type="dxa"/>
            <w:vAlign w:val="center"/>
          </w:tcPr>
          <w:p w14:paraId="4584411C" w14:textId="77777777" w:rsidR="0005693E" w:rsidRPr="00CF5000" w:rsidRDefault="0005693E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5693E" w:rsidRPr="00002124" w14:paraId="4827758B" w14:textId="77777777" w:rsidTr="000A21B1">
        <w:tc>
          <w:tcPr>
            <w:tcW w:w="2825" w:type="dxa"/>
            <w:vAlign w:val="center"/>
          </w:tcPr>
          <w:p w14:paraId="4EBF5565" w14:textId="634C1BFD" w:rsidR="0005693E" w:rsidRPr="0005693E" w:rsidRDefault="0029168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29168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intf_rsvn_no</w:t>
            </w:r>
          </w:p>
        </w:tc>
        <w:tc>
          <w:tcPr>
            <w:tcW w:w="776" w:type="dxa"/>
            <w:vAlign w:val="center"/>
          </w:tcPr>
          <w:p w14:paraId="1D3BE7A6" w14:textId="77777777" w:rsidR="0005693E" w:rsidRPr="00CF5000" w:rsidRDefault="0005693E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1E328A9F" w14:textId="77777777" w:rsidR="0005693E" w:rsidRPr="00CF5000" w:rsidRDefault="0005693E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3FCBBE6" w14:textId="52B680D0" w:rsidR="0005693E" w:rsidRDefault="0029168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P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MS 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번호</w:t>
            </w:r>
          </w:p>
        </w:tc>
        <w:tc>
          <w:tcPr>
            <w:tcW w:w="1885" w:type="dxa"/>
            <w:vAlign w:val="center"/>
          </w:tcPr>
          <w:p w14:paraId="61C11AA1" w14:textId="77777777" w:rsidR="0005693E" w:rsidRPr="00CF5000" w:rsidRDefault="0005693E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5693E" w:rsidRPr="00002124" w14:paraId="4C4F4984" w14:textId="77777777" w:rsidTr="000A21B1">
        <w:tc>
          <w:tcPr>
            <w:tcW w:w="2825" w:type="dxa"/>
            <w:vAlign w:val="center"/>
          </w:tcPr>
          <w:p w14:paraId="1A4D2F73" w14:textId="7BAA0A21" w:rsidR="0005693E" w:rsidRPr="0005693E" w:rsidRDefault="0029168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29168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rsvn_manage_seq_no</w:t>
            </w:r>
          </w:p>
        </w:tc>
        <w:tc>
          <w:tcPr>
            <w:tcW w:w="776" w:type="dxa"/>
            <w:vAlign w:val="center"/>
          </w:tcPr>
          <w:p w14:paraId="1E2211D7" w14:textId="77777777" w:rsidR="0005693E" w:rsidRPr="00CF5000" w:rsidRDefault="0005693E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1C132E63" w14:textId="77777777" w:rsidR="0005693E" w:rsidRPr="00CF5000" w:rsidRDefault="0005693E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6E7582B" w14:textId="388F9488" w:rsidR="0005693E" w:rsidRDefault="0029168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관리 순번</w:t>
            </w:r>
          </w:p>
        </w:tc>
        <w:tc>
          <w:tcPr>
            <w:tcW w:w="1885" w:type="dxa"/>
            <w:vAlign w:val="center"/>
          </w:tcPr>
          <w:p w14:paraId="142E390C" w14:textId="77777777" w:rsidR="0005693E" w:rsidRPr="00CF5000" w:rsidRDefault="0005693E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5693E" w:rsidRPr="00002124" w14:paraId="1AD97B38" w14:textId="77777777" w:rsidTr="000A21B1">
        <w:tc>
          <w:tcPr>
            <w:tcW w:w="2825" w:type="dxa"/>
            <w:vAlign w:val="center"/>
          </w:tcPr>
          <w:p w14:paraId="280A3BC7" w14:textId="654F9A34" w:rsidR="0005693E" w:rsidRPr="0005693E" w:rsidRDefault="0029168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29168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hotel_name</w:t>
            </w:r>
          </w:p>
        </w:tc>
        <w:tc>
          <w:tcPr>
            <w:tcW w:w="776" w:type="dxa"/>
            <w:vAlign w:val="center"/>
          </w:tcPr>
          <w:p w14:paraId="2BA3FBD0" w14:textId="77777777" w:rsidR="0005693E" w:rsidRPr="00CF5000" w:rsidRDefault="0005693E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4D002F15" w14:textId="77777777" w:rsidR="0005693E" w:rsidRPr="00CF5000" w:rsidRDefault="0005693E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B1B0E46" w14:textId="30DAE396" w:rsidR="0005693E" w:rsidRDefault="0029168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호텔 명</w:t>
            </w:r>
          </w:p>
        </w:tc>
        <w:tc>
          <w:tcPr>
            <w:tcW w:w="1885" w:type="dxa"/>
            <w:vAlign w:val="center"/>
          </w:tcPr>
          <w:p w14:paraId="77FF5E81" w14:textId="77777777" w:rsidR="0005693E" w:rsidRPr="00CF5000" w:rsidRDefault="0005693E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84A72" w:rsidRPr="00002124" w14:paraId="4BE53F88" w14:textId="77777777" w:rsidTr="000A21B1">
        <w:tc>
          <w:tcPr>
            <w:tcW w:w="2825" w:type="dxa"/>
            <w:vAlign w:val="center"/>
          </w:tcPr>
          <w:p w14:paraId="4E2D4ADF" w14:textId="00D336CA" w:rsidR="00884A72" w:rsidRPr="0029168A" w:rsidRDefault="00884A72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884A72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rsvn_gest_lastname</w:t>
            </w:r>
          </w:p>
        </w:tc>
        <w:tc>
          <w:tcPr>
            <w:tcW w:w="776" w:type="dxa"/>
            <w:vAlign w:val="center"/>
          </w:tcPr>
          <w:p w14:paraId="3A9E36A9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62A3CF94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415F46F8" w14:textId="61678654" w:rsidR="00884A72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예약자 성</w:t>
            </w:r>
          </w:p>
        </w:tc>
        <w:tc>
          <w:tcPr>
            <w:tcW w:w="1885" w:type="dxa"/>
            <w:vAlign w:val="center"/>
          </w:tcPr>
          <w:p w14:paraId="7F3268A3" w14:textId="77777777" w:rsidR="00884A72" w:rsidRPr="00CF5000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29168A" w:rsidRPr="00002124" w14:paraId="42D3CDDE" w14:textId="77777777" w:rsidTr="000A21B1">
        <w:tc>
          <w:tcPr>
            <w:tcW w:w="2825" w:type="dxa"/>
            <w:vAlign w:val="center"/>
          </w:tcPr>
          <w:p w14:paraId="181FB296" w14:textId="35FE2FE9" w:rsidR="0029168A" w:rsidRPr="0029168A" w:rsidRDefault="0029168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29168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rsvn_gest_name</w:t>
            </w:r>
          </w:p>
        </w:tc>
        <w:tc>
          <w:tcPr>
            <w:tcW w:w="776" w:type="dxa"/>
            <w:vAlign w:val="center"/>
          </w:tcPr>
          <w:p w14:paraId="1312DA25" w14:textId="77777777" w:rsidR="0029168A" w:rsidRPr="00CF5000" w:rsidRDefault="0029168A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55477304" w14:textId="77777777" w:rsidR="0029168A" w:rsidRPr="00CF5000" w:rsidRDefault="0029168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114356C" w14:textId="5A477B69" w:rsidR="0029168A" w:rsidRDefault="0029168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예약자 이름</w:t>
            </w:r>
          </w:p>
        </w:tc>
        <w:tc>
          <w:tcPr>
            <w:tcW w:w="1885" w:type="dxa"/>
            <w:vAlign w:val="center"/>
          </w:tcPr>
          <w:p w14:paraId="6F524952" w14:textId="77777777" w:rsidR="0029168A" w:rsidRPr="00CF5000" w:rsidRDefault="0029168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29168A" w:rsidRPr="00002124" w14:paraId="5328142C" w14:textId="77777777" w:rsidTr="000A21B1">
        <w:tc>
          <w:tcPr>
            <w:tcW w:w="2825" w:type="dxa"/>
            <w:vAlign w:val="center"/>
          </w:tcPr>
          <w:p w14:paraId="066F5CBD" w14:textId="0370BF3A" w:rsidR="0029168A" w:rsidRPr="0029168A" w:rsidRDefault="0029168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29168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room_name</w:t>
            </w:r>
          </w:p>
        </w:tc>
        <w:tc>
          <w:tcPr>
            <w:tcW w:w="776" w:type="dxa"/>
            <w:vAlign w:val="center"/>
          </w:tcPr>
          <w:p w14:paraId="79456864" w14:textId="77777777" w:rsidR="0029168A" w:rsidRPr="00CF5000" w:rsidRDefault="0029168A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76C2CB32" w14:textId="77777777" w:rsidR="0029168A" w:rsidRPr="00CF5000" w:rsidRDefault="0029168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9FA3B92" w14:textId="4FB6BF6F" w:rsidR="0029168A" w:rsidRDefault="0029168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객실 명</w:t>
            </w:r>
          </w:p>
        </w:tc>
        <w:tc>
          <w:tcPr>
            <w:tcW w:w="1885" w:type="dxa"/>
            <w:vAlign w:val="center"/>
          </w:tcPr>
          <w:p w14:paraId="7FCC13FF" w14:textId="77777777" w:rsidR="0029168A" w:rsidRPr="00CF5000" w:rsidRDefault="0029168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29168A" w:rsidRPr="00002124" w14:paraId="68DF2082" w14:textId="77777777" w:rsidTr="000A21B1">
        <w:tc>
          <w:tcPr>
            <w:tcW w:w="2825" w:type="dxa"/>
            <w:vAlign w:val="center"/>
          </w:tcPr>
          <w:p w14:paraId="43075421" w14:textId="7300E362" w:rsidR="0029168A" w:rsidRPr="0029168A" w:rsidRDefault="0029168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29168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currency_type</w:t>
            </w:r>
          </w:p>
        </w:tc>
        <w:tc>
          <w:tcPr>
            <w:tcW w:w="776" w:type="dxa"/>
            <w:vAlign w:val="center"/>
          </w:tcPr>
          <w:p w14:paraId="0B335646" w14:textId="77777777" w:rsidR="0029168A" w:rsidRPr="00CF5000" w:rsidRDefault="0029168A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4B817E91" w14:textId="77777777" w:rsidR="0029168A" w:rsidRPr="00CF5000" w:rsidRDefault="0029168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41E150ED" w14:textId="15B5EEF1" w:rsidR="0029168A" w:rsidRDefault="0029168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통화 코드</w:t>
            </w:r>
          </w:p>
        </w:tc>
        <w:tc>
          <w:tcPr>
            <w:tcW w:w="1885" w:type="dxa"/>
            <w:vAlign w:val="center"/>
          </w:tcPr>
          <w:p w14:paraId="7BEA5C2D" w14:textId="77777777" w:rsidR="0029168A" w:rsidRPr="00CF5000" w:rsidRDefault="0029168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29168A" w:rsidRPr="00002124" w14:paraId="147EE93A" w14:textId="77777777" w:rsidTr="000A21B1">
        <w:tc>
          <w:tcPr>
            <w:tcW w:w="2825" w:type="dxa"/>
            <w:vAlign w:val="center"/>
          </w:tcPr>
          <w:p w14:paraId="0EFB6E3A" w14:textId="5B812D57" w:rsidR="0029168A" w:rsidRPr="0029168A" w:rsidRDefault="0029168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29168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rsvn_gest_email</w:t>
            </w:r>
          </w:p>
        </w:tc>
        <w:tc>
          <w:tcPr>
            <w:tcW w:w="776" w:type="dxa"/>
            <w:vAlign w:val="center"/>
          </w:tcPr>
          <w:p w14:paraId="5EC06A6E" w14:textId="77777777" w:rsidR="0029168A" w:rsidRPr="00CF5000" w:rsidRDefault="0029168A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16BFE31E" w14:textId="77777777" w:rsidR="0029168A" w:rsidRPr="00CF5000" w:rsidRDefault="0029168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A78B19D" w14:textId="7B3E06AE" w:rsidR="0029168A" w:rsidRDefault="0029168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예약자 이메일</w:t>
            </w:r>
          </w:p>
        </w:tc>
        <w:tc>
          <w:tcPr>
            <w:tcW w:w="1885" w:type="dxa"/>
            <w:vAlign w:val="center"/>
          </w:tcPr>
          <w:p w14:paraId="6342CB52" w14:textId="77777777" w:rsidR="0029168A" w:rsidRPr="00CF5000" w:rsidRDefault="0029168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29168A" w:rsidRPr="00002124" w14:paraId="2961F16E" w14:textId="77777777" w:rsidTr="000A21B1">
        <w:tc>
          <w:tcPr>
            <w:tcW w:w="2825" w:type="dxa"/>
            <w:vAlign w:val="center"/>
          </w:tcPr>
          <w:p w14:paraId="1D2107B6" w14:textId="4094FF5F" w:rsidR="0029168A" w:rsidRPr="0029168A" w:rsidRDefault="0029168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29168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pms_seq_no</w:t>
            </w:r>
          </w:p>
        </w:tc>
        <w:tc>
          <w:tcPr>
            <w:tcW w:w="776" w:type="dxa"/>
            <w:vAlign w:val="center"/>
          </w:tcPr>
          <w:p w14:paraId="1731A497" w14:textId="77777777" w:rsidR="0029168A" w:rsidRPr="00CF5000" w:rsidRDefault="0029168A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6683F5AB" w14:textId="77777777" w:rsidR="0029168A" w:rsidRPr="00CF5000" w:rsidRDefault="0029168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F747F87" w14:textId="4A0FA4F9" w:rsidR="0029168A" w:rsidRDefault="0029168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호텔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634D5926" w14:textId="77777777" w:rsidR="0029168A" w:rsidRPr="00CF5000" w:rsidRDefault="0029168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29168A" w:rsidRPr="00002124" w14:paraId="6A48BE72" w14:textId="77777777" w:rsidTr="000A21B1">
        <w:tc>
          <w:tcPr>
            <w:tcW w:w="2825" w:type="dxa"/>
            <w:vAlign w:val="center"/>
          </w:tcPr>
          <w:p w14:paraId="20C92B1C" w14:textId="498FB441" w:rsidR="0029168A" w:rsidRPr="0029168A" w:rsidRDefault="0029168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29168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lang_type</w:t>
            </w:r>
          </w:p>
        </w:tc>
        <w:tc>
          <w:tcPr>
            <w:tcW w:w="776" w:type="dxa"/>
            <w:vAlign w:val="center"/>
          </w:tcPr>
          <w:p w14:paraId="60879488" w14:textId="77777777" w:rsidR="0029168A" w:rsidRPr="00CF5000" w:rsidRDefault="0029168A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4C5A0A8F" w14:textId="77777777" w:rsidR="0029168A" w:rsidRPr="00CF5000" w:rsidRDefault="0029168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553F208" w14:textId="2D6950C3" w:rsidR="0029168A" w:rsidRDefault="0029168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언어 코드</w:t>
            </w:r>
          </w:p>
        </w:tc>
        <w:tc>
          <w:tcPr>
            <w:tcW w:w="1885" w:type="dxa"/>
            <w:vAlign w:val="center"/>
          </w:tcPr>
          <w:p w14:paraId="7078EDD4" w14:textId="77777777" w:rsidR="0029168A" w:rsidRPr="00CF5000" w:rsidRDefault="0029168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29168A" w:rsidRPr="00002124" w14:paraId="61C843ED" w14:textId="77777777" w:rsidTr="000A21B1">
        <w:tc>
          <w:tcPr>
            <w:tcW w:w="2825" w:type="dxa"/>
            <w:vAlign w:val="center"/>
          </w:tcPr>
          <w:p w14:paraId="429E3D22" w14:textId="5103E07A" w:rsidR="0029168A" w:rsidRPr="0029168A" w:rsidRDefault="0029168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29168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rsvn_gest_cntc</w:t>
            </w:r>
          </w:p>
        </w:tc>
        <w:tc>
          <w:tcPr>
            <w:tcW w:w="776" w:type="dxa"/>
            <w:vAlign w:val="center"/>
          </w:tcPr>
          <w:p w14:paraId="4B9C08C2" w14:textId="77777777" w:rsidR="0029168A" w:rsidRPr="00CF5000" w:rsidRDefault="0029168A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3C08D84A" w14:textId="77777777" w:rsidR="0029168A" w:rsidRPr="00CF5000" w:rsidRDefault="0029168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A5E523E" w14:textId="452F2797" w:rsidR="0029168A" w:rsidRDefault="0029168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예약자 연락처</w:t>
            </w:r>
          </w:p>
        </w:tc>
        <w:tc>
          <w:tcPr>
            <w:tcW w:w="1885" w:type="dxa"/>
            <w:vAlign w:val="center"/>
          </w:tcPr>
          <w:p w14:paraId="4F85F9AD" w14:textId="77777777" w:rsidR="0029168A" w:rsidRPr="00CF5000" w:rsidRDefault="0029168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29168A" w:rsidRPr="00002124" w14:paraId="6FF95E93" w14:textId="77777777" w:rsidTr="000A21B1">
        <w:tc>
          <w:tcPr>
            <w:tcW w:w="2825" w:type="dxa"/>
            <w:vAlign w:val="center"/>
          </w:tcPr>
          <w:p w14:paraId="0E3A6D6D" w14:textId="7FB4C6C8" w:rsidR="0029168A" w:rsidRPr="0029168A" w:rsidRDefault="00087D50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87D50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free_cancel_date</w:t>
            </w:r>
          </w:p>
        </w:tc>
        <w:tc>
          <w:tcPr>
            <w:tcW w:w="776" w:type="dxa"/>
            <w:vAlign w:val="center"/>
          </w:tcPr>
          <w:p w14:paraId="7284B062" w14:textId="77777777" w:rsidR="0029168A" w:rsidRPr="00CF5000" w:rsidRDefault="0029168A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676F8BDF" w14:textId="77777777" w:rsidR="0029168A" w:rsidRPr="00CF5000" w:rsidRDefault="0029168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D55D5FC" w14:textId="761BD06E" w:rsidR="0029168A" w:rsidRDefault="00087D50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무료 취소일자</w:t>
            </w:r>
          </w:p>
        </w:tc>
        <w:tc>
          <w:tcPr>
            <w:tcW w:w="1885" w:type="dxa"/>
            <w:vAlign w:val="center"/>
          </w:tcPr>
          <w:p w14:paraId="20FEF493" w14:textId="77777777" w:rsidR="0029168A" w:rsidRPr="00CF5000" w:rsidRDefault="0029168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29168A" w:rsidRPr="00002124" w14:paraId="13EE20F6" w14:textId="77777777" w:rsidTr="000A21B1">
        <w:tc>
          <w:tcPr>
            <w:tcW w:w="2825" w:type="dxa"/>
            <w:vAlign w:val="center"/>
          </w:tcPr>
          <w:p w14:paraId="7017CA56" w14:textId="724F289E" w:rsidR="0029168A" w:rsidRPr="0029168A" w:rsidRDefault="00087D50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87D50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daily_rate_sum</w:t>
            </w:r>
          </w:p>
        </w:tc>
        <w:tc>
          <w:tcPr>
            <w:tcW w:w="776" w:type="dxa"/>
            <w:vAlign w:val="center"/>
          </w:tcPr>
          <w:p w14:paraId="5BBA36FB" w14:textId="77777777" w:rsidR="0029168A" w:rsidRPr="00CF5000" w:rsidRDefault="0029168A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11DC3133" w14:textId="77777777" w:rsidR="0029168A" w:rsidRPr="00CF5000" w:rsidRDefault="0029168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4758283A" w14:textId="77777777" w:rsidR="0029168A" w:rsidRDefault="0029168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5" w:type="dxa"/>
            <w:vAlign w:val="center"/>
          </w:tcPr>
          <w:p w14:paraId="1C0C037A" w14:textId="77777777" w:rsidR="0029168A" w:rsidRPr="00CF5000" w:rsidRDefault="0029168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87D50" w:rsidRPr="00002124" w14:paraId="613CB318" w14:textId="77777777" w:rsidTr="000A21B1">
        <w:tc>
          <w:tcPr>
            <w:tcW w:w="2825" w:type="dxa"/>
            <w:vAlign w:val="center"/>
          </w:tcPr>
          <w:p w14:paraId="46914FBF" w14:textId="0FD5AD61" w:rsidR="00087D50" w:rsidRPr="00087D50" w:rsidRDefault="00087D50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87D50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sale_rate_net</w:t>
            </w:r>
          </w:p>
        </w:tc>
        <w:tc>
          <w:tcPr>
            <w:tcW w:w="776" w:type="dxa"/>
            <w:vAlign w:val="center"/>
          </w:tcPr>
          <w:p w14:paraId="4FAD1D9D" w14:textId="77777777" w:rsidR="00087D50" w:rsidRPr="00CF5000" w:rsidRDefault="00087D50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3F55F7F6" w14:textId="77777777" w:rsidR="00087D50" w:rsidRPr="00CF5000" w:rsidRDefault="00087D50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0166FBB" w14:textId="5F9306B9" w:rsidR="00087D50" w:rsidRDefault="00087D50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판매 </w:t>
            </w:r>
            <w:r w:rsidR="00884A72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요금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NET</w:t>
            </w:r>
          </w:p>
        </w:tc>
        <w:tc>
          <w:tcPr>
            <w:tcW w:w="1885" w:type="dxa"/>
            <w:vAlign w:val="center"/>
          </w:tcPr>
          <w:p w14:paraId="57C95131" w14:textId="77777777" w:rsidR="00087D50" w:rsidRPr="00CF5000" w:rsidRDefault="00087D50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87D50" w:rsidRPr="00002124" w14:paraId="712A8A89" w14:textId="77777777" w:rsidTr="000A21B1">
        <w:tc>
          <w:tcPr>
            <w:tcW w:w="2825" w:type="dxa"/>
            <w:vAlign w:val="center"/>
          </w:tcPr>
          <w:p w14:paraId="4E9150E8" w14:textId="5946451B" w:rsidR="00087D50" w:rsidRPr="00087D50" w:rsidRDefault="00087D50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87D50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rsvn_opt_seq_no</w:t>
            </w:r>
          </w:p>
        </w:tc>
        <w:tc>
          <w:tcPr>
            <w:tcW w:w="776" w:type="dxa"/>
            <w:vAlign w:val="center"/>
          </w:tcPr>
          <w:p w14:paraId="37D9C38D" w14:textId="77777777" w:rsidR="00087D50" w:rsidRPr="00CF5000" w:rsidRDefault="00087D50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382FC7F2" w14:textId="77777777" w:rsidR="00087D50" w:rsidRPr="00CF5000" w:rsidRDefault="00087D50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C1672F2" w14:textId="4C2C30AB" w:rsidR="00087D50" w:rsidRDefault="00087D50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옵션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ID </w:t>
            </w:r>
          </w:p>
        </w:tc>
        <w:tc>
          <w:tcPr>
            <w:tcW w:w="1885" w:type="dxa"/>
            <w:vAlign w:val="center"/>
          </w:tcPr>
          <w:p w14:paraId="24447433" w14:textId="77777777" w:rsidR="00087D50" w:rsidRPr="00CF5000" w:rsidRDefault="00087D50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87D50" w:rsidRPr="00002124" w14:paraId="53C1A233" w14:textId="77777777" w:rsidTr="000A21B1">
        <w:tc>
          <w:tcPr>
            <w:tcW w:w="2825" w:type="dxa"/>
            <w:vAlign w:val="center"/>
          </w:tcPr>
          <w:p w14:paraId="3BFB722E" w14:textId="11AD4375" w:rsidR="00087D50" w:rsidRPr="00087D50" w:rsidRDefault="00087D50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87D50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sale_rate_sum</w:t>
            </w:r>
          </w:p>
        </w:tc>
        <w:tc>
          <w:tcPr>
            <w:tcW w:w="776" w:type="dxa"/>
            <w:vAlign w:val="center"/>
          </w:tcPr>
          <w:p w14:paraId="38581D76" w14:textId="77777777" w:rsidR="00087D50" w:rsidRPr="00CF5000" w:rsidRDefault="00087D50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276F0E09" w14:textId="77777777" w:rsidR="00087D50" w:rsidRPr="00CF5000" w:rsidRDefault="00087D50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A7A44C3" w14:textId="77796560" w:rsidR="00087D50" w:rsidRDefault="00087D50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합계 금액</w:t>
            </w:r>
          </w:p>
        </w:tc>
        <w:tc>
          <w:tcPr>
            <w:tcW w:w="1885" w:type="dxa"/>
            <w:vAlign w:val="center"/>
          </w:tcPr>
          <w:p w14:paraId="6FACD058" w14:textId="77777777" w:rsidR="00087D50" w:rsidRPr="00CF5000" w:rsidRDefault="00087D50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87D50" w:rsidRPr="00002124" w14:paraId="135747AF" w14:textId="77777777" w:rsidTr="000A21B1">
        <w:tc>
          <w:tcPr>
            <w:tcW w:w="2825" w:type="dxa"/>
            <w:vAlign w:val="center"/>
          </w:tcPr>
          <w:p w14:paraId="24B891AB" w14:textId="39AC9770" w:rsidR="00087D50" w:rsidRPr="00087D50" w:rsidRDefault="00087D50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87D50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rsvn_manage_seq_no</w:t>
            </w:r>
          </w:p>
        </w:tc>
        <w:tc>
          <w:tcPr>
            <w:tcW w:w="776" w:type="dxa"/>
            <w:vAlign w:val="center"/>
          </w:tcPr>
          <w:p w14:paraId="57B913ED" w14:textId="77777777" w:rsidR="00087D50" w:rsidRPr="00CF5000" w:rsidRDefault="00087D50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723E5DE3" w14:textId="77777777" w:rsidR="00087D50" w:rsidRPr="00CF5000" w:rsidRDefault="00087D50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DA4B1CB" w14:textId="1F7B5B70" w:rsidR="00087D50" w:rsidRDefault="00087D50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관리 순번</w:t>
            </w:r>
          </w:p>
        </w:tc>
        <w:tc>
          <w:tcPr>
            <w:tcW w:w="1885" w:type="dxa"/>
            <w:vAlign w:val="center"/>
          </w:tcPr>
          <w:p w14:paraId="12459AFB" w14:textId="77777777" w:rsidR="00087D50" w:rsidRPr="00CF5000" w:rsidRDefault="00087D50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87D50" w:rsidRPr="00002124" w14:paraId="51AAC93C" w14:textId="77777777" w:rsidTr="000A21B1">
        <w:tc>
          <w:tcPr>
            <w:tcW w:w="2825" w:type="dxa"/>
            <w:vAlign w:val="center"/>
          </w:tcPr>
          <w:p w14:paraId="79BD2518" w14:textId="6711C0A0" w:rsidR="00087D50" w:rsidRPr="00087D50" w:rsidRDefault="00087D50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87D50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daily_rate</w:t>
            </w:r>
          </w:p>
        </w:tc>
        <w:tc>
          <w:tcPr>
            <w:tcW w:w="776" w:type="dxa"/>
            <w:vAlign w:val="center"/>
          </w:tcPr>
          <w:p w14:paraId="68450E1D" w14:textId="77777777" w:rsidR="00087D50" w:rsidRPr="00CF5000" w:rsidRDefault="00087D50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3C3B6D3D" w14:textId="77777777" w:rsidR="00087D50" w:rsidRPr="00CF5000" w:rsidRDefault="00087D50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4EDA9CEB" w14:textId="77777777" w:rsidR="00087D50" w:rsidRDefault="00087D50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5" w:type="dxa"/>
            <w:vAlign w:val="center"/>
          </w:tcPr>
          <w:p w14:paraId="33C2C275" w14:textId="77777777" w:rsidR="00087D50" w:rsidRPr="00CF5000" w:rsidRDefault="00087D50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87D50" w:rsidRPr="00002124" w14:paraId="22D1B2ED" w14:textId="77777777" w:rsidTr="000A21B1">
        <w:tc>
          <w:tcPr>
            <w:tcW w:w="2825" w:type="dxa"/>
            <w:vAlign w:val="center"/>
          </w:tcPr>
          <w:p w14:paraId="7896A573" w14:textId="0CA3ABFC" w:rsidR="00087D50" w:rsidRPr="00087D50" w:rsidRDefault="00087D50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87D50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sale_rate_net</w:t>
            </w:r>
          </w:p>
        </w:tc>
        <w:tc>
          <w:tcPr>
            <w:tcW w:w="776" w:type="dxa"/>
            <w:vAlign w:val="center"/>
          </w:tcPr>
          <w:p w14:paraId="46562962" w14:textId="77777777" w:rsidR="00087D50" w:rsidRPr="00CF5000" w:rsidRDefault="00087D50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727E7123" w14:textId="77777777" w:rsidR="00087D50" w:rsidRPr="00CF5000" w:rsidRDefault="00087D50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7C73210" w14:textId="25CCED5C" w:rsidR="00087D50" w:rsidRDefault="00087D50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판매 </w:t>
            </w:r>
            <w:r w:rsidR="00884A72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요금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NET</w:t>
            </w:r>
          </w:p>
        </w:tc>
        <w:tc>
          <w:tcPr>
            <w:tcW w:w="1885" w:type="dxa"/>
            <w:vAlign w:val="center"/>
          </w:tcPr>
          <w:p w14:paraId="2FD894D0" w14:textId="77777777" w:rsidR="00087D50" w:rsidRPr="00CF5000" w:rsidRDefault="00087D50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84A72" w:rsidRPr="00002124" w14:paraId="024BC3B9" w14:textId="77777777" w:rsidTr="000A21B1">
        <w:tc>
          <w:tcPr>
            <w:tcW w:w="2825" w:type="dxa"/>
            <w:vAlign w:val="center"/>
          </w:tcPr>
          <w:p w14:paraId="2AF52013" w14:textId="5F867EC3" w:rsidR="00884A72" w:rsidRPr="00087D50" w:rsidRDefault="00884A72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884A72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first_reg_dt</w:t>
            </w:r>
          </w:p>
        </w:tc>
        <w:tc>
          <w:tcPr>
            <w:tcW w:w="776" w:type="dxa"/>
            <w:vAlign w:val="center"/>
          </w:tcPr>
          <w:p w14:paraId="18DC53F1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578D12A0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A10684E" w14:textId="3D1341BC" w:rsidR="00884A72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최초 등록 일시</w:t>
            </w:r>
          </w:p>
        </w:tc>
        <w:tc>
          <w:tcPr>
            <w:tcW w:w="1885" w:type="dxa"/>
            <w:vAlign w:val="center"/>
          </w:tcPr>
          <w:p w14:paraId="427E4C8E" w14:textId="77777777" w:rsidR="00884A72" w:rsidRPr="00CF5000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87D50" w:rsidRPr="00002124" w14:paraId="71F04410" w14:textId="77777777" w:rsidTr="000A21B1">
        <w:tc>
          <w:tcPr>
            <w:tcW w:w="2825" w:type="dxa"/>
            <w:vAlign w:val="center"/>
          </w:tcPr>
          <w:p w14:paraId="002534F9" w14:textId="1A55D040" w:rsidR="00087D50" w:rsidRPr="00087D50" w:rsidRDefault="00884A72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884A72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last_chng_dt</w:t>
            </w:r>
          </w:p>
        </w:tc>
        <w:tc>
          <w:tcPr>
            <w:tcW w:w="776" w:type="dxa"/>
            <w:vAlign w:val="center"/>
          </w:tcPr>
          <w:p w14:paraId="2E6DD6ED" w14:textId="77777777" w:rsidR="00087D50" w:rsidRPr="00CF5000" w:rsidRDefault="00087D50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46DB0ADB" w14:textId="77777777" w:rsidR="00087D50" w:rsidRPr="00CF5000" w:rsidRDefault="00087D50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C3C43BB" w14:textId="6D8B4740" w:rsidR="00087D50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최종 수정 일시</w:t>
            </w:r>
          </w:p>
        </w:tc>
        <w:tc>
          <w:tcPr>
            <w:tcW w:w="1885" w:type="dxa"/>
            <w:vAlign w:val="center"/>
          </w:tcPr>
          <w:p w14:paraId="0EFF446A" w14:textId="77777777" w:rsidR="00087D50" w:rsidRPr="00CF5000" w:rsidRDefault="00087D50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84A72" w:rsidRPr="00002124" w14:paraId="7F3AFE6B" w14:textId="77777777" w:rsidTr="000A21B1">
        <w:tc>
          <w:tcPr>
            <w:tcW w:w="2825" w:type="dxa"/>
            <w:vAlign w:val="center"/>
          </w:tcPr>
          <w:p w14:paraId="2E76FCEA" w14:textId="7FE59A9B" w:rsidR="00884A72" w:rsidRPr="00884A72" w:rsidRDefault="00884A72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884A72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room_seq_no</w:t>
            </w:r>
          </w:p>
        </w:tc>
        <w:tc>
          <w:tcPr>
            <w:tcW w:w="776" w:type="dxa"/>
            <w:vAlign w:val="center"/>
          </w:tcPr>
          <w:p w14:paraId="25D17892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700B5187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D4395BC" w14:textId="4F97B8E4" w:rsidR="00884A72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객실 I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D</w:t>
            </w:r>
          </w:p>
        </w:tc>
        <w:tc>
          <w:tcPr>
            <w:tcW w:w="1885" w:type="dxa"/>
            <w:vAlign w:val="center"/>
          </w:tcPr>
          <w:p w14:paraId="24D44A81" w14:textId="77777777" w:rsidR="00884A72" w:rsidRPr="00CF5000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84A72" w:rsidRPr="00002124" w14:paraId="3480114F" w14:textId="77777777" w:rsidTr="000A21B1">
        <w:tc>
          <w:tcPr>
            <w:tcW w:w="2825" w:type="dxa"/>
            <w:vAlign w:val="center"/>
          </w:tcPr>
          <w:p w14:paraId="712872DF" w14:textId="3F312EB3" w:rsidR="00884A72" w:rsidRPr="00884A72" w:rsidRDefault="00884A72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884A72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money_unit_code</w:t>
            </w:r>
          </w:p>
        </w:tc>
        <w:tc>
          <w:tcPr>
            <w:tcW w:w="776" w:type="dxa"/>
            <w:vAlign w:val="center"/>
          </w:tcPr>
          <w:p w14:paraId="37CBCCBF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207A9F6B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B429228" w14:textId="114876AE" w:rsidR="00884A72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통화 코드</w:t>
            </w:r>
          </w:p>
        </w:tc>
        <w:tc>
          <w:tcPr>
            <w:tcW w:w="1885" w:type="dxa"/>
            <w:vAlign w:val="center"/>
          </w:tcPr>
          <w:p w14:paraId="63EDCA8B" w14:textId="77777777" w:rsidR="00884A72" w:rsidRPr="00CF5000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84A72" w:rsidRPr="00002124" w14:paraId="6D3A92E7" w14:textId="77777777" w:rsidTr="000A21B1">
        <w:tc>
          <w:tcPr>
            <w:tcW w:w="2825" w:type="dxa"/>
            <w:vAlign w:val="center"/>
          </w:tcPr>
          <w:p w14:paraId="1E5642A8" w14:textId="320B551B" w:rsidR="00884A72" w:rsidRPr="00884A72" w:rsidRDefault="00884A72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884A72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rsvn_manage_seq_no</w:t>
            </w:r>
          </w:p>
        </w:tc>
        <w:tc>
          <w:tcPr>
            <w:tcW w:w="776" w:type="dxa"/>
            <w:vAlign w:val="center"/>
          </w:tcPr>
          <w:p w14:paraId="6E47D675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54FB45E2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46B4C0D9" w14:textId="61D7D5B2" w:rsidR="00884A72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관리 순번</w:t>
            </w:r>
          </w:p>
        </w:tc>
        <w:tc>
          <w:tcPr>
            <w:tcW w:w="1885" w:type="dxa"/>
            <w:vAlign w:val="center"/>
          </w:tcPr>
          <w:p w14:paraId="1F572531" w14:textId="77777777" w:rsidR="00884A72" w:rsidRPr="00CF5000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84A72" w:rsidRPr="00002124" w14:paraId="1BA28EDB" w14:textId="77777777" w:rsidTr="000A21B1">
        <w:tc>
          <w:tcPr>
            <w:tcW w:w="2825" w:type="dxa"/>
            <w:vAlign w:val="center"/>
          </w:tcPr>
          <w:p w14:paraId="24734412" w14:textId="0A98A7B4" w:rsidR="00884A72" w:rsidRPr="00884A72" w:rsidRDefault="00884A72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884A72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sale_rate_sum</w:t>
            </w:r>
          </w:p>
        </w:tc>
        <w:tc>
          <w:tcPr>
            <w:tcW w:w="776" w:type="dxa"/>
            <w:vAlign w:val="center"/>
          </w:tcPr>
          <w:p w14:paraId="75072E51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2F88DA14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0230676" w14:textId="13266495" w:rsidR="00884A72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판매 요금 합계</w:t>
            </w:r>
          </w:p>
        </w:tc>
        <w:tc>
          <w:tcPr>
            <w:tcW w:w="1885" w:type="dxa"/>
            <w:vAlign w:val="center"/>
          </w:tcPr>
          <w:p w14:paraId="4ABBA480" w14:textId="77777777" w:rsidR="00884A72" w:rsidRPr="00CF5000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84A72" w:rsidRPr="00002124" w14:paraId="2D53AED3" w14:textId="77777777" w:rsidTr="000A21B1">
        <w:tc>
          <w:tcPr>
            <w:tcW w:w="2825" w:type="dxa"/>
            <w:vAlign w:val="center"/>
          </w:tcPr>
          <w:p w14:paraId="0056E0F2" w14:textId="7BD655DD" w:rsidR="00884A72" w:rsidRPr="00884A72" w:rsidRDefault="00884A72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884A72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lastRenderedPageBreak/>
              <w:t>sale_date</w:t>
            </w:r>
          </w:p>
        </w:tc>
        <w:tc>
          <w:tcPr>
            <w:tcW w:w="776" w:type="dxa"/>
            <w:vAlign w:val="center"/>
          </w:tcPr>
          <w:p w14:paraId="20004363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4525EB88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AC99BF8" w14:textId="56DD97AA" w:rsidR="00884A72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판매 일자</w:t>
            </w:r>
          </w:p>
        </w:tc>
        <w:tc>
          <w:tcPr>
            <w:tcW w:w="1885" w:type="dxa"/>
            <w:vAlign w:val="center"/>
          </w:tcPr>
          <w:p w14:paraId="03715197" w14:textId="77777777" w:rsidR="00884A72" w:rsidRPr="00CF5000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84A72" w:rsidRPr="00002124" w14:paraId="69E659DD" w14:textId="77777777" w:rsidTr="000A21B1">
        <w:tc>
          <w:tcPr>
            <w:tcW w:w="2825" w:type="dxa"/>
            <w:vAlign w:val="center"/>
          </w:tcPr>
          <w:p w14:paraId="18D233CE" w14:textId="4A38B435" w:rsidR="00884A72" w:rsidRPr="00884A72" w:rsidRDefault="00884A72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884A72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rate_seq_no</w:t>
            </w:r>
          </w:p>
        </w:tc>
        <w:tc>
          <w:tcPr>
            <w:tcW w:w="776" w:type="dxa"/>
            <w:vAlign w:val="center"/>
          </w:tcPr>
          <w:p w14:paraId="531A1B1C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2B8EE0A2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34C6A10" w14:textId="18F7DB0B" w:rsidR="00884A72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패키지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458DBF07" w14:textId="77777777" w:rsidR="00884A72" w:rsidRPr="00CF5000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84A72" w:rsidRPr="00002124" w14:paraId="5526BE47" w14:textId="77777777" w:rsidTr="000A21B1">
        <w:tc>
          <w:tcPr>
            <w:tcW w:w="2825" w:type="dxa"/>
            <w:vAlign w:val="center"/>
          </w:tcPr>
          <w:p w14:paraId="1CAEF4F3" w14:textId="2825BB8A" w:rsidR="00884A72" w:rsidRPr="00884A72" w:rsidRDefault="00884A72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884A72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daily_rate_no</w:t>
            </w:r>
          </w:p>
        </w:tc>
        <w:tc>
          <w:tcPr>
            <w:tcW w:w="776" w:type="dxa"/>
            <w:vAlign w:val="center"/>
          </w:tcPr>
          <w:p w14:paraId="7EF7CB57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0340CA3C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79B1C90" w14:textId="63AC22BE" w:rsidR="00884A72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일자별 요금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44A3A611" w14:textId="77777777" w:rsidR="00884A72" w:rsidRPr="00CF5000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84A72" w:rsidRPr="00002124" w14:paraId="75FAA4D3" w14:textId="77777777" w:rsidTr="000A21B1">
        <w:tc>
          <w:tcPr>
            <w:tcW w:w="2825" w:type="dxa"/>
            <w:vAlign w:val="center"/>
          </w:tcPr>
          <w:p w14:paraId="030CB1CD" w14:textId="1435C8E5" w:rsidR="00884A72" w:rsidRPr="00884A72" w:rsidRDefault="00884A72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884A72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cncl_id</w:t>
            </w:r>
          </w:p>
        </w:tc>
        <w:tc>
          <w:tcPr>
            <w:tcW w:w="776" w:type="dxa"/>
            <w:vAlign w:val="center"/>
          </w:tcPr>
          <w:p w14:paraId="190DB834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3E60553F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0B31EC4" w14:textId="5A774E1E" w:rsidR="00884A72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취소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D</w:t>
            </w:r>
          </w:p>
        </w:tc>
        <w:tc>
          <w:tcPr>
            <w:tcW w:w="1885" w:type="dxa"/>
            <w:vAlign w:val="center"/>
          </w:tcPr>
          <w:p w14:paraId="42B0069E" w14:textId="77777777" w:rsidR="00884A72" w:rsidRPr="00CF5000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84A72" w:rsidRPr="00002124" w14:paraId="566F9027" w14:textId="77777777" w:rsidTr="000A21B1">
        <w:tc>
          <w:tcPr>
            <w:tcW w:w="2825" w:type="dxa"/>
            <w:vAlign w:val="center"/>
          </w:tcPr>
          <w:p w14:paraId="06007FD2" w14:textId="1932FD67" w:rsidR="00884A72" w:rsidRPr="00884A72" w:rsidRDefault="00884A72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884A72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today_cancel_type</w:t>
            </w:r>
          </w:p>
        </w:tc>
        <w:tc>
          <w:tcPr>
            <w:tcW w:w="776" w:type="dxa"/>
            <w:vAlign w:val="center"/>
          </w:tcPr>
          <w:p w14:paraId="5C343CC8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5B0CA5E9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F45D302" w14:textId="5480D4DB" w:rsidR="00884A72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당일 취소 방법</w:t>
            </w:r>
          </w:p>
        </w:tc>
        <w:tc>
          <w:tcPr>
            <w:tcW w:w="1885" w:type="dxa"/>
            <w:vAlign w:val="center"/>
          </w:tcPr>
          <w:p w14:paraId="04BCB4C5" w14:textId="77777777" w:rsidR="00884A72" w:rsidRPr="00CF5000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84A72" w:rsidRPr="00002124" w14:paraId="799D14B9" w14:textId="77777777" w:rsidTr="000A21B1">
        <w:tc>
          <w:tcPr>
            <w:tcW w:w="2825" w:type="dxa"/>
            <w:vAlign w:val="center"/>
          </w:tcPr>
          <w:p w14:paraId="751B139F" w14:textId="66AE892E" w:rsidR="00884A72" w:rsidRPr="00884A72" w:rsidRDefault="00884A72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884A72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rsvn_status_code</w:t>
            </w:r>
          </w:p>
        </w:tc>
        <w:tc>
          <w:tcPr>
            <w:tcW w:w="776" w:type="dxa"/>
            <w:vAlign w:val="center"/>
          </w:tcPr>
          <w:p w14:paraId="2ACCAF6D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0972BB66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18BE085" w14:textId="3D34FD10" w:rsidR="00884A72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상태 코드</w:t>
            </w:r>
          </w:p>
        </w:tc>
        <w:tc>
          <w:tcPr>
            <w:tcW w:w="1885" w:type="dxa"/>
            <w:vAlign w:val="center"/>
          </w:tcPr>
          <w:p w14:paraId="3E310517" w14:textId="77777777" w:rsidR="00884A72" w:rsidRPr="00CF5000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84A72" w:rsidRPr="00002124" w14:paraId="4FFB2092" w14:textId="77777777" w:rsidTr="000A21B1">
        <w:tc>
          <w:tcPr>
            <w:tcW w:w="2825" w:type="dxa"/>
            <w:vAlign w:val="center"/>
          </w:tcPr>
          <w:p w14:paraId="6955880B" w14:textId="1CA17F87" w:rsidR="00884A72" w:rsidRPr="00884A72" w:rsidRDefault="00884A72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884A72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cncl_policy_manage_mst_key</w:t>
            </w:r>
          </w:p>
        </w:tc>
        <w:tc>
          <w:tcPr>
            <w:tcW w:w="776" w:type="dxa"/>
            <w:vAlign w:val="center"/>
          </w:tcPr>
          <w:p w14:paraId="1150EF2E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68F481BD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7221B30" w14:textId="468CD894" w:rsidR="00884A72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취소 정책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MST KEY</w:t>
            </w:r>
          </w:p>
        </w:tc>
        <w:tc>
          <w:tcPr>
            <w:tcW w:w="1885" w:type="dxa"/>
            <w:vAlign w:val="center"/>
          </w:tcPr>
          <w:p w14:paraId="4279A6A7" w14:textId="77777777" w:rsidR="00884A72" w:rsidRPr="00CF5000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84A72" w:rsidRPr="00002124" w14:paraId="78C60FB8" w14:textId="77777777" w:rsidTr="000A21B1">
        <w:tc>
          <w:tcPr>
            <w:tcW w:w="2825" w:type="dxa"/>
            <w:vAlign w:val="center"/>
          </w:tcPr>
          <w:p w14:paraId="68E6E67D" w14:textId="4BCF942D" w:rsidR="00884A72" w:rsidRPr="00884A72" w:rsidRDefault="00884A72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884A72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rsvn_gest_card_val_term</w:t>
            </w:r>
          </w:p>
        </w:tc>
        <w:tc>
          <w:tcPr>
            <w:tcW w:w="776" w:type="dxa"/>
            <w:vAlign w:val="center"/>
          </w:tcPr>
          <w:p w14:paraId="7D252F9C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16A06A96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325BA29" w14:textId="34C9F528" w:rsidR="00884A72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카드 유효기간</w:t>
            </w:r>
          </w:p>
        </w:tc>
        <w:tc>
          <w:tcPr>
            <w:tcW w:w="1885" w:type="dxa"/>
            <w:vAlign w:val="center"/>
          </w:tcPr>
          <w:p w14:paraId="79637D2D" w14:textId="77777777" w:rsidR="00884A72" w:rsidRPr="00CF5000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84A72" w:rsidRPr="00002124" w14:paraId="6B14ABB0" w14:textId="77777777" w:rsidTr="000A21B1">
        <w:tc>
          <w:tcPr>
            <w:tcW w:w="2825" w:type="dxa"/>
            <w:vAlign w:val="center"/>
          </w:tcPr>
          <w:p w14:paraId="4AD0DE2C" w14:textId="71ECDEF2" w:rsidR="00884A72" w:rsidRPr="00884A72" w:rsidRDefault="00884A72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884A72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dept_date</w:t>
            </w:r>
          </w:p>
        </w:tc>
        <w:tc>
          <w:tcPr>
            <w:tcW w:w="776" w:type="dxa"/>
            <w:vAlign w:val="center"/>
          </w:tcPr>
          <w:p w14:paraId="49E82490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69CF7556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6D559F4" w14:textId="2431B3CD" w:rsidR="00884A72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체크아웃</w:t>
            </w:r>
          </w:p>
        </w:tc>
        <w:tc>
          <w:tcPr>
            <w:tcW w:w="1885" w:type="dxa"/>
            <w:vAlign w:val="center"/>
          </w:tcPr>
          <w:p w14:paraId="51E8CD31" w14:textId="77777777" w:rsidR="00884A72" w:rsidRPr="00CF5000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84A72" w:rsidRPr="00002124" w14:paraId="5035FBE7" w14:textId="77777777" w:rsidTr="000A21B1">
        <w:tc>
          <w:tcPr>
            <w:tcW w:w="2825" w:type="dxa"/>
            <w:vAlign w:val="center"/>
          </w:tcPr>
          <w:p w14:paraId="7DD3746C" w14:textId="51848740" w:rsidR="00884A72" w:rsidRPr="00884A72" w:rsidRDefault="00884A72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884A72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cancel_fee</w:t>
            </w:r>
          </w:p>
        </w:tc>
        <w:tc>
          <w:tcPr>
            <w:tcW w:w="776" w:type="dxa"/>
            <w:vAlign w:val="center"/>
          </w:tcPr>
          <w:p w14:paraId="34263DC9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3A1D06E3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69DF528" w14:textId="061B278D" w:rsidR="00884A72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취소 금액</w:t>
            </w:r>
          </w:p>
        </w:tc>
        <w:tc>
          <w:tcPr>
            <w:tcW w:w="1885" w:type="dxa"/>
            <w:vAlign w:val="center"/>
          </w:tcPr>
          <w:p w14:paraId="74D2A5F7" w14:textId="77777777" w:rsidR="00884A72" w:rsidRPr="00CF5000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84A72" w:rsidRPr="00002124" w14:paraId="7DD1D165" w14:textId="77777777" w:rsidTr="000A21B1">
        <w:tc>
          <w:tcPr>
            <w:tcW w:w="2825" w:type="dxa"/>
            <w:vAlign w:val="center"/>
          </w:tcPr>
          <w:p w14:paraId="42CEF1F3" w14:textId="74F5AF21" w:rsidR="00884A72" w:rsidRPr="00884A72" w:rsidRDefault="00884A72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884A72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rsvn_gest_child</w:t>
            </w:r>
          </w:p>
        </w:tc>
        <w:tc>
          <w:tcPr>
            <w:tcW w:w="776" w:type="dxa"/>
            <w:vAlign w:val="center"/>
          </w:tcPr>
          <w:p w14:paraId="1824D7DD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5879F1EE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9431D96" w14:textId="015D0705" w:rsidR="00884A72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아동 수</w:t>
            </w:r>
          </w:p>
        </w:tc>
        <w:tc>
          <w:tcPr>
            <w:tcW w:w="1885" w:type="dxa"/>
            <w:vAlign w:val="center"/>
          </w:tcPr>
          <w:p w14:paraId="7ED2F36E" w14:textId="77777777" w:rsidR="00884A72" w:rsidRPr="00CF5000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84A72" w:rsidRPr="00002124" w14:paraId="6673BC2F" w14:textId="77777777" w:rsidTr="000A21B1">
        <w:tc>
          <w:tcPr>
            <w:tcW w:w="2825" w:type="dxa"/>
            <w:vAlign w:val="center"/>
          </w:tcPr>
          <w:p w14:paraId="6C6D3F2B" w14:textId="31C12BDA" w:rsidR="00884A72" w:rsidRPr="00884A72" w:rsidRDefault="00884A72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884A72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region_name</w:t>
            </w:r>
          </w:p>
        </w:tc>
        <w:tc>
          <w:tcPr>
            <w:tcW w:w="776" w:type="dxa"/>
            <w:vAlign w:val="center"/>
          </w:tcPr>
          <w:p w14:paraId="361D57AC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1EB92F7D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415F8542" w14:textId="30C7F8CB" w:rsidR="00884A72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지역 명</w:t>
            </w:r>
          </w:p>
        </w:tc>
        <w:tc>
          <w:tcPr>
            <w:tcW w:w="1885" w:type="dxa"/>
            <w:vAlign w:val="center"/>
          </w:tcPr>
          <w:p w14:paraId="08880D52" w14:textId="77777777" w:rsidR="00884A72" w:rsidRPr="00CF5000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84A72" w:rsidRPr="00002124" w14:paraId="2FC1C9FF" w14:textId="77777777" w:rsidTr="000A21B1">
        <w:tc>
          <w:tcPr>
            <w:tcW w:w="2825" w:type="dxa"/>
            <w:vAlign w:val="center"/>
          </w:tcPr>
          <w:p w14:paraId="2D2ADF4E" w14:textId="07C1F495" w:rsidR="00884A72" w:rsidRPr="00884A72" w:rsidRDefault="005856F1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5856F1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rsvn_reqmatter</w:t>
            </w:r>
          </w:p>
        </w:tc>
        <w:tc>
          <w:tcPr>
            <w:tcW w:w="776" w:type="dxa"/>
            <w:vAlign w:val="center"/>
          </w:tcPr>
          <w:p w14:paraId="60C59108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1659D25D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EE7EB8A" w14:textId="076C77E1" w:rsidR="00884A72" w:rsidRDefault="005856F1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시 요청사항</w:t>
            </w:r>
          </w:p>
        </w:tc>
        <w:tc>
          <w:tcPr>
            <w:tcW w:w="1885" w:type="dxa"/>
            <w:vAlign w:val="center"/>
          </w:tcPr>
          <w:p w14:paraId="7243D7FC" w14:textId="77777777" w:rsidR="00884A72" w:rsidRPr="00CF5000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84A72" w:rsidRPr="00002124" w14:paraId="51DA5431" w14:textId="77777777" w:rsidTr="000A21B1">
        <w:tc>
          <w:tcPr>
            <w:tcW w:w="2825" w:type="dxa"/>
            <w:vAlign w:val="center"/>
          </w:tcPr>
          <w:p w14:paraId="77D66405" w14:textId="764A72FF" w:rsidR="00884A72" w:rsidRPr="00884A72" w:rsidRDefault="00A13245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A13245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rsvn_day</w:t>
            </w:r>
          </w:p>
        </w:tc>
        <w:tc>
          <w:tcPr>
            <w:tcW w:w="776" w:type="dxa"/>
            <w:vAlign w:val="center"/>
          </w:tcPr>
          <w:p w14:paraId="76C817C3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75448F18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2328447" w14:textId="5D2B7A38" w:rsidR="00884A72" w:rsidRDefault="00A13245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요일</w:t>
            </w:r>
          </w:p>
        </w:tc>
        <w:tc>
          <w:tcPr>
            <w:tcW w:w="1885" w:type="dxa"/>
            <w:vAlign w:val="center"/>
          </w:tcPr>
          <w:p w14:paraId="47097BAC" w14:textId="77777777" w:rsidR="00884A72" w:rsidRPr="00CF5000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884A72" w:rsidRPr="00002124" w14:paraId="7CA5F850" w14:textId="77777777" w:rsidTr="000A21B1">
        <w:tc>
          <w:tcPr>
            <w:tcW w:w="2825" w:type="dxa"/>
            <w:vAlign w:val="center"/>
          </w:tcPr>
          <w:p w14:paraId="6524A09D" w14:textId="06F499F9" w:rsidR="00884A72" w:rsidRPr="00884A72" w:rsidRDefault="00A13245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A13245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cncl_appl_time</w:t>
            </w:r>
          </w:p>
        </w:tc>
        <w:tc>
          <w:tcPr>
            <w:tcW w:w="776" w:type="dxa"/>
            <w:vAlign w:val="center"/>
          </w:tcPr>
          <w:p w14:paraId="49329D0C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35BFB26C" w14:textId="77777777" w:rsidR="00884A72" w:rsidRPr="00CF5000" w:rsidRDefault="00884A72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62CA3A4" w14:textId="6645FCF8" w:rsidR="00884A72" w:rsidRDefault="00A13245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취소 정책 적용 시간</w:t>
            </w:r>
          </w:p>
        </w:tc>
        <w:tc>
          <w:tcPr>
            <w:tcW w:w="1885" w:type="dxa"/>
            <w:vAlign w:val="center"/>
          </w:tcPr>
          <w:p w14:paraId="498E8C37" w14:textId="77777777" w:rsidR="00884A72" w:rsidRPr="00CF5000" w:rsidRDefault="00884A72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A13245" w:rsidRPr="00002124" w14:paraId="0CA9EC1C" w14:textId="77777777" w:rsidTr="000A21B1">
        <w:tc>
          <w:tcPr>
            <w:tcW w:w="2825" w:type="dxa"/>
            <w:vAlign w:val="center"/>
          </w:tcPr>
          <w:p w14:paraId="3B96FB3E" w14:textId="47F1FF26" w:rsidR="00A13245" w:rsidRPr="00A13245" w:rsidRDefault="00A13245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A13245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rsvn_gest_cardno</w:t>
            </w:r>
          </w:p>
        </w:tc>
        <w:tc>
          <w:tcPr>
            <w:tcW w:w="776" w:type="dxa"/>
            <w:vAlign w:val="center"/>
          </w:tcPr>
          <w:p w14:paraId="2A313D1C" w14:textId="77777777" w:rsidR="00A13245" w:rsidRPr="00CF5000" w:rsidRDefault="00A13245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3E022EDE" w14:textId="77777777" w:rsidR="00A13245" w:rsidRPr="00CF5000" w:rsidRDefault="00A13245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4CCD05D" w14:textId="3AB38BAE" w:rsidR="00A13245" w:rsidRDefault="00A13245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카드번호</w:t>
            </w:r>
          </w:p>
        </w:tc>
        <w:tc>
          <w:tcPr>
            <w:tcW w:w="1885" w:type="dxa"/>
            <w:vAlign w:val="center"/>
          </w:tcPr>
          <w:p w14:paraId="70627831" w14:textId="77777777" w:rsidR="00A13245" w:rsidRPr="00CF5000" w:rsidRDefault="00A13245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A13245" w:rsidRPr="00002124" w14:paraId="66DE426A" w14:textId="77777777" w:rsidTr="000A21B1">
        <w:tc>
          <w:tcPr>
            <w:tcW w:w="2825" w:type="dxa"/>
            <w:vAlign w:val="center"/>
          </w:tcPr>
          <w:p w14:paraId="35026D63" w14:textId="5265DED2" w:rsidR="00A13245" w:rsidRPr="00A13245" w:rsidRDefault="00A13245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A13245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hotel_site_url</w:t>
            </w:r>
          </w:p>
        </w:tc>
        <w:tc>
          <w:tcPr>
            <w:tcW w:w="776" w:type="dxa"/>
            <w:vAlign w:val="center"/>
          </w:tcPr>
          <w:p w14:paraId="392B359F" w14:textId="77777777" w:rsidR="00A13245" w:rsidRPr="00CF5000" w:rsidRDefault="00A13245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49B4F99D" w14:textId="77777777" w:rsidR="00A13245" w:rsidRPr="00CF5000" w:rsidRDefault="00A13245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ED8E89B" w14:textId="3EAE5363" w:rsidR="00A13245" w:rsidRDefault="00A13245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호텔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URL</w:t>
            </w:r>
          </w:p>
        </w:tc>
        <w:tc>
          <w:tcPr>
            <w:tcW w:w="1885" w:type="dxa"/>
            <w:vAlign w:val="center"/>
          </w:tcPr>
          <w:p w14:paraId="226063B8" w14:textId="77777777" w:rsidR="00A13245" w:rsidRPr="00CF5000" w:rsidRDefault="00A13245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A13245" w:rsidRPr="00002124" w14:paraId="17CED451" w14:textId="77777777" w:rsidTr="000A21B1">
        <w:tc>
          <w:tcPr>
            <w:tcW w:w="2825" w:type="dxa"/>
            <w:vAlign w:val="center"/>
          </w:tcPr>
          <w:p w14:paraId="31C2FFF6" w14:textId="234019C5" w:rsidR="00A13245" w:rsidRPr="00A13245" w:rsidRDefault="00A13245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A13245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today_cancel_cost</w:t>
            </w:r>
          </w:p>
        </w:tc>
        <w:tc>
          <w:tcPr>
            <w:tcW w:w="776" w:type="dxa"/>
            <w:vAlign w:val="center"/>
          </w:tcPr>
          <w:p w14:paraId="20E2496D" w14:textId="77777777" w:rsidR="00A13245" w:rsidRPr="00CF5000" w:rsidRDefault="00A13245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242791E6" w14:textId="77777777" w:rsidR="00A13245" w:rsidRPr="00CF5000" w:rsidRDefault="00A13245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D14D9FB" w14:textId="32BECB34" w:rsidR="00A13245" w:rsidRDefault="00A13245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당일 취소 수수료</w:t>
            </w:r>
          </w:p>
        </w:tc>
        <w:tc>
          <w:tcPr>
            <w:tcW w:w="1885" w:type="dxa"/>
            <w:vAlign w:val="center"/>
          </w:tcPr>
          <w:p w14:paraId="43FB3937" w14:textId="77777777" w:rsidR="00A13245" w:rsidRPr="00CF5000" w:rsidRDefault="00A13245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A13245" w:rsidRPr="00002124" w14:paraId="55250586" w14:textId="77777777" w:rsidTr="000A21B1">
        <w:tc>
          <w:tcPr>
            <w:tcW w:w="2825" w:type="dxa"/>
            <w:vAlign w:val="center"/>
          </w:tcPr>
          <w:p w14:paraId="5DF10866" w14:textId="29871AA8" w:rsidR="00A13245" w:rsidRPr="00A13245" w:rsidRDefault="00A13245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A13245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rsvn_status_name</w:t>
            </w:r>
          </w:p>
        </w:tc>
        <w:tc>
          <w:tcPr>
            <w:tcW w:w="776" w:type="dxa"/>
            <w:vAlign w:val="center"/>
          </w:tcPr>
          <w:p w14:paraId="02DC2C51" w14:textId="77777777" w:rsidR="00A13245" w:rsidRPr="00CF5000" w:rsidRDefault="00A13245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539CCB2F" w14:textId="77777777" w:rsidR="00A13245" w:rsidRPr="00CF5000" w:rsidRDefault="00A13245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412BA6EA" w14:textId="63323511" w:rsidR="00A13245" w:rsidRDefault="00A13245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상태 명</w:t>
            </w:r>
          </w:p>
        </w:tc>
        <w:tc>
          <w:tcPr>
            <w:tcW w:w="1885" w:type="dxa"/>
            <w:vAlign w:val="center"/>
          </w:tcPr>
          <w:p w14:paraId="42AF2B82" w14:textId="77777777" w:rsidR="00A13245" w:rsidRPr="00CF5000" w:rsidRDefault="00A13245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A13245" w:rsidRPr="00002124" w14:paraId="496B3E78" w14:textId="77777777" w:rsidTr="000A21B1">
        <w:tc>
          <w:tcPr>
            <w:tcW w:w="2825" w:type="dxa"/>
            <w:vAlign w:val="center"/>
          </w:tcPr>
          <w:p w14:paraId="617491E4" w14:textId="318A2B21" w:rsidR="00A13245" w:rsidRPr="00A13245" w:rsidRDefault="00A13245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A13245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cncl_policy_kind</w:t>
            </w:r>
          </w:p>
        </w:tc>
        <w:tc>
          <w:tcPr>
            <w:tcW w:w="776" w:type="dxa"/>
            <w:vAlign w:val="center"/>
          </w:tcPr>
          <w:p w14:paraId="500DD508" w14:textId="77777777" w:rsidR="00A13245" w:rsidRPr="00CF5000" w:rsidRDefault="00A13245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3DB281C0" w14:textId="77777777" w:rsidR="00A13245" w:rsidRPr="00CF5000" w:rsidRDefault="00A13245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4288788" w14:textId="46880AD8" w:rsidR="00A13245" w:rsidRDefault="00A13245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취소 정책 종류</w:t>
            </w:r>
          </w:p>
        </w:tc>
        <w:tc>
          <w:tcPr>
            <w:tcW w:w="1885" w:type="dxa"/>
            <w:vAlign w:val="center"/>
          </w:tcPr>
          <w:p w14:paraId="21E42BA6" w14:textId="77777777" w:rsidR="00A13245" w:rsidRPr="00CF5000" w:rsidRDefault="00A13245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A13245" w:rsidRPr="00002124" w14:paraId="7A46E71E" w14:textId="77777777" w:rsidTr="000A21B1">
        <w:tc>
          <w:tcPr>
            <w:tcW w:w="2825" w:type="dxa"/>
            <w:vAlign w:val="center"/>
          </w:tcPr>
          <w:p w14:paraId="331A95E0" w14:textId="2EFB95FC" w:rsidR="00A13245" w:rsidRPr="00A13245" w:rsidRDefault="00A13245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A13245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rate_name</w:t>
            </w:r>
          </w:p>
        </w:tc>
        <w:tc>
          <w:tcPr>
            <w:tcW w:w="776" w:type="dxa"/>
            <w:vAlign w:val="center"/>
          </w:tcPr>
          <w:p w14:paraId="1DF46FE5" w14:textId="77777777" w:rsidR="00A13245" w:rsidRPr="00CF5000" w:rsidRDefault="00A13245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45755C8A" w14:textId="77777777" w:rsidR="00A13245" w:rsidRPr="00CF5000" w:rsidRDefault="00A13245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426BE463" w14:textId="2B095B64" w:rsidR="00A13245" w:rsidRDefault="00A13245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패키지 명</w:t>
            </w:r>
          </w:p>
        </w:tc>
        <w:tc>
          <w:tcPr>
            <w:tcW w:w="1885" w:type="dxa"/>
            <w:vAlign w:val="center"/>
          </w:tcPr>
          <w:p w14:paraId="40258407" w14:textId="77777777" w:rsidR="00A13245" w:rsidRPr="00CF5000" w:rsidRDefault="00A13245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A13245" w:rsidRPr="00002124" w14:paraId="07C19AEB" w14:textId="77777777" w:rsidTr="000A21B1">
        <w:tc>
          <w:tcPr>
            <w:tcW w:w="2825" w:type="dxa"/>
            <w:vAlign w:val="center"/>
          </w:tcPr>
          <w:p w14:paraId="76DF9612" w14:textId="47339A19" w:rsidR="00A13245" w:rsidRPr="00A13245" w:rsidRDefault="00A13245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A13245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daily_rate_master</w:t>
            </w:r>
          </w:p>
        </w:tc>
        <w:tc>
          <w:tcPr>
            <w:tcW w:w="776" w:type="dxa"/>
            <w:vAlign w:val="center"/>
          </w:tcPr>
          <w:p w14:paraId="7A8D2A72" w14:textId="77777777" w:rsidR="00A13245" w:rsidRPr="00CF5000" w:rsidRDefault="00A13245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14A245A3" w14:textId="77777777" w:rsidR="00A13245" w:rsidRPr="00CF5000" w:rsidRDefault="00A13245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056392F" w14:textId="77777777" w:rsidR="00A13245" w:rsidRDefault="00A13245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5" w:type="dxa"/>
            <w:vAlign w:val="center"/>
          </w:tcPr>
          <w:p w14:paraId="76DC9809" w14:textId="77777777" w:rsidR="00A13245" w:rsidRPr="00CF5000" w:rsidRDefault="00A13245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A13245" w:rsidRPr="00002124" w14:paraId="3DC8A6B8" w14:textId="77777777" w:rsidTr="000A21B1">
        <w:tc>
          <w:tcPr>
            <w:tcW w:w="2825" w:type="dxa"/>
            <w:vAlign w:val="center"/>
          </w:tcPr>
          <w:p w14:paraId="13D8DBBB" w14:textId="21622C78" w:rsidR="00A13245" w:rsidRPr="00A13245" w:rsidRDefault="00A13245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A13245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sale_rate_net</w:t>
            </w:r>
          </w:p>
        </w:tc>
        <w:tc>
          <w:tcPr>
            <w:tcW w:w="776" w:type="dxa"/>
            <w:vAlign w:val="center"/>
          </w:tcPr>
          <w:p w14:paraId="01724C4F" w14:textId="77777777" w:rsidR="00A13245" w:rsidRPr="00CF5000" w:rsidRDefault="00A13245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18E62F18" w14:textId="77777777" w:rsidR="00A13245" w:rsidRPr="00CF5000" w:rsidRDefault="00A13245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1A96EA1" w14:textId="125E3C97" w:rsidR="00A13245" w:rsidRDefault="00A13245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판매 요금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NET</w:t>
            </w:r>
          </w:p>
        </w:tc>
        <w:tc>
          <w:tcPr>
            <w:tcW w:w="1885" w:type="dxa"/>
            <w:vAlign w:val="center"/>
          </w:tcPr>
          <w:p w14:paraId="6C0603B2" w14:textId="77777777" w:rsidR="00A13245" w:rsidRPr="00CF5000" w:rsidRDefault="00A13245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A13245" w:rsidRPr="00002124" w14:paraId="6F87EB5C" w14:textId="77777777" w:rsidTr="000A21B1">
        <w:tc>
          <w:tcPr>
            <w:tcW w:w="2825" w:type="dxa"/>
            <w:vAlign w:val="center"/>
          </w:tcPr>
          <w:p w14:paraId="76737C8B" w14:textId="4766A498" w:rsidR="00A13245" w:rsidRPr="00A13245" w:rsidRDefault="0020584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20584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rsvn_opt_seq_no</w:t>
            </w:r>
          </w:p>
        </w:tc>
        <w:tc>
          <w:tcPr>
            <w:tcW w:w="776" w:type="dxa"/>
            <w:vAlign w:val="center"/>
          </w:tcPr>
          <w:p w14:paraId="477DCE0B" w14:textId="77777777" w:rsidR="00A13245" w:rsidRPr="00CF5000" w:rsidRDefault="00A13245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4056450D" w14:textId="77777777" w:rsidR="00A13245" w:rsidRPr="00CF5000" w:rsidRDefault="00A13245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48A3E162" w14:textId="67FE7581" w:rsidR="00A13245" w:rsidRDefault="0020584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예약 옵션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520A4863" w14:textId="77777777" w:rsidR="00A13245" w:rsidRPr="00CF5000" w:rsidRDefault="00A13245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A13245" w:rsidRPr="00002124" w14:paraId="28A16269" w14:textId="77777777" w:rsidTr="000A21B1">
        <w:tc>
          <w:tcPr>
            <w:tcW w:w="2825" w:type="dxa"/>
            <w:vAlign w:val="center"/>
          </w:tcPr>
          <w:p w14:paraId="383D3B0C" w14:textId="5B44C236" w:rsidR="00A13245" w:rsidRPr="00A13245" w:rsidRDefault="0020584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20584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rsvn_opt_qty</w:t>
            </w:r>
          </w:p>
        </w:tc>
        <w:tc>
          <w:tcPr>
            <w:tcW w:w="776" w:type="dxa"/>
            <w:vAlign w:val="center"/>
          </w:tcPr>
          <w:p w14:paraId="200F0325" w14:textId="77777777" w:rsidR="00A13245" w:rsidRPr="00CF5000" w:rsidRDefault="00A13245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7AF8565D" w14:textId="77777777" w:rsidR="00A13245" w:rsidRPr="00CF5000" w:rsidRDefault="00A13245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4162945" w14:textId="5F5037D7" w:rsidR="00A13245" w:rsidRDefault="0020584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옵션 수량</w:t>
            </w:r>
          </w:p>
        </w:tc>
        <w:tc>
          <w:tcPr>
            <w:tcW w:w="1885" w:type="dxa"/>
            <w:vAlign w:val="center"/>
          </w:tcPr>
          <w:p w14:paraId="0139FCBC" w14:textId="77777777" w:rsidR="00A13245" w:rsidRPr="00CF5000" w:rsidRDefault="00A13245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A13245" w:rsidRPr="00002124" w14:paraId="72AB6C75" w14:textId="77777777" w:rsidTr="000A21B1">
        <w:tc>
          <w:tcPr>
            <w:tcW w:w="2825" w:type="dxa"/>
            <w:vAlign w:val="center"/>
          </w:tcPr>
          <w:p w14:paraId="2FAE9651" w14:textId="27127815" w:rsidR="00A13245" w:rsidRPr="00A13245" w:rsidRDefault="0020584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20584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sale_rate_sum</w:t>
            </w:r>
          </w:p>
        </w:tc>
        <w:tc>
          <w:tcPr>
            <w:tcW w:w="776" w:type="dxa"/>
            <w:vAlign w:val="center"/>
          </w:tcPr>
          <w:p w14:paraId="57C961B7" w14:textId="77777777" w:rsidR="00A13245" w:rsidRPr="00CF5000" w:rsidRDefault="00A13245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63B67D79" w14:textId="77777777" w:rsidR="00A13245" w:rsidRPr="00CF5000" w:rsidRDefault="00A13245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AF87C8C" w14:textId="3A86AF27" w:rsidR="00A13245" w:rsidRDefault="0020584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판매 요금 합계</w:t>
            </w:r>
          </w:p>
        </w:tc>
        <w:tc>
          <w:tcPr>
            <w:tcW w:w="1885" w:type="dxa"/>
            <w:vAlign w:val="center"/>
          </w:tcPr>
          <w:p w14:paraId="59CEEEC9" w14:textId="77777777" w:rsidR="00A13245" w:rsidRPr="00CF5000" w:rsidRDefault="00A13245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20584A" w:rsidRPr="00002124" w14:paraId="35AE6A61" w14:textId="77777777" w:rsidTr="000A21B1">
        <w:tc>
          <w:tcPr>
            <w:tcW w:w="2825" w:type="dxa"/>
            <w:vAlign w:val="center"/>
          </w:tcPr>
          <w:p w14:paraId="3CA88E42" w14:textId="448D7B5D" w:rsidR="0020584A" w:rsidRPr="0020584A" w:rsidRDefault="0020584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20584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rate_seq_no</w:t>
            </w:r>
          </w:p>
        </w:tc>
        <w:tc>
          <w:tcPr>
            <w:tcW w:w="776" w:type="dxa"/>
            <w:vAlign w:val="center"/>
          </w:tcPr>
          <w:p w14:paraId="2966613B" w14:textId="77777777" w:rsidR="0020584A" w:rsidRPr="00CF5000" w:rsidRDefault="0020584A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57ACD372" w14:textId="77777777" w:rsidR="0020584A" w:rsidRPr="00CF5000" w:rsidRDefault="0020584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C38B367" w14:textId="17A84861" w:rsidR="0020584A" w:rsidRDefault="0020584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패키지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46473AFA" w14:textId="77777777" w:rsidR="0020584A" w:rsidRPr="00CF5000" w:rsidRDefault="0020584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20584A" w:rsidRPr="00002124" w14:paraId="3360F7E0" w14:textId="77777777" w:rsidTr="000A21B1">
        <w:tc>
          <w:tcPr>
            <w:tcW w:w="2825" w:type="dxa"/>
            <w:vAlign w:val="center"/>
          </w:tcPr>
          <w:p w14:paraId="109CC2F5" w14:textId="3659519D" w:rsidR="0020584A" w:rsidRPr="0020584A" w:rsidRDefault="0020584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20584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room_seq_no</w:t>
            </w:r>
          </w:p>
        </w:tc>
        <w:tc>
          <w:tcPr>
            <w:tcW w:w="776" w:type="dxa"/>
            <w:vAlign w:val="center"/>
          </w:tcPr>
          <w:p w14:paraId="68EFFBC8" w14:textId="77777777" w:rsidR="0020584A" w:rsidRPr="00CF5000" w:rsidRDefault="0020584A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599B0C22" w14:textId="77777777" w:rsidR="0020584A" w:rsidRPr="00CF5000" w:rsidRDefault="0020584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C2D6472" w14:textId="5E929186" w:rsidR="0020584A" w:rsidRDefault="0020584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객실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64733910" w14:textId="77777777" w:rsidR="0020584A" w:rsidRPr="00CF5000" w:rsidRDefault="0020584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20584A" w:rsidRPr="00002124" w14:paraId="4EB46D00" w14:textId="77777777" w:rsidTr="000A21B1">
        <w:tc>
          <w:tcPr>
            <w:tcW w:w="2825" w:type="dxa"/>
            <w:vAlign w:val="center"/>
          </w:tcPr>
          <w:p w14:paraId="5251E332" w14:textId="224D81ED" w:rsidR="0020584A" w:rsidRPr="0020584A" w:rsidRDefault="0020584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20584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rsvn_manage_seq_no</w:t>
            </w:r>
          </w:p>
        </w:tc>
        <w:tc>
          <w:tcPr>
            <w:tcW w:w="776" w:type="dxa"/>
            <w:vAlign w:val="center"/>
          </w:tcPr>
          <w:p w14:paraId="2A85D3CD" w14:textId="77777777" w:rsidR="0020584A" w:rsidRPr="00CF5000" w:rsidRDefault="0020584A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6B1B22C2" w14:textId="77777777" w:rsidR="0020584A" w:rsidRPr="00CF5000" w:rsidRDefault="0020584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B114AAA" w14:textId="63A4CD66" w:rsidR="0020584A" w:rsidRDefault="0020584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관리 순번</w:t>
            </w:r>
          </w:p>
        </w:tc>
        <w:tc>
          <w:tcPr>
            <w:tcW w:w="1885" w:type="dxa"/>
            <w:vAlign w:val="center"/>
          </w:tcPr>
          <w:p w14:paraId="316A1BAC" w14:textId="77777777" w:rsidR="0020584A" w:rsidRPr="00CF5000" w:rsidRDefault="0020584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20584A" w:rsidRPr="00002124" w14:paraId="6878161B" w14:textId="77777777" w:rsidTr="000A21B1">
        <w:tc>
          <w:tcPr>
            <w:tcW w:w="2825" w:type="dxa"/>
            <w:vAlign w:val="center"/>
          </w:tcPr>
          <w:p w14:paraId="0F19B2F9" w14:textId="4623DF51" w:rsidR="0020584A" w:rsidRPr="0020584A" w:rsidRDefault="0020584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20584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pms_seq_no</w:t>
            </w:r>
          </w:p>
        </w:tc>
        <w:tc>
          <w:tcPr>
            <w:tcW w:w="776" w:type="dxa"/>
            <w:vAlign w:val="center"/>
          </w:tcPr>
          <w:p w14:paraId="67F3AA56" w14:textId="77777777" w:rsidR="0020584A" w:rsidRPr="00CF5000" w:rsidRDefault="0020584A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09DA81B5" w14:textId="77777777" w:rsidR="0020584A" w:rsidRPr="00CF5000" w:rsidRDefault="0020584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EAEB5C7" w14:textId="355CBF0C" w:rsidR="0020584A" w:rsidRDefault="0020584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호텔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D</w:t>
            </w:r>
          </w:p>
        </w:tc>
        <w:tc>
          <w:tcPr>
            <w:tcW w:w="1885" w:type="dxa"/>
            <w:vAlign w:val="center"/>
          </w:tcPr>
          <w:p w14:paraId="2F804F89" w14:textId="77777777" w:rsidR="0020584A" w:rsidRPr="00CF5000" w:rsidRDefault="0020584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20584A" w:rsidRPr="00002124" w14:paraId="3EDAFC3E" w14:textId="77777777" w:rsidTr="000A21B1">
        <w:tc>
          <w:tcPr>
            <w:tcW w:w="2825" w:type="dxa"/>
            <w:vAlign w:val="center"/>
          </w:tcPr>
          <w:p w14:paraId="12F6CE92" w14:textId="1DE06E94" w:rsidR="0020584A" w:rsidRPr="0020584A" w:rsidRDefault="00A24C8E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A24C8E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opt_rate_net</w:t>
            </w:r>
          </w:p>
        </w:tc>
        <w:tc>
          <w:tcPr>
            <w:tcW w:w="776" w:type="dxa"/>
            <w:vAlign w:val="center"/>
          </w:tcPr>
          <w:p w14:paraId="215F84AB" w14:textId="77777777" w:rsidR="0020584A" w:rsidRPr="00CF5000" w:rsidRDefault="0020584A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68714E7D" w14:textId="77777777" w:rsidR="0020584A" w:rsidRPr="00CF5000" w:rsidRDefault="0020584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DDCFE5B" w14:textId="5D29D9A0" w:rsidR="0020584A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옵션 요금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NET</w:t>
            </w:r>
          </w:p>
        </w:tc>
        <w:tc>
          <w:tcPr>
            <w:tcW w:w="1885" w:type="dxa"/>
            <w:vAlign w:val="center"/>
          </w:tcPr>
          <w:p w14:paraId="0216C6F3" w14:textId="77777777" w:rsidR="0020584A" w:rsidRPr="00CF5000" w:rsidRDefault="0020584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20584A" w:rsidRPr="00002124" w14:paraId="3A464431" w14:textId="77777777" w:rsidTr="000A21B1">
        <w:tc>
          <w:tcPr>
            <w:tcW w:w="2825" w:type="dxa"/>
            <w:vAlign w:val="center"/>
          </w:tcPr>
          <w:p w14:paraId="2070349B" w14:textId="347A2210" w:rsidR="0020584A" w:rsidRPr="0020584A" w:rsidRDefault="007264FF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7264F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rsvn_no</w:t>
            </w:r>
          </w:p>
        </w:tc>
        <w:tc>
          <w:tcPr>
            <w:tcW w:w="776" w:type="dxa"/>
            <w:vAlign w:val="center"/>
          </w:tcPr>
          <w:p w14:paraId="0B9EF3CE" w14:textId="77777777" w:rsidR="0020584A" w:rsidRPr="00CF5000" w:rsidRDefault="0020584A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6BFBE2FA" w14:textId="77777777" w:rsidR="0020584A" w:rsidRPr="00CF5000" w:rsidRDefault="0020584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93F730D" w14:textId="4ADF3960" w:rsidR="0020584A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부킹엔진 예약 번호</w:t>
            </w:r>
          </w:p>
        </w:tc>
        <w:tc>
          <w:tcPr>
            <w:tcW w:w="1885" w:type="dxa"/>
            <w:vAlign w:val="center"/>
          </w:tcPr>
          <w:p w14:paraId="522D98A8" w14:textId="77777777" w:rsidR="0020584A" w:rsidRPr="00CF5000" w:rsidRDefault="0020584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20584A" w:rsidRPr="00002124" w14:paraId="07064B4F" w14:textId="77777777" w:rsidTr="000A21B1">
        <w:tc>
          <w:tcPr>
            <w:tcW w:w="2825" w:type="dxa"/>
            <w:vAlign w:val="center"/>
          </w:tcPr>
          <w:p w14:paraId="7060A6FD" w14:textId="77321DFE" w:rsidR="0020584A" w:rsidRPr="0020584A" w:rsidRDefault="007264FF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7264F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call_cntr</w:t>
            </w:r>
          </w:p>
        </w:tc>
        <w:tc>
          <w:tcPr>
            <w:tcW w:w="776" w:type="dxa"/>
            <w:vAlign w:val="center"/>
          </w:tcPr>
          <w:p w14:paraId="46F327B4" w14:textId="77777777" w:rsidR="0020584A" w:rsidRPr="00CF5000" w:rsidRDefault="0020584A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7946FE87" w14:textId="77777777" w:rsidR="0020584A" w:rsidRPr="00CF5000" w:rsidRDefault="0020584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39F6E97" w14:textId="43DE65D2" w:rsidR="0020584A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콜 센터 번호</w:t>
            </w:r>
          </w:p>
        </w:tc>
        <w:tc>
          <w:tcPr>
            <w:tcW w:w="1885" w:type="dxa"/>
            <w:vAlign w:val="center"/>
          </w:tcPr>
          <w:p w14:paraId="06625FEA" w14:textId="77777777" w:rsidR="0020584A" w:rsidRPr="00CF5000" w:rsidRDefault="0020584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7264FF" w:rsidRPr="00002124" w14:paraId="0D56CFC8" w14:textId="77777777" w:rsidTr="000A21B1">
        <w:tc>
          <w:tcPr>
            <w:tcW w:w="2825" w:type="dxa"/>
            <w:vAlign w:val="center"/>
          </w:tcPr>
          <w:p w14:paraId="059BDAB3" w14:textId="61D7969A" w:rsidR="007264FF" w:rsidRPr="007264FF" w:rsidRDefault="007264FF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7264F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card_kind_name</w:t>
            </w:r>
          </w:p>
        </w:tc>
        <w:tc>
          <w:tcPr>
            <w:tcW w:w="776" w:type="dxa"/>
            <w:vAlign w:val="center"/>
          </w:tcPr>
          <w:p w14:paraId="4721C983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763C812D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A348C58" w14:textId="69B5F091" w:rsidR="007264FF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카드 종류 명</w:t>
            </w:r>
          </w:p>
        </w:tc>
        <w:tc>
          <w:tcPr>
            <w:tcW w:w="1885" w:type="dxa"/>
            <w:vAlign w:val="center"/>
          </w:tcPr>
          <w:p w14:paraId="1CF8BC26" w14:textId="77777777" w:rsidR="007264FF" w:rsidRPr="00CF5000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7264FF" w:rsidRPr="00002124" w14:paraId="51D45588" w14:textId="77777777" w:rsidTr="000A21B1">
        <w:tc>
          <w:tcPr>
            <w:tcW w:w="2825" w:type="dxa"/>
            <w:vAlign w:val="center"/>
          </w:tcPr>
          <w:p w14:paraId="11BA5738" w14:textId="21EB9DE1" w:rsidR="007264FF" w:rsidRPr="007264FF" w:rsidRDefault="007264FF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7264F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room_info</w:t>
            </w:r>
          </w:p>
        </w:tc>
        <w:tc>
          <w:tcPr>
            <w:tcW w:w="776" w:type="dxa"/>
            <w:vAlign w:val="center"/>
          </w:tcPr>
          <w:p w14:paraId="34B0BBE3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7B24C44F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4C8C0A87" w14:textId="77777777" w:rsidR="007264FF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5" w:type="dxa"/>
            <w:vAlign w:val="center"/>
          </w:tcPr>
          <w:p w14:paraId="337CB263" w14:textId="77777777" w:rsidR="007264FF" w:rsidRPr="00CF5000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7264FF" w:rsidRPr="00002124" w14:paraId="74148EFD" w14:textId="77777777" w:rsidTr="000A21B1">
        <w:tc>
          <w:tcPr>
            <w:tcW w:w="2825" w:type="dxa"/>
            <w:vAlign w:val="center"/>
          </w:tcPr>
          <w:p w14:paraId="3F8EBF03" w14:textId="2ACA2078" w:rsidR="007264FF" w:rsidRPr="007264FF" w:rsidRDefault="007264FF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7264F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first_reg_dt</w:t>
            </w:r>
          </w:p>
        </w:tc>
        <w:tc>
          <w:tcPr>
            <w:tcW w:w="776" w:type="dxa"/>
            <w:vAlign w:val="center"/>
          </w:tcPr>
          <w:p w14:paraId="6242B014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3369E5E1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0A4B0D3" w14:textId="077B577F" w:rsidR="007264FF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최초 등록 일시</w:t>
            </w:r>
          </w:p>
        </w:tc>
        <w:tc>
          <w:tcPr>
            <w:tcW w:w="1885" w:type="dxa"/>
            <w:vAlign w:val="center"/>
          </w:tcPr>
          <w:p w14:paraId="49203816" w14:textId="77777777" w:rsidR="007264FF" w:rsidRPr="00CF5000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7264FF" w:rsidRPr="00002124" w14:paraId="281FDD0B" w14:textId="77777777" w:rsidTr="000A21B1">
        <w:tc>
          <w:tcPr>
            <w:tcW w:w="2825" w:type="dxa"/>
            <w:vAlign w:val="center"/>
          </w:tcPr>
          <w:p w14:paraId="1AEE6490" w14:textId="0C4C3ABC" w:rsidR="007264FF" w:rsidRPr="007264FF" w:rsidRDefault="007264FF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7264F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last_chng_dt</w:t>
            </w:r>
          </w:p>
        </w:tc>
        <w:tc>
          <w:tcPr>
            <w:tcW w:w="776" w:type="dxa"/>
            <w:vAlign w:val="center"/>
          </w:tcPr>
          <w:p w14:paraId="46949CB0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4E4BE481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089F72A" w14:textId="3610B1B2" w:rsidR="007264FF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최종 수정 일시</w:t>
            </w:r>
          </w:p>
        </w:tc>
        <w:tc>
          <w:tcPr>
            <w:tcW w:w="1885" w:type="dxa"/>
            <w:vAlign w:val="center"/>
          </w:tcPr>
          <w:p w14:paraId="57DBD8FA" w14:textId="77777777" w:rsidR="007264FF" w:rsidRPr="00CF5000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7264FF" w:rsidRPr="00002124" w14:paraId="4325BAE3" w14:textId="77777777" w:rsidTr="000A21B1">
        <w:tc>
          <w:tcPr>
            <w:tcW w:w="2825" w:type="dxa"/>
            <w:vAlign w:val="center"/>
          </w:tcPr>
          <w:p w14:paraId="1BD01AEA" w14:textId="59007D25" w:rsidR="007264FF" w:rsidRPr="007264FF" w:rsidRDefault="007264FF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7264F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room_name_mkey</w:t>
            </w:r>
          </w:p>
        </w:tc>
        <w:tc>
          <w:tcPr>
            <w:tcW w:w="776" w:type="dxa"/>
            <w:vAlign w:val="center"/>
          </w:tcPr>
          <w:p w14:paraId="19A54519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74588B7F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3EC88EB" w14:textId="743E51AF" w:rsidR="007264FF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객실명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MKEY</w:t>
            </w:r>
          </w:p>
        </w:tc>
        <w:tc>
          <w:tcPr>
            <w:tcW w:w="1885" w:type="dxa"/>
            <w:vAlign w:val="center"/>
          </w:tcPr>
          <w:p w14:paraId="244D4390" w14:textId="77777777" w:rsidR="007264FF" w:rsidRPr="00CF5000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7264FF" w:rsidRPr="00002124" w14:paraId="60D21CCC" w14:textId="77777777" w:rsidTr="000A21B1">
        <w:tc>
          <w:tcPr>
            <w:tcW w:w="2825" w:type="dxa"/>
            <w:vAlign w:val="center"/>
          </w:tcPr>
          <w:p w14:paraId="0DDB23F9" w14:textId="78821D09" w:rsidR="007264FF" w:rsidRPr="007264FF" w:rsidRDefault="007264FF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7264F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max_child_nop_cnt</w:t>
            </w:r>
          </w:p>
        </w:tc>
        <w:tc>
          <w:tcPr>
            <w:tcW w:w="776" w:type="dxa"/>
            <w:vAlign w:val="center"/>
          </w:tcPr>
          <w:p w14:paraId="2AFFB816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2F45F969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A7E0DAF" w14:textId="089351ED" w:rsidR="007264FF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최대 아동 수</w:t>
            </w:r>
          </w:p>
        </w:tc>
        <w:tc>
          <w:tcPr>
            <w:tcW w:w="1885" w:type="dxa"/>
            <w:vAlign w:val="center"/>
          </w:tcPr>
          <w:p w14:paraId="40DFB290" w14:textId="77777777" w:rsidR="007264FF" w:rsidRPr="00CF5000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7264FF" w:rsidRPr="00002124" w14:paraId="16412FFC" w14:textId="77777777" w:rsidTr="000A21B1">
        <w:tc>
          <w:tcPr>
            <w:tcW w:w="2825" w:type="dxa"/>
            <w:vAlign w:val="center"/>
          </w:tcPr>
          <w:p w14:paraId="024B26BD" w14:textId="1C2569DF" w:rsidR="007264FF" w:rsidRPr="007264FF" w:rsidRDefault="007264FF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7264F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max_adult_nop_cnt</w:t>
            </w:r>
          </w:p>
        </w:tc>
        <w:tc>
          <w:tcPr>
            <w:tcW w:w="776" w:type="dxa"/>
            <w:vAlign w:val="center"/>
          </w:tcPr>
          <w:p w14:paraId="1819E36D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34367A02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8F36C0E" w14:textId="160AA187" w:rsidR="007264FF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최대 성인 수</w:t>
            </w:r>
          </w:p>
        </w:tc>
        <w:tc>
          <w:tcPr>
            <w:tcW w:w="1885" w:type="dxa"/>
            <w:vAlign w:val="center"/>
          </w:tcPr>
          <w:p w14:paraId="1D8519F3" w14:textId="77777777" w:rsidR="007264FF" w:rsidRPr="00CF5000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7264FF" w:rsidRPr="00002124" w14:paraId="2A548A75" w14:textId="77777777" w:rsidTr="000A21B1">
        <w:tc>
          <w:tcPr>
            <w:tcW w:w="2825" w:type="dxa"/>
            <w:vAlign w:val="center"/>
          </w:tcPr>
          <w:p w14:paraId="34D357BA" w14:textId="775F71B5" w:rsidR="007264FF" w:rsidRPr="007264FF" w:rsidRDefault="007264FF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7264F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basic_nop</w:t>
            </w:r>
          </w:p>
        </w:tc>
        <w:tc>
          <w:tcPr>
            <w:tcW w:w="776" w:type="dxa"/>
            <w:vAlign w:val="center"/>
          </w:tcPr>
          <w:p w14:paraId="2AD93A69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6AA29EB1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BAED040" w14:textId="32D394B6" w:rsidR="007264FF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기본 인원 수</w:t>
            </w:r>
          </w:p>
        </w:tc>
        <w:tc>
          <w:tcPr>
            <w:tcW w:w="1885" w:type="dxa"/>
            <w:vAlign w:val="center"/>
          </w:tcPr>
          <w:p w14:paraId="7C78334A" w14:textId="77777777" w:rsidR="007264FF" w:rsidRPr="00CF5000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7264FF" w:rsidRPr="00002124" w14:paraId="674F6E48" w14:textId="77777777" w:rsidTr="000A21B1">
        <w:tc>
          <w:tcPr>
            <w:tcW w:w="2825" w:type="dxa"/>
            <w:vAlign w:val="center"/>
          </w:tcPr>
          <w:p w14:paraId="091FF2D6" w14:textId="6629A150" w:rsidR="007264FF" w:rsidRPr="007264FF" w:rsidRDefault="007264FF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7264F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room_cms_conn_id</w:t>
            </w:r>
          </w:p>
        </w:tc>
        <w:tc>
          <w:tcPr>
            <w:tcW w:w="776" w:type="dxa"/>
            <w:vAlign w:val="center"/>
          </w:tcPr>
          <w:p w14:paraId="29B3B583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6E473E26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E2836A9" w14:textId="1FDFDEB6" w:rsidR="007264FF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객실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CMS 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연결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27C5B8CE" w14:textId="77777777" w:rsidR="007264FF" w:rsidRPr="00CF5000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7264FF" w:rsidRPr="00002124" w14:paraId="089682A3" w14:textId="77777777" w:rsidTr="000A21B1">
        <w:tc>
          <w:tcPr>
            <w:tcW w:w="2825" w:type="dxa"/>
            <w:vAlign w:val="center"/>
          </w:tcPr>
          <w:p w14:paraId="466F9264" w14:textId="77B7E49A" w:rsidR="007264FF" w:rsidRPr="007264FF" w:rsidRDefault="007264FF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7264F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lastRenderedPageBreak/>
              <w:t>use_yn</w:t>
            </w:r>
          </w:p>
        </w:tc>
        <w:tc>
          <w:tcPr>
            <w:tcW w:w="776" w:type="dxa"/>
            <w:vAlign w:val="center"/>
          </w:tcPr>
          <w:p w14:paraId="414FE56A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3120DA3E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46141FB" w14:textId="72AA0B2C" w:rsidR="007264FF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사용 여부</w:t>
            </w:r>
          </w:p>
        </w:tc>
        <w:tc>
          <w:tcPr>
            <w:tcW w:w="1885" w:type="dxa"/>
            <w:vAlign w:val="center"/>
          </w:tcPr>
          <w:p w14:paraId="322D22A3" w14:textId="77777777" w:rsidR="007264FF" w:rsidRPr="00CF5000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7264FF" w:rsidRPr="00002124" w14:paraId="497ACD90" w14:textId="77777777" w:rsidTr="000A21B1">
        <w:tc>
          <w:tcPr>
            <w:tcW w:w="2825" w:type="dxa"/>
            <w:vAlign w:val="center"/>
          </w:tcPr>
          <w:p w14:paraId="06C163E8" w14:textId="0F1CA6EC" w:rsidR="007264FF" w:rsidRPr="007264FF" w:rsidRDefault="007264FF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7264F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room_seq_no</w:t>
            </w:r>
          </w:p>
        </w:tc>
        <w:tc>
          <w:tcPr>
            <w:tcW w:w="776" w:type="dxa"/>
            <w:vAlign w:val="center"/>
          </w:tcPr>
          <w:p w14:paraId="442276C6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79336C4F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44CEFF7F" w14:textId="783959F6" w:rsidR="007264FF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객실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542C7B16" w14:textId="77777777" w:rsidR="007264FF" w:rsidRPr="00CF5000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7264FF" w:rsidRPr="00002124" w14:paraId="172D08BC" w14:textId="77777777" w:rsidTr="000A21B1">
        <w:tc>
          <w:tcPr>
            <w:tcW w:w="2825" w:type="dxa"/>
            <w:vAlign w:val="center"/>
          </w:tcPr>
          <w:p w14:paraId="648EE3AC" w14:textId="5888F30C" w:rsidR="007264FF" w:rsidRPr="007264FF" w:rsidRDefault="007264FF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7264F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room_code</w:t>
            </w:r>
          </w:p>
        </w:tc>
        <w:tc>
          <w:tcPr>
            <w:tcW w:w="776" w:type="dxa"/>
            <w:vAlign w:val="center"/>
          </w:tcPr>
          <w:p w14:paraId="58C12CE7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05E47795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8CC448E" w14:textId="269087F3" w:rsidR="007264FF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객실 코드</w:t>
            </w:r>
          </w:p>
        </w:tc>
        <w:tc>
          <w:tcPr>
            <w:tcW w:w="1885" w:type="dxa"/>
            <w:vAlign w:val="center"/>
          </w:tcPr>
          <w:p w14:paraId="3F6EC29E" w14:textId="77777777" w:rsidR="007264FF" w:rsidRPr="00CF5000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7264FF" w:rsidRPr="00002124" w14:paraId="57975343" w14:textId="77777777" w:rsidTr="000A21B1">
        <w:tc>
          <w:tcPr>
            <w:tcW w:w="2825" w:type="dxa"/>
            <w:vAlign w:val="center"/>
          </w:tcPr>
          <w:p w14:paraId="5505C6A6" w14:textId="27020D33" w:rsidR="007264FF" w:rsidRPr="007264FF" w:rsidRDefault="007264FF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7264F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basic_rate</w:t>
            </w:r>
          </w:p>
        </w:tc>
        <w:tc>
          <w:tcPr>
            <w:tcW w:w="776" w:type="dxa"/>
            <w:vAlign w:val="center"/>
          </w:tcPr>
          <w:p w14:paraId="59A2A6CB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4FE5A771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85570E5" w14:textId="091165EF" w:rsidR="007264FF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기본 요금</w:t>
            </w:r>
          </w:p>
        </w:tc>
        <w:tc>
          <w:tcPr>
            <w:tcW w:w="1885" w:type="dxa"/>
            <w:vAlign w:val="center"/>
          </w:tcPr>
          <w:p w14:paraId="40D8C8AC" w14:textId="77777777" w:rsidR="007264FF" w:rsidRPr="00CF5000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7264FF" w:rsidRPr="00002124" w14:paraId="2E8A8A8F" w14:textId="77777777" w:rsidTr="000A21B1">
        <w:tc>
          <w:tcPr>
            <w:tcW w:w="2825" w:type="dxa"/>
            <w:vAlign w:val="center"/>
          </w:tcPr>
          <w:p w14:paraId="0D511EE8" w14:textId="068A4602" w:rsidR="007264FF" w:rsidRPr="007264FF" w:rsidRDefault="00977F97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977F97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hotel_tax</w:t>
            </w:r>
          </w:p>
        </w:tc>
        <w:tc>
          <w:tcPr>
            <w:tcW w:w="776" w:type="dxa"/>
            <w:vAlign w:val="center"/>
          </w:tcPr>
          <w:p w14:paraId="7C1B57FC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400B571B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E198AB1" w14:textId="77777777" w:rsidR="007264FF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5" w:type="dxa"/>
            <w:vAlign w:val="center"/>
          </w:tcPr>
          <w:p w14:paraId="04EA60A7" w14:textId="77777777" w:rsidR="007264FF" w:rsidRPr="00CF5000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7264FF" w:rsidRPr="00002124" w14:paraId="3F4EC178" w14:textId="77777777" w:rsidTr="000A21B1">
        <w:tc>
          <w:tcPr>
            <w:tcW w:w="2825" w:type="dxa"/>
            <w:vAlign w:val="center"/>
          </w:tcPr>
          <w:p w14:paraId="64F705BB" w14:textId="581CE07A" w:rsidR="007264FF" w:rsidRPr="007264FF" w:rsidRDefault="00977F97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977F97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rate_amt_type</w:t>
            </w:r>
          </w:p>
        </w:tc>
        <w:tc>
          <w:tcPr>
            <w:tcW w:w="776" w:type="dxa"/>
            <w:vAlign w:val="center"/>
          </w:tcPr>
          <w:p w14:paraId="73A3BD6F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6BA737BE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9126DEF" w14:textId="14DE2581" w:rsidR="007264FF" w:rsidRDefault="00977F97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요금 타입</w:t>
            </w:r>
          </w:p>
        </w:tc>
        <w:tc>
          <w:tcPr>
            <w:tcW w:w="1885" w:type="dxa"/>
            <w:vAlign w:val="center"/>
          </w:tcPr>
          <w:p w14:paraId="231031AF" w14:textId="77777777" w:rsidR="007264FF" w:rsidRPr="00CF5000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7264FF" w:rsidRPr="00002124" w14:paraId="7855CABB" w14:textId="77777777" w:rsidTr="000A21B1">
        <w:tc>
          <w:tcPr>
            <w:tcW w:w="2825" w:type="dxa"/>
            <w:vAlign w:val="center"/>
          </w:tcPr>
          <w:p w14:paraId="6F7512CE" w14:textId="28CF7F5B" w:rsidR="007264FF" w:rsidRPr="007264FF" w:rsidRDefault="00977F97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977F97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tax_rate_tax</w:t>
            </w:r>
          </w:p>
        </w:tc>
        <w:tc>
          <w:tcPr>
            <w:tcW w:w="776" w:type="dxa"/>
            <w:vAlign w:val="center"/>
          </w:tcPr>
          <w:p w14:paraId="795F52DB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58FA9CA9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158D809" w14:textId="2082FD31" w:rsidR="007264FF" w:rsidRDefault="00977F97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세금</w:t>
            </w:r>
          </w:p>
        </w:tc>
        <w:tc>
          <w:tcPr>
            <w:tcW w:w="1885" w:type="dxa"/>
            <w:vAlign w:val="center"/>
          </w:tcPr>
          <w:p w14:paraId="6864A689" w14:textId="77777777" w:rsidR="007264FF" w:rsidRPr="00CF5000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7264FF" w:rsidRPr="00002124" w14:paraId="38E0055D" w14:textId="77777777" w:rsidTr="000A21B1">
        <w:tc>
          <w:tcPr>
            <w:tcW w:w="2825" w:type="dxa"/>
            <w:vAlign w:val="center"/>
          </w:tcPr>
          <w:p w14:paraId="518B1210" w14:textId="523BA1D1" w:rsidR="007264FF" w:rsidRPr="007264FF" w:rsidRDefault="00977F97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977F97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channel_code</w:t>
            </w:r>
          </w:p>
        </w:tc>
        <w:tc>
          <w:tcPr>
            <w:tcW w:w="776" w:type="dxa"/>
            <w:vAlign w:val="center"/>
          </w:tcPr>
          <w:p w14:paraId="5F40D856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55B843FE" w14:textId="77777777" w:rsidR="007264FF" w:rsidRPr="00CF5000" w:rsidRDefault="007264FF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9153E91" w14:textId="32FC2570" w:rsidR="007264FF" w:rsidRDefault="00977F97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채널 코드</w:t>
            </w:r>
          </w:p>
        </w:tc>
        <w:tc>
          <w:tcPr>
            <w:tcW w:w="1885" w:type="dxa"/>
            <w:vAlign w:val="center"/>
          </w:tcPr>
          <w:p w14:paraId="5F0E0B9A" w14:textId="77777777" w:rsidR="007264FF" w:rsidRPr="00CF5000" w:rsidRDefault="007264FF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977F97" w:rsidRPr="00002124" w14:paraId="0E209F6C" w14:textId="77777777" w:rsidTr="000A21B1">
        <w:tc>
          <w:tcPr>
            <w:tcW w:w="2825" w:type="dxa"/>
            <w:vAlign w:val="center"/>
          </w:tcPr>
          <w:p w14:paraId="5964B93A" w14:textId="3FD3FFE8" w:rsidR="00977F97" w:rsidRPr="00977F97" w:rsidRDefault="00977F97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977F97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tax_rate_curncy_type</w:t>
            </w:r>
          </w:p>
        </w:tc>
        <w:tc>
          <w:tcPr>
            <w:tcW w:w="776" w:type="dxa"/>
            <w:vAlign w:val="center"/>
          </w:tcPr>
          <w:p w14:paraId="0822C1DD" w14:textId="77777777" w:rsidR="00977F97" w:rsidRPr="00CF5000" w:rsidRDefault="00977F97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3873E997" w14:textId="77777777" w:rsidR="00977F97" w:rsidRPr="00CF5000" w:rsidRDefault="00977F97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1D5296F" w14:textId="407C3EFE" w:rsidR="00977F97" w:rsidRDefault="00977F97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환율</w:t>
            </w:r>
          </w:p>
        </w:tc>
        <w:tc>
          <w:tcPr>
            <w:tcW w:w="1885" w:type="dxa"/>
            <w:vAlign w:val="center"/>
          </w:tcPr>
          <w:p w14:paraId="79A37085" w14:textId="77777777" w:rsidR="00977F97" w:rsidRPr="00CF5000" w:rsidRDefault="00977F97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977F97" w:rsidRPr="00002124" w14:paraId="2769C497" w14:textId="77777777" w:rsidTr="000A21B1">
        <w:tc>
          <w:tcPr>
            <w:tcW w:w="2825" w:type="dxa"/>
            <w:vAlign w:val="center"/>
          </w:tcPr>
          <w:p w14:paraId="7246D7FE" w14:textId="4656D266" w:rsidR="00977F97" w:rsidRPr="00977F97" w:rsidRDefault="00977F97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977F97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tax_rate_svc</w:t>
            </w:r>
          </w:p>
        </w:tc>
        <w:tc>
          <w:tcPr>
            <w:tcW w:w="776" w:type="dxa"/>
            <w:vAlign w:val="center"/>
          </w:tcPr>
          <w:p w14:paraId="22D9148D" w14:textId="77777777" w:rsidR="00977F97" w:rsidRPr="00CF5000" w:rsidRDefault="00977F97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7CF620A3" w14:textId="77777777" w:rsidR="00977F97" w:rsidRPr="00CF5000" w:rsidRDefault="00977F97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94F0EFF" w14:textId="28D2BF4A" w:rsidR="00977F97" w:rsidRDefault="00977F97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봉사료</w:t>
            </w:r>
          </w:p>
        </w:tc>
        <w:tc>
          <w:tcPr>
            <w:tcW w:w="1885" w:type="dxa"/>
            <w:vAlign w:val="center"/>
          </w:tcPr>
          <w:p w14:paraId="38FEF0D4" w14:textId="77777777" w:rsidR="00977F97" w:rsidRPr="00CF5000" w:rsidRDefault="00977F97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977F97" w:rsidRPr="00002124" w14:paraId="1DF53276" w14:textId="77777777" w:rsidTr="000A21B1">
        <w:tc>
          <w:tcPr>
            <w:tcW w:w="2825" w:type="dxa"/>
            <w:vAlign w:val="center"/>
          </w:tcPr>
          <w:p w14:paraId="092CC05E" w14:textId="6F9A0FCA" w:rsidR="00977F97" w:rsidRPr="00977F97" w:rsidRDefault="000A59A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A59A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payment_info</w:t>
            </w:r>
          </w:p>
        </w:tc>
        <w:tc>
          <w:tcPr>
            <w:tcW w:w="776" w:type="dxa"/>
            <w:vAlign w:val="center"/>
          </w:tcPr>
          <w:p w14:paraId="14DC801C" w14:textId="77777777" w:rsidR="00977F97" w:rsidRPr="00CF5000" w:rsidRDefault="00977F97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6A2B8138" w14:textId="77777777" w:rsidR="00977F97" w:rsidRPr="00CF5000" w:rsidRDefault="00977F97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2093363" w14:textId="77777777" w:rsidR="00977F97" w:rsidRDefault="00977F97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5" w:type="dxa"/>
            <w:vAlign w:val="center"/>
          </w:tcPr>
          <w:p w14:paraId="560521F9" w14:textId="77777777" w:rsidR="00977F97" w:rsidRPr="00CF5000" w:rsidRDefault="00977F97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A59AA" w:rsidRPr="00002124" w14:paraId="750B0DE4" w14:textId="77777777" w:rsidTr="000A21B1">
        <w:tc>
          <w:tcPr>
            <w:tcW w:w="2825" w:type="dxa"/>
            <w:vAlign w:val="center"/>
          </w:tcPr>
          <w:p w14:paraId="6286F9BA" w14:textId="41C18FAD" w:rsidR="000A59AA" w:rsidRPr="000A59AA" w:rsidRDefault="000A59A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A59A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cancel</w:t>
            </w:r>
          </w:p>
        </w:tc>
        <w:tc>
          <w:tcPr>
            <w:tcW w:w="776" w:type="dxa"/>
            <w:vAlign w:val="center"/>
          </w:tcPr>
          <w:p w14:paraId="6F275140" w14:textId="77777777" w:rsidR="000A59AA" w:rsidRPr="00CF5000" w:rsidRDefault="000A59AA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5264E7AE" w14:textId="77777777" w:rsidR="000A59AA" w:rsidRPr="00CF5000" w:rsidRDefault="000A59A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418D98D" w14:textId="04704C05" w:rsidR="000A59AA" w:rsidRDefault="00751AB5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취소 금액</w:t>
            </w:r>
          </w:p>
        </w:tc>
        <w:tc>
          <w:tcPr>
            <w:tcW w:w="1885" w:type="dxa"/>
            <w:vAlign w:val="center"/>
          </w:tcPr>
          <w:p w14:paraId="485EB9CF" w14:textId="77777777" w:rsidR="000A59AA" w:rsidRPr="00CF5000" w:rsidRDefault="000A59A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A59AA" w:rsidRPr="00002124" w14:paraId="2592B4AC" w14:textId="77777777" w:rsidTr="000A21B1">
        <w:tc>
          <w:tcPr>
            <w:tcW w:w="2825" w:type="dxa"/>
            <w:vAlign w:val="center"/>
          </w:tcPr>
          <w:p w14:paraId="0EBC908F" w14:textId="74529037" w:rsidR="000A59AA" w:rsidRPr="000A59AA" w:rsidRDefault="000A59A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A59A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total</w:t>
            </w:r>
          </w:p>
        </w:tc>
        <w:tc>
          <w:tcPr>
            <w:tcW w:w="776" w:type="dxa"/>
            <w:vAlign w:val="center"/>
          </w:tcPr>
          <w:p w14:paraId="73028487" w14:textId="77777777" w:rsidR="000A59AA" w:rsidRPr="00CF5000" w:rsidRDefault="000A59AA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42A3334B" w14:textId="77777777" w:rsidR="000A59AA" w:rsidRPr="00CF5000" w:rsidRDefault="000A59A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9F38EA7" w14:textId="607BB77D" w:rsidR="000A59AA" w:rsidRDefault="00751AB5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합계</w:t>
            </w:r>
          </w:p>
        </w:tc>
        <w:tc>
          <w:tcPr>
            <w:tcW w:w="1885" w:type="dxa"/>
            <w:vAlign w:val="center"/>
          </w:tcPr>
          <w:p w14:paraId="5FB45E4E" w14:textId="77777777" w:rsidR="000A59AA" w:rsidRPr="00CF5000" w:rsidRDefault="000A59A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A59AA" w:rsidRPr="00002124" w14:paraId="4B7B0E24" w14:textId="77777777" w:rsidTr="000A21B1">
        <w:tc>
          <w:tcPr>
            <w:tcW w:w="2825" w:type="dxa"/>
            <w:vAlign w:val="center"/>
          </w:tcPr>
          <w:p w14:paraId="4288D5E8" w14:textId="5FFD7842" w:rsidR="000A59AA" w:rsidRPr="000A59AA" w:rsidRDefault="000A59A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A59A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rate</w:t>
            </w:r>
          </w:p>
        </w:tc>
        <w:tc>
          <w:tcPr>
            <w:tcW w:w="776" w:type="dxa"/>
            <w:vAlign w:val="center"/>
          </w:tcPr>
          <w:p w14:paraId="16830B7D" w14:textId="77777777" w:rsidR="000A59AA" w:rsidRPr="00CF5000" w:rsidRDefault="000A59AA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3C5C7B99" w14:textId="77777777" w:rsidR="000A59AA" w:rsidRPr="00CF5000" w:rsidRDefault="000A59A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42FE7778" w14:textId="6E286E75" w:rsidR="000A59AA" w:rsidRDefault="00751AB5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금액</w:t>
            </w:r>
          </w:p>
        </w:tc>
        <w:tc>
          <w:tcPr>
            <w:tcW w:w="1885" w:type="dxa"/>
            <w:vAlign w:val="center"/>
          </w:tcPr>
          <w:p w14:paraId="373A1D19" w14:textId="77777777" w:rsidR="000A59AA" w:rsidRPr="00CF5000" w:rsidRDefault="000A59A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A59AA" w:rsidRPr="00002124" w14:paraId="39E77A12" w14:textId="77777777" w:rsidTr="000A21B1">
        <w:tc>
          <w:tcPr>
            <w:tcW w:w="2825" w:type="dxa"/>
            <w:vAlign w:val="center"/>
          </w:tcPr>
          <w:p w14:paraId="589EEF84" w14:textId="3AEA0A12" w:rsidR="000A59AA" w:rsidRPr="000A59AA" w:rsidRDefault="000A59A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A59A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view_cancel_payment</w:t>
            </w:r>
          </w:p>
        </w:tc>
        <w:tc>
          <w:tcPr>
            <w:tcW w:w="776" w:type="dxa"/>
            <w:vAlign w:val="center"/>
          </w:tcPr>
          <w:p w14:paraId="64577624" w14:textId="77777777" w:rsidR="000A59AA" w:rsidRPr="00CF5000" w:rsidRDefault="000A59AA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0A5C1F18" w14:textId="77777777" w:rsidR="000A59AA" w:rsidRPr="00CF5000" w:rsidRDefault="000A59A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B21914C" w14:textId="003A5602" w:rsidR="000A59AA" w:rsidRDefault="009D4E36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취소 여부</w:t>
            </w:r>
          </w:p>
        </w:tc>
        <w:tc>
          <w:tcPr>
            <w:tcW w:w="1885" w:type="dxa"/>
            <w:vAlign w:val="center"/>
          </w:tcPr>
          <w:p w14:paraId="21CFBF38" w14:textId="77777777" w:rsidR="000A59AA" w:rsidRPr="00CF5000" w:rsidRDefault="000A59A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977F97" w:rsidRPr="00002124" w14:paraId="5B2CF99B" w14:textId="77777777" w:rsidTr="000A21B1">
        <w:tc>
          <w:tcPr>
            <w:tcW w:w="2825" w:type="dxa"/>
            <w:vAlign w:val="center"/>
          </w:tcPr>
          <w:p w14:paraId="664175AE" w14:textId="4240BA74" w:rsidR="00977F97" w:rsidRPr="00977F97" w:rsidRDefault="000A59A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A59A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commission</w:t>
            </w:r>
          </w:p>
        </w:tc>
        <w:tc>
          <w:tcPr>
            <w:tcW w:w="776" w:type="dxa"/>
            <w:vAlign w:val="center"/>
          </w:tcPr>
          <w:p w14:paraId="784C802E" w14:textId="77777777" w:rsidR="00977F97" w:rsidRPr="00CF5000" w:rsidRDefault="00977F97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29DE5B19" w14:textId="77777777" w:rsidR="00977F97" w:rsidRPr="00CF5000" w:rsidRDefault="00977F97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259A79F" w14:textId="1C8BBDD8" w:rsidR="00977F97" w:rsidRDefault="009D4E36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요금</w:t>
            </w:r>
          </w:p>
        </w:tc>
        <w:tc>
          <w:tcPr>
            <w:tcW w:w="1885" w:type="dxa"/>
            <w:vAlign w:val="center"/>
          </w:tcPr>
          <w:p w14:paraId="54805AEC" w14:textId="77777777" w:rsidR="00977F97" w:rsidRPr="00CF5000" w:rsidRDefault="00977F97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977F97" w:rsidRPr="00002124" w14:paraId="55BB68E6" w14:textId="77777777" w:rsidTr="000A21B1">
        <w:tc>
          <w:tcPr>
            <w:tcW w:w="2825" w:type="dxa"/>
            <w:vAlign w:val="center"/>
          </w:tcPr>
          <w:p w14:paraId="71B4E8A7" w14:textId="34FF0103" w:rsidR="00977F97" w:rsidRPr="00977F97" w:rsidRDefault="000A59A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A59A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payment</w:t>
            </w:r>
          </w:p>
        </w:tc>
        <w:tc>
          <w:tcPr>
            <w:tcW w:w="776" w:type="dxa"/>
            <w:vAlign w:val="center"/>
          </w:tcPr>
          <w:p w14:paraId="444E4102" w14:textId="77777777" w:rsidR="00977F97" w:rsidRPr="00CF5000" w:rsidRDefault="00977F97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0920CAC3" w14:textId="77777777" w:rsidR="00977F97" w:rsidRPr="00CF5000" w:rsidRDefault="00977F97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4A0F56EF" w14:textId="0F421C47" w:rsidR="00977F97" w:rsidRDefault="009D4E36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지불 금액</w:t>
            </w:r>
          </w:p>
        </w:tc>
        <w:tc>
          <w:tcPr>
            <w:tcW w:w="1885" w:type="dxa"/>
            <w:vAlign w:val="center"/>
          </w:tcPr>
          <w:p w14:paraId="4986DC3A" w14:textId="77777777" w:rsidR="00977F97" w:rsidRPr="00CF5000" w:rsidRDefault="00977F97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977F97" w:rsidRPr="00002124" w14:paraId="5162466F" w14:textId="77777777" w:rsidTr="000A21B1">
        <w:tc>
          <w:tcPr>
            <w:tcW w:w="2825" w:type="dxa"/>
            <w:vAlign w:val="center"/>
          </w:tcPr>
          <w:p w14:paraId="66A3981D" w14:textId="7242A8FE" w:rsidR="00977F97" w:rsidRPr="00977F97" w:rsidRDefault="000A59A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A59A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no_show</w:t>
            </w:r>
          </w:p>
        </w:tc>
        <w:tc>
          <w:tcPr>
            <w:tcW w:w="776" w:type="dxa"/>
            <w:vAlign w:val="center"/>
          </w:tcPr>
          <w:p w14:paraId="2D0F850D" w14:textId="77777777" w:rsidR="00977F97" w:rsidRPr="00CF5000" w:rsidRDefault="00977F97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47700882" w14:textId="77777777" w:rsidR="00977F97" w:rsidRPr="00CF5000" w:rsidRDefault="00977F97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0033354" w14:textId="484F3FDA" w:rsidR="00977F97" w:rsidRDefault="009D4E36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노쇼 수수료</w:t>
            </w:r>
          </w:p>
        </w:tc>
        <w:tc>
          <w:tcPr>
            <w:tcW w:w="1885" w:type="dxa"/>
            <w:vAlign w:val="center"/>
          </w:tcPr>
          <w:p w14:paraId="05D4D7AA" w14:textId="77777777" w:rsidR="00977F97" w:rsidRPr="00CF5000" w:rsidRDefault="00977F97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A59AA" w:rsidRPr="00002124" w14:paraId="794D6E30" w14:textId="77777777" w:rsidTr="000A21B1">
        <w:tc>
          <w:tcPr>
            <w:tcW w:w="2825" w:type="dxa"/>
            <w:vAlign w:val="center"/>
          </w:tcPr>
          <w:p w14:paraId="012F788D" w14:textId="1D69D490" w:rsidR="000A59AA" w:rsidRPr="000A59AA" w:rsidRDefault="000A59AA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A59AA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refund</w:t>
            </w:r>
          </w:p>
        </w:tc>
        <w:tc>
          <w:tcPr>
            <w:tcW w:w="776" w:type="dxa"/>
            <w:vAlign w:val="center"/>
          </w:tcPr>
          <w:p w14:paraId="15306ECD" w14:textId="77777777" w:rsidR="000A59AA" w:rsidRPr="00CF5000" w:rsidRDefault="000A59AA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7E175D13" w14:textId="77777777" w:rsidR="000A59AA" w:rsidRPr="00CF5000" w:rsidRDefault="000A59A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15AACDB" w14:textId="2B48FAAB" w:rsidR="000A59AA" w:rsidRDefault="009D4E36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환불 금액</w:t>
            </w:r>
          </w:p>
        </w:tc>
        <w:tc>
          <w:tcPr>
            <w:tcW w:w="1885" w:type="dxa"/>
            <w:vAlign w:val="center"/>
          </w:tcPr>
          <w:p w14:paraId="6EA63508" w14:textId="77777777" w:rsidR="000A59AA" w:rsidRPr="00CF5000" w:rsidRDefault="000A59A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A59AA" w:rsidRPr="00002124" w14:paraId="4EFCE3E2" w14:textId="77777777" w:rsidTr="000A21B1">
        <w:tc>
          <w:tcPr>
            <w:tcW w:w="2825" w:type="dxa"/>
            <w:vAlign w:val="center"/>
          </w:tcPr>
          <w:p w14:paraId="207FAA26" w14:textId="2457B269" w:rsidR="000A59AA" w:rsidRPr="000A59AA" w:rsidRDefault="00751AB5" w:rsidP="008A5C5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751AB5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cancel_type</w:t>
            </w:r>
          </w:p>
        </w:tc>
        <w:tc>
          <w:tcPr>
            <w:tcW w:w="776" w:type="dxa"/>
            <w:vAlign w:val="center"/>
          </w:tcPr>
          <w:p w14:paraId="5CAF3DAF" w14:textId="77777777" w:rsidR="000A59AA" w:rsidRPr="00CF5000" w:rsidRDefault="000A59AA" w:rsidP="008A5C5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49DE4029" w14:textId="77777777" w:rsidR="000A59AA" w:rsidRPr="00CF5000" w:rsidRDefault="000A59AA" w:rsidP="008A5C5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E5039B6" w14:textId="79EA83E0" w:rsidR="000A59AA" w:rsidRDefault="00751AB5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취소 유형</w:t>
            </w:r>
          </w:p>
        </w:tc>
        <w:tc>
          <w:tcPr>
            <w:tcW w:w="1885" w:type="dxa"/>
            <w:vAlign w:val="center"/>
          </w:tcPr>
          <w:p w14:paraId="16C2ECA3" w14:textId="77777777" w:rsidR="000A59AA" w:rsidRPr="00CF5000" w:rsidRDefault="000A59AA" w:rsidP="008A5C5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</w:tbl>
    <w:p w14:paraId="1A8C4FC7" w14:textId="77777777" w:rsidR="00A82874" w:rsidRPr="00002124" w:rsidRDefault="00A82874" w:rsidP="00A82874">
      <w:pPr>
        <w:tabs>
          <w:tab w:val="left" w:pos="3798"/>
        </w:tabs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ab/>
      </w:r>
    </w:p>
    <w:p w14:paraId="13DD49EE" w14:textId="77777777" w:rsidR="00A82874" w:rsidRPr="00002124" w:rsidRDefault="00A82874" w:rsidP="00A82874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91" w:name="_Toc97913396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샘플 JSON예제</w:t>
      </w:r>
      <w:bookmarkEnd w:id="9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A82874" w:rsidRPr="00002124" w14:paraId="23FA076F" w14:textId="77777777" w:rsidTr="000A21B1">
        <w:tc>
          <w:tcPr>
            <w:tcW w:w="9684" w:type="dxa"/>
          </w:tcPr>
          <w:p w14:paraId="5F06672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{</w:t>
            </w:r>
          </w:p>
          <w:p w14:paraId="13AFEA22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"result"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{</w:t>
            </w:r>
          </w:p>
          <w:p w14:paraId="5EB5DF36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"paysum_2"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[],</w:t>
            </w:r>
          </w:p>
          <w:p w14:paraId="0240F1B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"reserv"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[</w:t>
            </w:r>
          </w:p>
          <w:p w14:paraId="1084A2F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{</w:t>
            </w:r>
          </w:p>
          <w:p w14:paraId="4B6C8FC9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"today_appl_std_rate_code"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ED4E963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"arrv_date"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"2022-01-06"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90A4CDC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"cncl_comm_amt"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165000.0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B33823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"channel_code"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"WINGS_B2C"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217603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"rsvn_amt"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165000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5D29E22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"gu_name"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강서구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C093FC4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"noshow_policy_useyn"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9E00BA2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"noshow_cost"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100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32B1FFE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"appl_tax_rate"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8771A74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"cncl_date"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"2022-01-06 16:45"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C3EC36A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"hotel_addr"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서울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강서구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방화대로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 94"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EDB62F1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"card_type_name"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16FA28D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"rsvn_language_code"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"KOR"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2BBBD62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"cancel_policy"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[</w:t>
            </w:r>
          </w:p>
          <w:p w14:paraId="075D415B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{</w:t>
            </w:r>
          </w:p>
          <w:p w14:paraId="1FA0F0FD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"cncl_cost_percent"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C49E4D6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"rate_seq_no"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5552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9DCD829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lastRenderedPageBreak/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"cncl_lev_code"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"1"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85D5E74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"cncl_pot_code"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"D2"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0FD85DE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"cncl_std_rate_code"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"F"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9058DE8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"cncl_policy_manage_mst_key"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"5dc8adbf3963442e96d8"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521EB93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"policy_manage_seq_no"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23684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1574EA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"cncl_appl_time"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"00:00"</w:t>
            </w:r>
          </w:p>
          <w:p w14:paraId="6D70435D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},</w:t>
            </w:r>
          </w:p>
          <w:p w14:paraId="06D52E91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{</w:t>
            </w:r>
          </w:p>
          <w:p w14:paraId="3B6813D1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"cncl_cost_percent"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2CD1A09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"rate_seq_no"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5552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16C8E5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"cncl_lev_code"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C9D1C29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"cncl_pot_code"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"D1"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24E1D19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"cncl_std_rate_code"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9BF1782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"cncl_policy_manage_mst_key"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"5dc8adbf3963442e96d8"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2F59E62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"policy_manage_seq_no"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23685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3C9EC5E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"cncl_appl_time"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"00:00"</w:t>
            </w:r>
          </w:p>
          <w:p w14:paraId="347DB90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}</w:t>
            </w:r>
          </w:p>
          <w:p w14:paraId="56300414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],</w:t>
            </w:r>
          </w:p>
          <w:p w14:paraId="0B19587F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"rate_seq_no"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5552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664C2D2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"rsvn_cancel_tid"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292E574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"room_pic"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87973F3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"rsvn_gest_adult"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2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661FED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"hotel_time_degree"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"9"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879E4C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"rate_option_list"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[],</w:t>
            </w:r>
          </w:p>
          <w:p w14:paraId="774A975B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"arrv_day"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4.0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39D8203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"rsvn_sorc_code"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"BE4PC"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C915B9F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"rsvn_gest_arrvtime"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F74B4E1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"sale_cut"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B4C1EF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"rsvn_gest_card_kind_code"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"VI"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24BB91F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"rsvn_modify_amt"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E09D598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"checkin_time"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"15:00"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A540176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"noshow_appl_code"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3C8CC28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"daily_type"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"ROOM"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94CEE88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"sale_perc"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7677C4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6030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8174AFF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"rsvn_date"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"2022-01-07"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0A4C9A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"inhs_gest_lastname"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홍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CD86A79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"pay_pot"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"H"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5799241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"intf_rsvn_no"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"22045477"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3EC94F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"rsvn_manage_seq_no"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"900190"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61AA668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"hotel_name"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"Mayfield Hotel &amp; Resort"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76EE13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"rsvn_care_matter_mkey_tx"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3C2B10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"rsvn_gest_name"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길동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F0D4BC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"room_name"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"SUPERIOR DOUBLE"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C20F804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"currency_type"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"KRW"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7D7B2C8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"prm_type"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8F269EA" w14:textId="2800096E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"rsvn_gest_email"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="00094FE0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email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@sanhait.co.kr"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6D605E2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585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BAC7AB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"sttl_method_code"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"L"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2EC2FCC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"lang_type"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"ko"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9F267E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lastRenderedPageBreak/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"rsvn_gest_cntc"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"01012341234"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387A9C8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"rsvn_nation_code"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"KOR"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6893A5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"free_cancel_date"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"2022-01-04"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9900FE6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"daily_rate_sum"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[</w:t>
            </w:r>
          </w:p>
          <w:p w14:paraId="76BE9A6E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{</w:t>
            </w:r>
          </w:p>
          <w:p w14:paraId="093770CA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"sale_rate_net"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165000.0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EEEAE8E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"rsvn_opt_seq_no"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{</w:t>
            </w:r>
          </w:p>
          <w:p w14:paraId="15AB47C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"type"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"json"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6ECFD4C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"value"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"[null]"</w:t>
            </w:r>
          </w:p>
          <w:p w14:paraId="2CBE374F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},</w:t>
            </w:r>
          </w:p>
          <w:p w14:paraId="185C9E5B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"sale_rate_tax"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433B591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"sale_rate_sum"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165000.0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EC95178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"rate_kind"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"ROOM"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C47419C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"rsvn_manage_seq_no"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"900190"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4ACCF6B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"sale_rate_svc"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</w:p>
          <w:p w14:paraId="549E1C3A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}</w:t>
            </w:r>
          </w:p>
          <w:p w14:paraId="50ADCD89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],</w:t>
            </w:r>
          </w:p>
          <w:p w14:paraId="36B2F343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"inhs_gest_sex_code"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A2B19CD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"daily_rate"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[</w:t>
            </w:r>
          </w:p>
          <w:p w14:paraId="32897363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{</w:t>
            </w:r>
          </w:p>
          <w:p w14:paraId="5E1C735B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"sale_rate_net"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165000.0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4825476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"last_chng_dt"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"2022-01-06T07:42:10.724+00:00"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6EEE3A6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"rcpt_rate_tax"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5A0144B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"rcpt_rate_sum"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9377BE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"rsvn_opt_seq_no"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0993404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6030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06D7B42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"channel_code"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"WINGS_B2C"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31E6BEB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"money_unit_code"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"KRW"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11EE12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"first_reg_dt"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"2022-01-06T07:42:10.724+00:00"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8B05349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"rsvn_manage_seq_no"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"900190"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F77E14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"sale_rate_svc"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5092F66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"rsvn_opt_qty"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C6C47CC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"sale_rate_tax"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10B651A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"sale_rate_sum"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165000.0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D328A5D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"sale_date"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"2022-01-06"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6F2C52F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"rate_seq_no"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5552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A838D2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"daily_rate_no"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1260766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3CA7B96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585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9F41DB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"rate_kind"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"ROOM"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524781A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"rcpt_rate_svc"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32064FF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"rcpt_rate_net"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</w:p>
          <w:p w14:paraId="4CCF6586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}</w:t>
            </w:r>
          </w:p>
          <w:p w14:paraId="4B76AC2E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],</w:t>
            </w:r>
          </w:p>
          <w:p w14:paraId="22B84D22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"appl_svc"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373E4D3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"cncl_id"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"212180"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01E337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"today_cancel_type"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"S"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1A93AA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"rsvn_gest_lastname"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홍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43B7A52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"rsvn_status_code"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"Cancel"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8D08658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"cncl_policy_manage_mst_key"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"5dc8adbf3963442e96d8"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2BE81C9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"noshow_policy"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[],</w:t>
            </w:r>
          </w:p>
          <w:p w14:paraId="2185CF1E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lastRenderedPageBreak/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"sale_type"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567763C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"noshow_appl_comm_amt"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D2FA874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"rsvn_gest_card_val_term"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"FnWvoCVJbA=="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85E16A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"dept_date"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"2022-01-07"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C97B419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"memb_seq_no"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2E4FC2B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"rsvn_inq_pwd"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"13a0de09a8ae851b4cf3d5f76a724793fa9fd40d7819b2cc5aa5d9c3217e7e848666f2a1ef4a5660971672be6432511cd78b19cf3e76fa8b48a8298848852950"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5AAFCB3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"cancel_fee"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165000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BAD3B44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"rsvn_gest_child"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FC76A2E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"rsvn_gest_sex_code"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04155AF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"region_name"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서울특별시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580CE6C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"dept_day"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5.0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97BF9C1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"rsvn_reqmatter"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"[Pay at Hotel]/"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4290DEC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"rsvn_inquiry_tel"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607E209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"rsvn_day"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"6"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777622A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"cncl_appl_time"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"00:00"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9FDB881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"rsvn_gest_cardno"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"4111-11**-****-1111"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59BFF23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"inhs_gest_name"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길동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C97A62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"hotel_site_url"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"https://www.mayfield.co.kr/"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0CCED3E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"today_cancel_cost"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100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0B658A4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"rsvn_status_name"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취소예약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E733B74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"sale_price"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5BCD3F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"cncl_policy_kind"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"D"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81C95A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"pr_rsvn_status_code"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BA6093A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"rate_name"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"Room Only"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BBCBC93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"daily_rate_master"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[</w:t>
            </w:r>
          </w:p>
          <w:p w14:paraId="129B50AF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{</w:t>
            </w:r>
          </w:p>
          <w:p w14:paraId="6B731806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"sale_rate_net"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165000.0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96D7ED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"last_chng_dt"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8A7BDDF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"rsvn_opt_seq_no"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62BDD98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"multi_lang_value"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BE0D1EF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"opt_name_mkey"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AE27CC3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"channel_code"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"WINGS_B2C"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DD934DC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"first_reg_dt"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0CDA4AD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"max_qty"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C3368FF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"multi_lang_type_code"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B4FEAE8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"sale_rate_svc"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3F3B22D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"rsvn_opt_qty"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1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70757C4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"sale_rate_sum"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165000.0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FBED7F1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"rate_seq_no"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5552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76EF4F1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"multi_lang_comt"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6B7AAD2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"multi_lang_key"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F21426E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6030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9FE77D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"basic_opt_2_yn"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2473828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"opt_name"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1424F51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"rsvn_manage_seq_no"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"900190"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7E9A8C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"sale_rate_tax"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9FC7F4F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"basic_opt_1_yn"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6ACC933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"rate_kind"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"ROOM"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DAF78A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585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FB4715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lastRenderedPageBreak/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"opt_rate_net"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165000.0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86BF151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"multi_lang_ref"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0156F71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"offer_type_code"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</w:p>
          <w:p w14:paraId="616112AC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    }</w:t>
            </w:r>
          </w:p>
          <w:p w14:paraId="64163B68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],</w:t>
            </w:r>
          </w:p>
          <w:p w14:paraId="43F1E65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"1234000614"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21E5E1D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"call_cntr"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"02-2660-9000"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20D5574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"card_kind_name"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비자카드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494119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"noshow_appl_std_rate_code"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F73AE84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"checkout_time"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"11:00"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3FABD91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"rsvn_payment_tid"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</w:p>
          <w:p w14:paraId="354745AF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}</w:t>
            </w:r>
          </w:p>
          <w:p w14:paraId="0A491488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],</w:t>
            </w:r>
          </w:p>
          <w:p w14:paraId="30A56399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"hotel_pic"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3EAB54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6030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E3956AE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"hotel"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[</w:t>
            </w:r>
          </w:p>
          <w:p w14:paraId="28BF5503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{</w:t>
            </w:r>
          </w:p>
          <w:p w14:paraId="4F2D1B0C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"last_chng_dt"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"2021-12-27T19:27:51.835+00:00"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07375BA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"policy_exposure_type"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878164B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"last_chng_user_seq_no"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"419"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1FC1E26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"email_send_yn"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01D8F03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"home_url"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90465FE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"mkt_info_yn"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8C99D82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"hotel_rate_type"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"5 STAR"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9AC7511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"promo_pic"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813FC4C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"wingsbooking_yn"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1C2B16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"noshow_cost_proc_type_code"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51C5BF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"mrkt_type"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C00D844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"kakao_send_yn"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77571C2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"kakao_use_yn"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F99FD24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"use_same_form_yn"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191038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"b2c_open_time"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34032E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"policy_movie_url"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0ED5C86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"pms_rsvn_remark"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D0358A6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"sido_mkey"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46C9539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"cpny_pg_set_yn"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4A57908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"nat_code"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"KOR"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B211322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"ovngt_type_code"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EE7B022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"sms_send_yn"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95CC55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"pms_fax_no"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70B9544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"children_age"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26A1272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"vend_code"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A52507E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"sttl_module_yn"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2E6CAA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"b2b_open_date"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AF8D064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"pms_pc_pic"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65F6BDD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"review_api_key"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5B9DE7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"brn"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"1098136070"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6986B9F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"naver_blog_url"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0659E48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"checkin_time"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"15:00"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576232B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"pms_mobile_pic"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03021DC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lastRenderedPageBreak/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"business_name"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정림개발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㈜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18FA45A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"region_lev3_seq_no"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EA0E9B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"trustyou_api"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E32CB4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"pms_email_pic"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DAC31D1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"b2b_open_time"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1FFD10E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"b2c_open_date"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E03CD6A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"money_unit_code"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"KRW"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2EC58B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"member_use_yn"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0142C09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"access_token"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0EA410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"rsvn_care_matter_mkey_tx"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5CD17F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"meta_description"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81C11BB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"region_gungu_code"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"SEO2-1"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7E0F313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585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BD9E5F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"kakao_pwd"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157E1D6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"business_email"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"mayres@mayfield.co.kr"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37FB5EB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"tripadv_api_code"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572D6C8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"inquiry_mesg_act_yn"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1A68B66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"promo_banner"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D3EB29A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"add_option_lang_type"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956A30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"max_pcnt_type"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BB8F84C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"last_upd_ip"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"112.171.126.86"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21A2A4A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"hotel_pic"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0D538F1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"MFH1"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EF64A26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"weekend"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"0000011"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9874A0D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"lon"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630C20C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"meta_keywords"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790FA5D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"first_reg_dt"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"2021-12-27T15:55:20.447+00:00"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FE17783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"svc_ratio"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7B29921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"business_report_no"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9A97E34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"google_plus_api"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65B4412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"region_lev1_seq_no"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64F1C56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"bsns_code"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3FEF91D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"be_type"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"be4"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7A7C0A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"rsvn_inquiry_tel"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99593F8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"googleonda_yn"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A5A3C6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"region_lev4_seq_no"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2CC14D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"pms_name_mkey"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"Mayfield Hotel &amp; Resort"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A47176C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"kakao_id"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45A7C5A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"sale_comm_ratio"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E616BAD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"visit_url"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"http://naver.me/FtYuhdjj"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A6CA3AA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"facebook_api"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4CF861B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"checkout_time"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"11:00"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8586903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"talk_plus_friend_id"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2C1828F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"add_option_comt_mkey"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4BAAC8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"property_no"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8786A6B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"talk_svc_id"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E973C0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"pms_pic_array"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AE69203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"rate_prt_yn"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A7C6324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"youtube_api"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0F4450D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"roomcnt"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238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609EFEB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lastRenderedPageBreak/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"fee_info_open_yn"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645EF4D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"promo_mov_pic"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3FA2A26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"hotel_time_degree"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"9"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F2FD118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"lat"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8753EAA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"sttl_pg_type_code"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4F1DB66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"cms_conn_id"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D7A9126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"mesg_pwd"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21F486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"member_join_use_yn"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528887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"meta_title"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F07B476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"member_login_use_yn"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5A30968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"pg_set_yn"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AAC9C0C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"tax_ratio"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AEB33DA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"business_no"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"109-81-36070"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C311493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"ceoname_eng"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1EF3833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"mesg_id"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14BCC7A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"cncl_policy_use_yn"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3F036E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"bedcnt"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176A91D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"twitter_api"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04280AC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"currency_type"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"KRW"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24F16BC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"promo_mov"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F27FDD8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"lang_type"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"KO"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C420F3F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"cms_type"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"NEXT"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D4FE48B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"pms_zipcode"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CFF5753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"promo_banner_pic"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AC5F92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"children_age_to"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7F3F329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"facil_add_comt_mkey_tx"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4C422F9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"sns_public_yn"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37E4AF9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"pms_addr_mkey"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서울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강서구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방화대로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 94"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F0F2C3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"mesg_use_yn"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4201A44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"pms_frnc_store_id"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E9C65D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"noshow_policy_use_yn"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0FBB95B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"pms_url_id"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402A02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"region_lev2_seq_no"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3C654E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"instagram_api"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AB3006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"std_time_degree"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022250A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"member_use_type"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"CRS"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8F3B30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"meta_canonical"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8279E1C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"sale_clerk"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2E9631A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"policy_url"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E8BA88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"noshow_cost_percent"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ECBF7FC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"hotel_site_url"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"https://www.mayfield.co.kr/"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1F5754F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"use_yn"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0A22DCA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"ceoname"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이종문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8C3934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"sorc_type"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1F5A5B2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"headcount_yn"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7E25929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"be_use_yn"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18335E9" w14:textId="58A0E1BA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"pms_addr2_mkey"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="00EC6FE1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 xml:space="preserve">ooo </w:t>
            </w:r>
            <w:r w:rsidR="00EC6FE1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호텔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호텔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1B81872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"promo_fix_kind"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E8E7701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"call_cntr"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"02-2660-9000"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A780D94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"sigungu_mkey"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AAD9153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lastRenderedPageBreak/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"pic_later_yn"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FACFD96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"region_code"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"SEO"</w:t>
            </w:r>
          </w:p>
          <w:p w14:paraId="1A893491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}</w:t>
            </w:r>
          </w:p>
          <w:p w14:paraId="1CB266AF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],</w:t>
            </w:r>
          </w:p>
          <w:p w14:paraId="031A1069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"room_info"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{</w:t>
            </w:r>
          </w:p>
          <w:p w14:paraId="19F42E8A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"last_chng_dt"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"2022-01-06T14:12:56.918+00:00"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7AA25EC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"room_name_mkey"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"SUPERIOR DOUBLE"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57DABA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"max_child_nop_cnt"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1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12EBBC6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"basic_nop"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2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8E664D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"room_cms_conn_id"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"MSD"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9B636C9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"room_comt_mkey_tx"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E6091D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"use_yn"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9C7B043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6030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CC1B4F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"MSD"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E47105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"facil_add_comt_mkey_tx"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7499E96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"max_rate"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0.0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E55ABF1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"room_pic_first"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7B23962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"first_reg_dt"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"2021-12-27T19:32:55.811+00:00"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B502FC1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"scrn_order"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E44E012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"basic_lang_code"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354EE08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"basic_rate"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500000.0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C3C5411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"max_adult_nop_cnt"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2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171DBA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"room_sup_bedtype_array"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80385F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"room_pic"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A36D32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"pms_seq_no"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585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44F867E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"max_nop_cnt"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3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9E7450D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"room_pic_array"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850BCD1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"min_rate"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0.0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2C68878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"room_sup_bedtype"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</w:p>
          <w:p w14:paraId="412310B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},</w:t>
            </w:r>
          </w:p>
          <w:p w14:paraId="794526CD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"paytime"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[],</w:t>
            </w:r>
          </w:p>
          <w:p w14:paraId="6CEE7D02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"hotel_tax"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[</w:t>
            </w:r>
          </w:p>
          <w:p w14:paraId="143E9D5B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{</w:t>
            </w:r>
          </w:p>
          <w:p w14:paraId="412767A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"rate_amt_type"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FBF4E7A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"tax_rate_tax"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93260A3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"channel_code"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"WINGS_B2C"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CB1F72C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"tax_rate_curncy_type"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"KRW"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264486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"tax_rate_svc"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</w:p>
          <w:p w14:paraId="5C3A3CCE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}</w:t>
            </w:r>
          </w:p>
          <w:p w14:paraId="413B9D2E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],</w:t>
            </w:r>
          </w:p>
          <w:p w14:paraId="2709BF3C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"payment_info"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{</w:t>
            </w:r>
          </w:p>
          <w:p w14:paraId="3BFA2C4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"cancel"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165000.0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78069B9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"total"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165000.0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46482D8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"rate"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7EFC91D9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"view_cancel_payment"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true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A743BED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"commission"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165000.0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82BC3F3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"payment"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6208F460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"no_show"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0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0C94026F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"refund"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165000</w:t>
            </w:r>
          </w:p>
          <w:p w14:paraId="252E23F5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},</w:t>
            </w:r>
          </w:p>
          <w:p w14:paraId="76263A5A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lastRenderedPageBreak/>
              <w:t>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"cancel_type"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E20D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"ALL"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3399926C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</w:t>
            </w:r>
            <w:r w:rsidRPr="00BE20D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"paysum"</w:t>
            </w: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[</w:t>
            </w:r>
          </w:p>
          <w:p w14:paraId="2592F94D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    </w:t>
            </w:r>
            <w:r w:rsidRPr="00BE20D8">
              <w:rPr>
                <w:rFonts w:ascii="Courier New" w:eastAsia="굴림" w:hAnsi="Courier New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</w:p>
          <w:p w14:paraId="1272BE11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]</w:t>
            </w:r>
          </w:p>
          <w:p w14:paraId="56F24367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}</w:t>
            </w:r>
          </w:p>
          <w:p w14:paraId="2710AD39" w14:textId="77777777" w:rsidR="00BE20D8" w:rsidRPr="00BE20D8" w:rsidRDefault="00BE20D8" w:rsidP="00BE20D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E20D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}</w:t>
            </w:r>
          </w:p>
          <w:p w14:paraId="37B36D56" w14:textId="77777777" w:rsidR="00794D73" w:rsidRDefault="00794D73" w:rsidP="000A21B1">
            <w:pPr>
              <w:pStyle w:val="HTML"/>
            </w:pPr>
          </w:p>
          <w:p w14:paraId="6E4CEB7C" w14:textId="77777777" w:rsidR="003116CD" w:rsidRDefault="003116CD" w:rsidP="000A21B1">
            <w:pPr>
              <w:pStyle w:val="HTML"/>
            </w:pPr>
          </w:p>
          <w:p w14:paraId="77EEECA9" w14:textId="6E19C950" w:rsidR="003116CD" w:rsidRPr="00FC0FF4" w:rsidRDefault="003116CD" w:rsidP="000A21B1">
            <w:pPr>
              <w:pStyle w:val="HTML"/>
            </w:pPr>
          </w:p>
        </w:tc>
      </w:tr>
    </w:tbl>
    <w:p w14:paraId="269D7913" w14:textId="5642879C" w:rsidR="00A82874" w:rsidRDefault="00A82874" w:rsidP="00724F06">
      <w:pPr>
        <w:rPr>
          <w:rFonts w:asciiTheme="minorEastAsia" w:eastAsiaTheme="minorEastAsia" w:hAnsiTheme="minorEastAsia"/>
          <w:b/>
          <w:sz w:val="24"/>
          <w:lang w:eastAsia="ko-KR"/>
        </w:rPr>
      </w:pPr>
    </w:p>
    <w:p w14:paraId="5159589E" w14:textId="77777777" w:rsidR="00A82874" w:rsidRDefault="00A82874">
      <w:pPr>
        <w:rPr>
          <w:rFonts w:asciiTheme="minorEastAsia" w:eastAsiaTheme="minorEastAsia" w:hAnsiTheme="minorEastAsia"/>
          <w:b/>
          <w:sz w:val="24"/>
          <w:lang w:eastAsia="ko-KR"/>
        </w:rPr>
      </w:pPr>
      <w:r>
        <w:rPr>
          <w:rFonts w:asciiTheme="minorEastAsia" w:eastAsiaTheme="minorEastAsia" w:hAnsiTheme="minorEastAsia"/>
          <w:b/>
          <w:sz w:val="24"/>
          <w:lang w:eastAsia="ko-KR"/>
        </w:rPr>
        <w:br w:type="page"/>
      </w:r>
    </w:p>
    <w:p w14:paraId="53A7D32B" w14:textId="24C3201A" w:rsidR="00A82874" w:rsidRPr="00AC17D0" w:rsidRDefault="00A82874" w:rsidP="00A82874">
      <w:pPr>
        <w:pStyle w:val="Numberedlist22"/>
        <w:ind w:hanging="720"/>
        <w:rPr>
          <w:rFonts w:asciiTheme="minorEastAsia" w:eastAsiaTheme="minorEastAsia" w:hAnsiTheme="minorEastAsia"/>
          <w:lang w:eastAsia="ko-KR"/>
        </w:rPr>
      </w:pPr>
      <w:bookmarkStart w:id="92" w:name="_Toc97913397"/>
      <w:r>
        <w:rPr>
          <w:rFonts w:asciiTheme="minorEastAsia" w:eastAsiaTheme="minorEastAsia" w:hAnsiTheme="minorEastAsia" w:hint="eastAsia"/>
          <w:lang w:eastAsia="ko-KR"/>
        </w:rPr>
        <w:lastRenderedPageBreak/>
        <w:t>예약 등록</w:t>
      </w:r>
      <w:bookmarkEnd w:id="92"/>
    </w:p>
    <w:p w14:paraId="685D0723" w14:textId="278ACCA0" w:rsidR="00A82874" w:rsidRPr="00002124" w:rsidRDefault="00A82874" w:rsidP="00A82874">
      <w:pPr>
        <w:ind w:leftChars="250" w:left="450"/>
        <w:jc w:val="both"/>
        <w:rPr>
          <w:rFonts w:asciiTheme="minorEastAsia" w:eastAsiaTheme="minorEastAsia" w:hAnsiTheme="minorEastAsia" w:cs="Arial"/>
          <w:szCs w:val="18"/>
          <w:lang w:eastAsia="ko-KR"/>
        </w:rPr>
      </w:pPr>
      <w:r>
        <w:rPr>
          <w:rFonts w:asciiTheme="minorEastAsia" w:eastAsiaTheme="minorEastAsia" w:hAnsiTheme="minorEastAsia" w:cs="Arial" w:hint="eastAsia"/>
          <w:szCs w:val="18"/>
          <w:lang w:eastAsia="ko-KR"/>
        </w:rPr>
        <w:t>예약을 등록한다</w:t>
      </w:r>
      <w:r>
        <w:rPr>
          <w:rFonts w:asciiTheme="minorEastAsia" w:eastAsiaTheme="minorEastAsia" w:hAnsiTheme="minorEastAsia" w:cs="Arial"/>
          <w:szCs w:val="18"/>
          <w:lang w:eastAsia="ko-KR"/>
        </w:rPr>
        <w:t xml:space="preserve"> </w:t>
      </w:r>
    </w:p>
    <w:p w14:paraId="53E7C6D8" w14:textId="77777777" w:rsidR="00A82874" w:rsidRPr="00002124" w:rsidRDefault="00A82874" w:rsidP="00A82874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93" w:name="_Toc97913398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Request</w:t>
      </w:r>
      <w:bookmarkEnd w:id="93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</w:t>
      </w:r>
    </w:p>
    <w:p w14:paraId="7DC43358" w14:textId="43575B90" w:rsidR="00A82874" w:rsidRPr="00F15D58" w:rsidRDefault="00A82874" w:rsidP="00A82874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>HTTP</w:t>
      </w:r>
      <w:r w:rsidRPr="00002124">
        <w:rPr>
          <w:rFonts w:asciiTheme="minorEastAsia" w:eastAsiaTheme="minorEastAsia" w:hAnsiTheme="minorEastAsia"/>
          <w:szCs w:val="18"/>
          <w:lang w:eastAsia="ko-KR"/>
        </w:rPr>
        <w:t>S</w:t>
      </w: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 xml:space="preserve"> URL </w:t>
      </w:r>
      <w:r w:rsidRPr="00F15D58">
        <w:rPr>
          <w:rFonts w:asciiTheme="minorEastAsia" w:eastAsiaTheme="minorEastAsia" w:hAnsiTheme="minorEastAsia"/>
          <w:szCs w:val="18"/>
          <w:lang w:eastAsia="ko-KR"/>
        </w:rPr>
        <w:t>=</w:t>
      </w:r>
      <w:r w:rsidRPr="005D33AE">
        <w:rPr>
          <w:rFonts w:asciiTheme="minorEastAsia" w:eastAsiaTheme="minorEastAsia" w:hAnsiTheme="minorEastAsia" w:hint="eastAsia"/>
          <w:bCs/>
          <w:szCs w:val="18"/>
          <w:lang w:eastAsia="ko-KR"/>
        </w:rPr>
        <w:t xml:space="preserve"> </w:t>
      </w:r>
      <w:r w:rsidRPr="00A82874">
        <w:rPr>
          <w:rFonts w:asciiTheme="minorEastAsia" w:eastAsiaTheme="minorEastAsia" w:hAnsiTheme="minorEastAsia"/>
          <w:bCs/>
          <w:szCs w:val="18"/>
          <w:lang w:eastAsia="ko-KR"/>
        </w:rPr>
        <w:t>/{hotelCode}/user/hotel/saveReservation</w:t>
      </w:r>
    </w:p>
    <w:p w14:paraId="6AF29FDE" w14:textId="77777777" w:rsidR="00A82874" w:rsidRPr="00002124" w:rsidRDefault="00A82874" w:rsidP="00A82874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 xml:space="preserve">HTTP METHOD = </w:t>
      </w:r>
      <w:r>
        <w:rPr>
          <w:rFonts w:asciiTheme="minorEastAsia" w:eastAsiaTheme="minorEastAsia" w:hAnsiTheme="minorEastAsia"/>
          <w:szCs w:val="18"/>
          <w:lang w:eastAsia="ko-KR"/>
        </w:rPr>
        <w:t>POST</w:t>
      </w:r>
    </w:p>
    <w:p w14:paraId="78EBECE0" w14:textId="77777777" w:rsidR="00A82874" w:rsidRPr="00002124" w:rsidRDefault="00A82874" w:rsidP="00A82874">
      <w:pPr>
        <w:ind w:left="800"/>
        <w:rPr>
          <w:rFonts w:asciiTheme="minorEastAsia" w:eastAsiaTheme="minorEastAsia" w:hAnsiTheme="minorEastAsia"/>
          <w:szCs w:val="18"/>
          <w:lang w:eastAsia="ko-KR"/>
        </w:rPr>
      </w:pPr>
    </w:p>
    <w:p w14:paraId="0DEB3681" w14:textId="77777777" w:rsidR="00A82874" w:rsidRDefault="00A82874" w:rsidP="00A82874">
      <w:pPr>
        <w:rPr>
          <w:rFonts w:asciiTheme="minorEastAsia" w:eastAsiaTheme="minorEastAsia" w:hAnsiTheme="minorEastAsia"/>
          <w:b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b/>
          <w:szCs w:val="18"/>
          <w:lang w:eastAsia="ko-KR"/>
        </w:rPr>
        <w:t>- Parameter 형식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5"/>
        <w:gridCol w:w="820"/>
        <w:gridCol w:w="1050"/>
        <w:gridCol w:w="4351"/>
      </w:tblGrid>
      <w:tr w:rsidR="00A82874" w:rsidRPr="00002124" w14:paraId="475BCF35" w14:textId="77777777" w:rsidTr="000A21B1">
        <w:tc>
          <w:tcPr>
            <w:tcW w:w="2944" w:type="dxa"/>
            <w:shd w:val="clear" w:color="auto" w:fill="C6D9F1"/>
          </w:tcPr>
          <w:p w14:paraId="1396A059" w14:textId="77777777" w:rsidR="00A82874" w:rsidRPr="00002124" w:rsidRDefault="00A82874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파라미터명</w:t>
            </w:r>
          </w:p>
        </w:tc>
        <w:tc>
          <w:tcPr>
            <w:tcW w:w="832" w:type="dxa"/>
            <w:shd w:val="clear" w:color="auto" w:fill="C6D9F1"/>
          </w:tcPr>
          <w:p w14:paraId="149233A0" w14:textId="77777777" w:rsidR="00A82874" w:rsidRPr="00002124" w:rsidRDefault="00A82874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타입</w:t>
            </w:r>
          </w:p>
        </w:tc>
        <w:tc>
          <w:tcPr>
            <w:tcW w:w="1060" w:type="dxa"/>
            <w:shd w:val="clear" w:color="auto" w:fill="C6D9F1"/>
          </w:tcPr>
          <w:p w14:paraId="47D34AEE" w14:textId="77777777" w:rsidR="00A82874" w:rsidRPr="00002124" w:rsidRDefault="00A82874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필수여부</w:t>
            </w:r>
          </w:p>
        </w:tc>
        <w:tc>
          <w:tcPr>
            <w:tcW w:w="4640" w:type="dxa"/>
            <w:shd w:val="clear" w:color="auto" w:fill="C6D9F1"/>
          </w:tcPr>
          <w:p w14:paraId="0FEE6315" w14:textId="77777777" w:rsidR="00A82874" w:rsidRPr="00002124" w:rsidRDefault="00A82874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</w:tr>
      <w:tr w:rsidR="00BC7DC5" w:rsidRPr="00002124" w14:paraId="6A98BBED" w14:textId="77777777" w:rsidTr="000A21B1">
        <w:tc>
          <w:tcPr>
            <w:tcW w:w="2944" w:type="dxa"/>
            <w:vAlign w:val="center"/>
          </w:tcPr>
          <w:p w14:paraId="46B0B091" w14:textId="3F3F9480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rsvn_info</w:t>
            </w:r>
          </w:p>
        </w:tc>
        <w:tc>
          <w:tcPr>
            <w:tcW w:w="832" w:type="dxa"/>
            <w:vAlign w:val="center"/>
          </w:tcPr>
          <w:p w14:paraId="03728E09" w14:textId="5533D530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60" w:type="dxa"/>
            <w:vAlign w:val="center"/>
          </w:tcPr>
          <w:p w14:paraId="5CBF9D33" w14:textId="0530C886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vAlign w:val="center"/>
          </w:tcPr>
          <w:p w14:paraId="3DFE94A1" w14:textId="3B895DE0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예약 정보</w:t>
            </w:r>
          </w:p>
        </w:tc>
      </w:tr>
      <w:tr w:rsidR="00BC7DC5" w:rsidRPr="00002124" w14:paraId="1FE70E75" w14:textId="77777777" w:rsidTr="000A21B1">
        <w:tc>
          <w:tcPr>
            <w:tcW w:w="2944" w:type="dxa"/>
            <w:vAlign w:val="center"/>
          </w:tcPr>
          <w:p w14:paraId="0DC04AEC" w14:textId="1FE31FC3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rsvn_info.rsvn_sorc_code</w:t>
            </w:r>
          </w:p>
        </w:tc>
        <w:tc>
          <w:tcPr>
            <w:tcW w:w="832" w:type="dxa"/>
            <w:vAlign w:val="center"/>
          </w:tcPr>
          <w:p w14:paraId="2506E86C" w14:textId="285973C0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vAlign w:val="center"/>
          </w:tcPr>
          <w:p w14:paraId="150F42EA" w14:textId="674636F5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vAlign w:val="center"/>
          </w:tcPr>
          <w:p w14:paraId="0586D005" w14:textId="0BB73AE9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BE4PC</w:t>
            </w:r>
          </w:p>
        </w:tc>
      </w:tr>
      <w:tr w:rsidR="00BC7DC5" w:rsidRPr="00002124" w14:paraId="42BE4F20" w14:textId="77777777" w:rsidTr="000A21B1">
        <w:tc>
          <w:tcPr>
            <w:tcW w:w="2944" w:type="dxa"/>
            <w:vAlign w:val="center"/>
          </w:tcPr>
          <w:p w14:paraId="2828EF09" w14:textId="0F5BB153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rsvn_info.pms_seq_no</w:t>
            </w:r>
          </w:p>
        </w:tc>
        <w:tc>
          <w:tcPr>
            <w:tcW w:w="832" w:type="dxa"/>
            <w:vAlign w:val="center"/>
          </w:tcPr>
          <w:p w14:paraId="4566EA63" w14:textId="0ABA52E3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vAlign w:val="center"/>
          </w:tcPr>
          <w:p w14:paraId="183AA1B2" w14:textId="4BAE64DD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vAlign w:val="center"/>
          </w:tcPr>
          <w:p w14:paraId="1C59F951" w14:textId="7C605676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호텔 ID</w:t>
            </w:r>
          </w:p>
        </w:tc>
      </w:tr>
      <w:tr w:rsidR="00BC7DC5" w:rsidRPr="00002124" w14:paraId="4E751AD6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9EE4908" w14:textId="16E1E774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rsvn_info.check_in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574798B" w14:textId="290A828B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067A7D5" w14:textId="737906E8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39E6427" w14:textId="050AF436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체크인</w:t>
            </w:r>
          </w:p>
        </w:tc>
      </w:tr>
      <w:tr w:rsidR="00BC7DC5" w:rsidRPr="00002124" w14:paraId="14CB0EE4" w14:textId="77777777" w:rsidTr="000A21B1">
        <w:tc>
          <w:tcPr>
            <w:tcW w:w="2944" w:type="dxa"/>
            <w:vAlign w:val="center"/>
          </w:tcPr>
          <w:p w14:paraId="7D936871" w14:textId="10476DE6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rsvn_info.check_out</w:t>
            </w:r>
          </w:p>
        </w:tc>
        <w:tc>
          <w:tcPr>
            <w:tcW w:w="832" w:type="dxa"/>
            <w:vAlign w:val="center"/>
          </w:tcPr>
          <w:p w14:paraId="1B1ABC0D" w14:textId="133ECB31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vAlign w:val="center"/>
          </w:tcPr>
          <w:p w14:paraId="6BAD0215" w14:textId="1F4FBF76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vAlign w:val="center"/>
          </w:tcPr>
          <w:p w14:paraId="6735C4C8" w14:textId="5170E077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체크 아웃</w:t>
            </w:r>
          </w:p>
        </w:tc>
      </w:tr>
      <w:tr w:rsidR="00BC7DC5" w:rsidRPr="00002124" w14:paraId="0C25821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D06F953" w14:textId="726023D2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rsvn_info.rooms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F97BD58" w14:textId="6B05CF38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B47AACB" w14:textId="6D4B3363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76FEEB6" w14:textId="78FF3FCB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객실 수</w:t>
            </w:r>
          </w:p>
        </w:tc>
      </w:tr>
      <w:tr w:rsidR="00BC7DC5" w:rsidRPr="00002124" w14:paraId="65F2729D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5FCEBF3" w14:textId="733F3F10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rsvn_info.channel_code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2F48E37" w14:textId="58EB8EEE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B008BA8" w14:textId="5C632D71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EFA5DEE" w14:textId="63D31FCA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WINGS_B2C</w:t>
            </w:r>
          </w:p>
        </w:tc>
      </w:tr>
      <w:tr w:rsidR="00BC7DC5" w:rsidRPr="00002124" w14:paraId="2459EFF0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123D451" w14:textId="35777D1F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rsvn_info.join_yn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694F4C0" w14:textId="68A5EEE2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B7E54F9" w14:textId="4407E7F3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88EAB99" w14:textId="7E5A3F5F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 xml:space="preserve">회원 / 비회원 여부 </w:t>
            </w:r>
          </w:p>
        </w:tc>
      </w:tr>
      <w:tr w:rsidR="00BC7DC5" w:rsidRPr="00002124" w14:paraId="7DF3A7F9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9569E7C" w14:textId="673E2781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rsvn_info.ad_noti_yn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B0ABBC8" w14:textId="25C9D03C" w:rsidR="00BC7DC5" w:rsidRPr="00BC7DC5" w:rsidRDefault="002954FC" w:rsidP="00BC7DC5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5D2E575" w14:textId="4A464BCD" w:rsidR="00BC7DC5" w:rsidRPr="00BC7DC5" w:rsidRDefault="002954FC" w:rsidP="00BC7DC5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6B9B8CE" w14:textId="1209CF76" w:rsidR="00BC7DC5" w:rsidRPr="00BC7DC5" w:rsidRDefault="002954FC" w:rsidP="00BC7DC5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광고성 정보 수신 동의 여부</w:t>
            </w:r>
          </w:p>
        </w:tc>
      </w:tr>
      <w:tr w:rsidR="00BC7DC5" w:rsidRPr="00002124" w14:paraId="10358959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780064E" w14:textId="567E73C7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rsvn_info.lang_type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57E81C7" w14:textId="53EC795D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14585E8" w14:textId="4C2C730F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32F1496" w14:textId="6046D127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언어 타입</w:t>
            </w:r>
          </w:p>
        </w:tc>
      </w:tr>
      <w:tr w:rsidR="00BC7DC5" w:rsidRPr="00002124" w14:paraId="38008C4D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0E2E06A" w14:textId="17D2A2AE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rsvn_info.pay_pot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AC82E7B" w14:textId="766CBDB4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CABF4C7" w14:textId="06B7BB11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BDA7D29" w14:textId="51902416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C7DC5">
              <w:rPr>
                <w:rFonts w:asciiTheme="minorEastAsia" w:eastAsiaTheme="minorEastAsia" w:hAnsiTheme="minorEastAsia"/>
                <w:szCs w:val="18"/>
                <w:lang w:eastAsia="ko-KR"/>
              </w:rPr>
              <w:t>결제 유형 (H: 호텔에서 결제)</w:t>
            </w:r>
          </w:p>
        </w:tc>
      </w:tr>
      <w:tr w:rsidR="00BC7DC5" w:rsidRPr="00002124" w14:paraId="49426FC3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81329F0" w14:textId="21C54094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rsvn_info.sttl_method_code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23C85FF" w14:textId="1421630F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6ED6F1D" w14:textId="274B266A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DCC7F75" w14:textId="47BC9EB3" w:rsidR="00BC7DC5" w:rsidRPr="00BC7DC5" w:rsidRDefault="002954FC" w:rsidP="00BC7DC5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결제카드 코드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(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국내/해외)</w:t>
            </w:r>
          </w:p>
        </w:tc>
      </w:tr>
      <w:tr w:rsidR="00BC7DC5" w:rsidRPr="00002124" w14:paraId="10A2C26C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4C677E4" w14:textId="090D7047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rsvn_info.gest_card_no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CF21676" w14:textId="0B0784C5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E545BED" w14:textId="6398F702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5574945" w14:textId="7E48EFCC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카드 번호</w:t>
            </w:r>
          </w:p>
        </w:tc>
      </w:tr>
      <w:tr w:rsidR="00BC7DC5" w:rsidRPr="00002124" w14:paraId="07FA622A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F09615B" w14:textId="4F2470C6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rsvn_info.rsvn_gest_card_term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5E8BBC6" w14:textId="1883C16A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C785AFE" w14:textId="44074BF3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047A7B9" w14:textId="66F971F5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카드 유효 기간</w:t>
            </w:r>
          </w:p>
        </w:tc>
      </w:tr>
      <w:tr w:rsidR="00BC7DC5" w:rsidRPr="00002124" w14:paraId="14EB11D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B94A5C6" w14:textId="0A95A531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rsvn_info.rsvn_inq_pwd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0A85F78" w14:textId="4E5F951B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6633D75" w14:textId="29EEEC78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8399A8E" w14:textId="4DF27CC1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예약 비밀번호</w:t>
            </w:r>
          </w:p>
        </w:tc>
      </w:tr>
      <w:tr w:rsidR="00BC7DC5" w:rsidRPr="00002124" w14:paraId="4DF37FE1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918B0FD" w14:textId="6AA8C4B0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rsvn_info.rsvn_gest_card_kind_code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34A96C0" w14:textId="48F3440B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F863079" w14:textId="678E8633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9FE5AF1" w14:textId="61BF52CE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카드 종류 코드</w:t>
            </w:r>
          </w:p>
        </w:tc>
      </w:tr>
      <w:tr w:rsidR="00BC7DC5" w:rsidRPr="00002124" w14:paraId="51006C6A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17DBAA6" w14:textId="03D8817B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price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F6E38F7" w14:textId="31970CFF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28C1A38" w14:textId="23EBFA97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3D6C2EA" w14:textId="2EF94175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결제 금액</w:t>
            </w:r>
          </w:p>
        </w:tc>
      </w:tr>
      <w:tr w:rsidR="00BC7DC5" w:rsidRPr="00002124" w14:paraId="599F1373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84BFD72" w14:textId="2B50EDBD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rsvn_data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646B736" w14:textId="26A7AEE0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1EF6051" w14:textId="5ABD2308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74EEB20" w14:textId="24F5CCAA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예약 데이터</w:t>
            </w:r>
          </w:p>
        </w:tc>
      </w:tr>
      <w:tr w:rsidR="00BC7DC5" w:rsidRPr="00002124" w14:paraId="0EFBB172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4DA4895" w14:textId="04B958AC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rsvn_data.room_seq_no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51F3573" w14:textId="3A81398E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95254E4" w14:textId="558B79D4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68FA00B" w14:textId="62CD8E75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객실 ID</w:t>
            </w:r>
          </w:p>
        </w:tc>
      </w:tr>
      <w:tr w:rsidR="00BC7DC5" w:rsidRPr="00002124" w14:paraId="75038123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8D32805" w14:textId="02DF138C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rsvn_data.rate_seq_no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7B33E35" w14:textId="3CE10DB4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2662A6F" w14:textId="42FD8AB2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4769A20" w14:textId="13BEA849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패키지 ID</w:t>
            </w:r>
          </w:p>
        </w:tc>
      </w:tr>
      <w:tr w:rsidR="00BC7DC5" w:rsidRPr="00002124" w14:paraId="3AB7DF90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C2BE87D" w14:textId="144AA5EE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rsvn_data.day_rate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B82BA68" w14:textId="16C83E65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1360E0F" w14:textId="0ECC51CA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1C62CF7" w14:textId="4F6A59F2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요금</w:t>
            </w:r>
          </w:p>
        </w:tc>
      </w:tr>
      <w:tr w:rsidR="00BC7DC5" w:rsidRPr="00002124" w14:paraId="20C901B6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5AE438E" w14:textId="5A537576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rsvn_data.sort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962623F" w14:textId="71E70D9E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E5FE58D" w14:textId="4ECE219C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FF623D1" w14:textId="54EC2D2B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분류</w:t>
            </w:r>
          </w:p>
        </w:tc>
      </w:tr>
      <w:tr w:rsidR="00BC7DC5" w:rsidRPr="00002124" w14:paraId="40E2EDBD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BBF3BEF" w14:textId="5CC7553C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rsvn_data.daily_rate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26B2282" w14:textId="45BF401B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3179140" w14:textId="661DB603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A2BE452" w14:textId="32FC3878" w:rsidR="00BC7DC5" w:rsidRPr="00BC7DC5" w:rsidRDefault="002954FC" w:rsidP="00BC7DC5">
            <w:pPr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일자별 </w:t>
            </w:r>
            <w:r w:rsidR="00BC7DC5" w:rsidRPr="00BC7DC5">
              <w:rPr>
                <w:rFonts w:asciiTheme="minorEastAsia" w:eastAsiaTheme="minorEastAsia" w:hAnsiTheme="minorEastAsia"/>
                <w:szCs w:val="18"/>
              </w:rPr>
              <w:t>요금 정보</w:t>
            </w:r>
          </w:p>
        </w:tc>
      </w:tr>
      <w:tr w:rsidR="00BC7DC5" w:rsidRPr="00002124" w14:paraId="3ED9937A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7973AC2" w14:textId="3BFB8DF5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rsvn_data.daily_rate.rate_seq_no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FB5FB79" w14:textId="31DC3C36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37D0003" w14:textId="3C81B34A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D764F9F" w14:textId="56C7FC11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패키지 ID</w:t>
            </w:r>
          </w:p>
        </w:tc>
      </w:tr>
      <w:tr w:rsidR="00BC7DC5" w:rsidRPr="00002124" w14:paraId="09577596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E514FD9" w14:textId="7B46AB12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rsvn_data.daily_rate.sale_date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0711246" w14:textId="266DC289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CD6C420" w14:textId="611DB87D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62EB80C" w14:textId="4C3B836D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판매 일자</w:t>
            </w:r>
          </w:p>
        </w:tc>
      </w:tr>
      <w:tr w:rsidR="00BC7DC5" w:rsidRPr="00002124" w14:paraId="07E519A7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C587590" w14:textId="7B15C3E7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rsvn_data.daily_rate.pms_seq_no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8A2E136" w14:textId="21AD6C48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BA6D4E6" w14:textId="0D096384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A422DD4" w14:textId="3C3B7653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호텔 ID</w:t>
            </w:r>
          </w:p>
        </w:tc>
      </w:tr>
      <w:tr w:rsidR="00BC7DC5" w:rsidRPr="00002124" w14:paraId="66F60D1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1F743FA" w14:textId="0861B847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rsvn_data.daily_rate.room_seq_no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5F79D04" w14:textId="638C0FB8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74FA26E" w14:textId="27E72BC0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5173918" w14:textId="6A8621D0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객실 ID</w:t>
            </w:r>
          </w:p>
        </w:tc>
      </w:tr>
      <w:tr w:rsidR="00BC7DC5" w:rsidRPr="00002124" w14:paraId="64777641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9D86EB9" w14:textId="56007826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rsvn_data.daily_rate.day_rate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F1C99D4" w14:textId="49B74AA9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746460F" w14:textId="6B0E3028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DFAAACF" w14:textId="1A5A4D05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일일 요금</w:t>
            </w:r>
          </w:p>
        </w:tc>
      </w:tr>
      <w:tr w:rsidR="00BC7DC5" w:rsidRPr="00002124" w14:paraId="791C5E47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F0DC485" w14:textId="5059CB6B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rsvn_data.daily_rate.sale_rate_net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E391601" w14:textId="1FBFB31A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F0E0F95" w14:textId="1FDDAB01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978C4A3" w14:textId="15F604C1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판매 요금 NET</w:t>
            </w:r>
          </w:p>
        </w:tc>
      </w:tr>
      <w:tr w:rsidR="00BC7DC5" w:rsidRPr="00002124" w14:paraId="69F97D3F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576C62D" w14:textId="2346B813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rsvn_data.daily_rate.sale_rate_tax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89D5DCD" w14:textId="0B3A08C5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82456D2" w14:textId="6B1070BD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523657E" w14:textId="70C1F992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판매 요금 TAX</w:t>
            </w:r>
          </w:p>
        </w:tc>
      </w:tr>
      <w:tr w:rsidR="00BC7DC5" w:rsidRPr="00002124" w14:paraId="6DC17A5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2ADA6C7" w14:textId="327FD3FE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rsvn_data.daily_rate.sale_rate_svc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AE3E6F4" w14:textId="0F4AA225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41FDD22" w14:textId="6CF49681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573278F" w14:textId="7E3ECDE4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판매 요금 SVC</w:t>
            </w:r>
          </w:p>
        </w:tc>
      </w:tr>
      <w:tr w:rsidR="00BC7DC5" w:rsidRPr="00002124" w14:paraId="29F05D82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4178DE2" w14:textId="05400172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rsvn_data.daily_rate.sale_rate_sum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6AADB37" w14:textId="6686CE75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3A884BA" w14:textId="03843541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2F8B2CE" w14:textId="01FBB2FE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판매 요금 합계</w:t>
            </w:r>
          </w:p>
        </w:tc>
      </w:tr>
      <w:tr w:rsidR="00BC7DC5" w:rsidRPr="00002124" w14:paraId="3731D6E7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006D79D" w14:textId="0E0E20A1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lastRenderedPageBreak/>
              <w:t>rsvn_data.daily_rate.rate_kind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18A4C97" w14:textId="3404107E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1A943A6" w14:textId="4F06899E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5952ED1" w14:textId="48DA5707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요금 종류</w:t>
            </w:r>
          </w:p>
        </w:tc>
      </w:tr>
      <w:tr w:rsidR="00BC7DC5" w:rsidRPr="00002124" w14:paraId="0E108B14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5B361E6" w14:textId="2BB434AA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rsvn_data.daily_rate.money_unit_code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DBF70A6" w14:textId="05747152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4515DB4" w14:textId="3B5532A7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084B495" w14:textId="4E8502CA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통화 코드</w:t>
            </w:r>
          </w:p>
        </w:tc>
      </w:tr>
      <w:tr w:rsidR="00BC7DC5" w:rsidRPr="00002124" w14:paraId="5CFB410E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7753BFE" w14:textId="2DFB9A6B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rsvn_data.adult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78B5F07" w14:textId="21150F0E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8C994FE" w14:textId="285FB6AA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8659B15" w14:textId="7AEF6FA5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어른 수</w:t>
            </w:r>
          </w:p>
        </w:tc>
      </w:tr>
      <w:tr w:rsidR="00BC7DC5" w:rsidRPr="00002124" w14:paraId="617BE006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90FB015" w14:textId="684E1EE5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rsvn_data.children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9E2EC2C" w14:textId="6C6219CE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18B25F6" w14:textId="1804136E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23BF6E7" w14:textId="6F6A2D70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아동 수</w:t>
            </w:r>
          </w:p>
        </w:tc>
      </w:tr>
      <w:tr w:rsidR="00BC7DC5" w:rsidRPr="00002124" w14:paraId="06FA1622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11B872B" w14:textId="432FC1A9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rsvn_data.rate_sum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81D7FF8" w14:textId="35739DD7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EC336F8" w14:textId="1A2549C9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22094D3" w14:textId="238C723F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요금 합계</w:t>
            </w:r>
          </w:p>
        </w:tc>
      </w:tr>
      <w:tr w:rsidR="00BC7DC5" w:rsidRPr="00002124" w14:paraId="0B23AB5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477872F" w14:textId="72718544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rsvn_data.rsvn_gest_lastname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889BADC" w14:textId="66C81219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6D2913E" w14:textId="08127F49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71AD329" w14:textId="48A9D77B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예약자 성</w:t>
            </w:r>
          </w:p>
        </w:tc>
      </w:tr>
      <w:tr w:rsidR="00BC7DC5" w:rsidRPr="00002124" w14:paraId="5B449FC7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8DFF280" w14:textId="72B273C6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rsvn_data.rsvn_gest_name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266C922" w14:textId="523C5F38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C3ECC69" w14:textId="43107501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0348E51" w14:textId="69658DCA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예약자 이름</w:t>
            </w:r>
          </w:p>
        </w:tc>
      </w:tr>
      <w:tr w:rsidR="00BC7DC5" w:rsidRPr="00002124" w14:paraId="6686F52E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1F11451" w14:textId="6278E2B1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rsvn_data.rsvn_gest_email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8A5508D" w14:textId="0D61A81E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9100512" w14:textId="529D793D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69F40D5" w14:textId="7E410A4C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예약자 이메일</w:t>
            </w:r>
          </w:p>
        </w:tc>
      </w:tr>
      <w:tr w:rsidR="00BC7DC5" w:rsidRPr="00002124" w14:paraId="70321073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378841D" w14:textId="4BADFC8B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rsvn_data.rsvn_nation_code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1710AA7" w14:textId="0B53B7DF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8B27266" w14:textId="6CBE4892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0DB82B4" w14:textId="5AF2EE57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국가 코드</w:t>
            </w:r>
          </w:p>
        </w:tc>
      </w:tr>
      <w:tr w:rsidR="00BC7DC5" w:rsidRPr="00002124" w14:paraId="4081397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9E137FF" w14:textId="3886F56E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rsvn_data.rsvn_gest_cntc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02DD7ED" w14:textId="0792316F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9C171F9" w14:textId="2C825D52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D3E0CE3" w14:textId="2042DCE5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예약자 연락처</w:t>
            </w:r>
          </w:p>
        </w:tc>
      </w:tr>
      <w:tr w:rsidR="00BC7DC5" w:rsidRPr="00002124" w14:paraId="3DAE7B32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3A25FB4" w14:textId="69B8FC83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rsvn_data.rsvn_language_code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73E5387" w14:textId="089C8DD0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D176BC3" w14:textId="78BC1523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68DEC48" w14:textId="6283E0F7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언어 코드</w:t>
            </w:r>
          </w:p>
        </w:tc>
      </w:tr>
      <w:tr w:rsidR="00BC7DC5" w:rsidRPr="00002124" w14:paraId="16BF45D2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2D555C6" w14:textId="42E63AF7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rsvn_data.rsvn_reqmatter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D485B15" w14:textId="1C39EAC3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BDAF96A" w14:textId="1570FFFB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A9F279C" w14:textId="2B190964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요청 사항</w:t>
            </w:r>
          </w:p>
        </w:tc>
      </w:tr>
      <w:tr w:rsidR="00BC7DC5" w:rsidRPr="00002124" w14:paraId="7F5B586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E61D939" w14:textId="6E5BFE39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SS_PMS_SEQ_NO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AD720D2" w14:textId="3A834587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A12EC36" w14:textId="5A34CC90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2FC97E1" w14:textId="369893E5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호텔 ID</w:t>
            </w:r>
          </w:p>
        </w:tc>
      </w:tr>
      <w:tr w:rsidR="00BC7DC5" w:rsidRPr="00002124" w14:paraId="525F58FC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F787905" w14:textId="2EE5971C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SS_PMS_CODE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BC7AA14" w14:textId="3CB04E07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5D4A572" w14:textId="38E2E5AA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9DBDAA3" w14:textId="73917216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호텔 코드</w:t>
            </w:r>
          </w:p>
        </w:tc>
      </w:tr>
      <w:tr w:rsidR="00BC7DC5" w:rsidRPr="00002124" w14:paraId="6B374EE1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A13D4F6" w14:textId="43D9EDDF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SS_MEMBER_INFO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5DDBC68" w14:textId="1BC43648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691AFDB" w14:textId="1A875FA7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E1448BC" w14:textId="77777777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BC7DC5" w:rsidRPr="00002124" w14:paraId="5E56EB1A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35C35A8" w14:textId="478629AC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SS_LANG_TYPE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3833630" w14:textId="4738FE43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BC2A635" w14:textId="00F9948A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56EFFC5" w14:textId="01C41893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언어 타입</w:t>
            </w:r>
          </w:p>
        </w:tc>
      </w:tr>
      <w:tr w:rsidR="00BC7DC5" w:rsidRPr="00002124" w14:paraId="1616777C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50C2C58" w14:textId="76F28DC9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SS_REMOTE_IP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F0DF699" w14:textId="0D3875F8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5BA2220" w14:textId="52364BA2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0BBF79A" w14:textId="77777777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BC7DC5" w:rsidRPr="00002124" w14:paraId="4D5AF670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5B86CDC" w14:textId="35ACF8A9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SS_OPERATION_MODE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F351EC6" w14:textId="57B88ABC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3EA4627" w14:textId="47CC3A4B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D923729" w14:textId="00E5335B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운영 환경</w:t>
            </w:r>
          </w:p>
        </w:tc>
      </w:tr>
      <w:tr w:rsidR="00BC7DC5" w:rsidRPr="00002124" w14:paraId="63F67955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3B8A7B8" w14:textId="0199AEDD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SS_CURRENCY_TYPE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E06FFC8" w14:textId="0EB71A7E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D8F6F80" w14:textId="7FD606DC" w:rsidR="00BC7DC5" w:rsidRPr="00BC7DC5" w:rsidRDefault="00BC7DC5" w:rsidP="00BC7DC5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2B56527" w14:textId="50D21710" w:rsidR="00BC7DC5" w:rsidRPr="00BC7DC5" w:rsidRDefault="00BC7DC5" w:rsidP="00BC7DC5">
            <w:pPr>
              <w:rPr>
                <w:rFonts w:asciiTheme="minorEastAsia" w:eastAsiaTheme="minorEastAsia" w:hAnsiTheme="minorEastAsia"/>
                <w:szCs w:val="18"/>
              </w:rPr>
            </w:pPr>
            <w:r w:rsidRPr="00BC7DC5">
              <w:rPr>
                <w:rFonts w:asciiTheme="minorEastAsia" w:eastAsiaTheme="minorEastAsia" w:hAnsiTheme="minorEastAsia"/>
                <w:szCs w:val="18"/>
              </w:rPr>
              <w:t>통화 코드</w:t>
            </w:r>
          </w:p>
        </w:tc>
      </w:tr>
    </w:tbl>
    <w:p w14:paraId="3B087D5E" w14:textId="77777777" w:rsidR="00A82874" w:rsidRPr="00002124" w:rsidRDefault="00A82874" w:rsidP="00A82874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Arial"/>
          <w:szCs w:val="18"/>
          <w:lang w:eastAsia="ko-KR"/>
        </w:rPr>
      </w:pPr>
    </w:p>
    <w:p w14:paraId="4FBE41C2" w14:textId="77777777" w:rsidR="00A82874" w:rsidRPr="00002124" w:rsidRDefault="00A82874" w:rsidP="00A82874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94" w:name="_Toc97913399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샘플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R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equest Data</w:t>
      </w:r>
      <w:bookmarkEnd w:id="9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A82874" w:rsidRPr="00002124" w14:paraId="7A811A36" w14:textId="77777777" w:rsidTr="000A21B1">
        <w:tc>
          <w:tcPr>
            <w:tcW w:w="9684" w:type="dxa"/>
          </w:tcPr>
          <w:p w14:paraId="50ED9BAC" w14:textId="77777777" w:rsidR="00A82874" w:rsidRPr="00002124" w:rsidRDefault="00A82874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20"/>
                <w:lang w:val="en-US" w:eastAsia="ko-KR"/>
              </w:rPr>
              <w:t>H</w:t>
            </w: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eaders</w:t>
            </w:r>
          </w:p>
          <w:p w14:paraId="44B5DCE0" w14:textId="77777777" w:rsidR="00076798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A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PI-KEY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$2a$12$vE3zD6zfYJwYNyjWcy3lFOAPV5iygnpvTVmZS/zFq2JuJDwXUZE2C</w:t>
            </w:r>
          </w:p>
          <w:p w14:paraId="0FE75592" w14:textId="77777777" w:rsidR="00076798" w:rsidRPr="00002124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V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ENDOR_ID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BETEST</w:t>
            </w:r>
          </w:p>
          <w:p w14:paraId="4679FA6A" w14:textId="77777777" w:rsidR="00A82874" w:rsidRPr="00002124" w:rsidRDefault="00A82874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</w:p>
          <w:p w14:paraId="508881AF" w14:textId="77777777" w:rsidR="00A82874" w:rsidRPr="00002124" w:rsidRDefault="00A82874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Query Params</w:t>
            </w:r>
          </w:p>
          <w:p w14:paraId="1FE3F3DD" w14:textId="49B8A475" w:rsidR="00A82874" w:rsidRPr="00A82874" w:rsidRDefault="00A82874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A8287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{hotelCode}/user/hotel/saveReservation</w:t>
            </w:r>
          </w:p>
          <w:p w14:paraId="070F1E3C" w14:textId="77777777" w:rsidR="00A82874" w:rsidRPr="00175B12" w:rsidRDefault="00A82874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</w:pPr>
            <w:r w:rsidRPr="00175B12">
              <w:rPr>
                <w:rFonts w:asciiTheme="minorEastAsia" w:eastAsiaTheme="minorEastAsia" w:hAnsiTheme="minorEastAsia" w:hint="eastAsia"/>
                <w:b/>
                <w:bCs/>
                <w:szCs w:val="18"/>
                <w:lang w:eastAsia="ko-KR"/>
              </w:rPr>
              <w:t>R</w:t>
            </w:r>
            <w:r w:rsidRPr="00175B12"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equest Body </w:t>
            </w:r>
            <w:r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( Json ) </w:t>
            </w:r>
          </w:p>
          <w:p w14:paraId="7AC958D3" w14:textId="19CCE759" w:rsidR="00094FE0" w:rsidRPr="00094FE0" w:rsidRDefault="00A82874" w:rsidP="00094FE0">
            <w:pPr>
              <w:pStyle w:val="HTML"/>
              <w:ind w:left="360"/>
              <w:rPr>
                <w:rFonts w:asciiTheme="minorEastAsia" w:eastAsiaTheme="minorEastAsia" w:hAnsiTheme="minorEastAsia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parameter: </w:t>
            </w:r>
            <w:r w:rsidR="00094FE0" w:rsidRPr="00094FE0">
              <w:rPr>
                <w:rFonts w:asciiTheme="minorEastAsia" w:eastAsiaTheme="minorEastAsia" w:hAnsiTheme="minorEastAsia"/>
                <w:szCs w:val="18"/>
              </w:rPr>
              <w:t>{</w:t>
            </w:r>
          </w:p>
          <w:p w14:paraId="19619D60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"rsvn_info": {</w:t>
            </w:r>
          </w:p>
          <w:p w14:paraId="50DF3621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"rsvn_sorc_code": "BE4PC",</w:t>
            </w:r>
          </w:p>
          <w:p w14:paraId="1E2C6A0E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"pms_seq_no": "585",</w:t>
            </w:r>
          </w:p>
          <w:p w14:paraId="28ED5B4D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"check_in": "2022-01-06",</w:t>
            </w:r>
          </w:p>
          <w:p w14:paraId="34D46600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"check_out": "2022-01-07",</w:t>
            </w:r>
          </w:p>
          <w:p w14:paraId="5359DD59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"rooms": "1",</w:t>
            </w:r>
          </w:p>
          <w:p w14:paraId="398D86E2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"channel_code": "WINGS_B2C",</w:t>
            </w:r>
          </w:p>
          <w:p w14:paraId="057C66FE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"prm_seq_no": "",</w:t>
            </w:r>
          </w:p>
          <w:p w14:paraId="1087DE6A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"cpny_seq_no": "",</w:t>
            </w:r>
          </w:p>
          <w:p w14:paraId="476C4E91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"memb_seq_no": "",</w:t>
            </w:r>
          </w:p>
          <w:p w14:paraId="210EE426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"join_yn": "N",</w:t>
            </w:r>
          </w:p>
          <w:p w14:paraId="5353469E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"ad_noti_yn": "Y",</w:t>
            </w:r>
          </w:p>
          <w:p w14:paraId="3CC8F9CF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lastRenderedPageBreak/>
              <w:t xml:space="preserve">    "lang_type": "KO",</w:t>
            </w:r>
          </w:p>
          <w:p w14:paraId="05244EF2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"pay_pot": "H",</w:t>
            </w:r>
          </w:p>
          <w:p w14:paraId="5CF55E19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"sttl_method_code": "L",</w:t>
            </w:r>
          </w:p>
          <w:p w14:paraId="4C27CA29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"rsvn_gest_card_no": "4111-1111-1111-1111",</w:t>
            </w:r>
          </w:p>
          <w:p w14:paraId="2D836202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"rsvn_gest_card_term": "2025-04",</w:t>
            </w:r>
          </w:p>
          <w:p w14:paraId="2453BBC6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"rsvn_inq_pwd": "1111",</w:t>
            </w:r>
          </w:p>
          <w:p w14:paraId="3B5754A0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"ext_channel_seq_no": "",</w:t>
            </w:r>
          </w:p>
          <w:p w14:paraId="205652B9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"rsvn_gest_card_kind_code": "VI"</w:t>
            </w:r>
          </w:p>
          <w:p w14:paraId="2AB03975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},</w:t>
            </w:r>
          </w:p>
          <w:p w14:paraId="45990476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"membership_info": {</w:t>
            </w:r>
          </w:p>
          <w:p w14:paraId="1A4CFD3C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</w:t>
            </w:r>
          </w:p>
          <w:p w14:paraId="169B9C86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},</w:t>
            </w:r>
          </w:p>
          <w:p w14:paraId="6AD07D38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"price": 165000,</w:t>
            </w:r>
          </w:p>
          <w:p w14:paraId="5B60C48E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"rsvn_data": [</w:t>
            </w:r>
          </w:p>
          <w:p w14:paraId="2A615520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{</w:t>
            </w:r>
          </w:p>
          <w:p w14:paraId="730B88C9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"key": "555260301",</w:t>
            </w:r>
          </w:p>
          <w:p w14:paraId="1C8B70E5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"room_seq_no": 6030,</w:t>
            </w:r>
          </w:p>
          <w:p w14:paraId="2C76CDFF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"rate_seq_no": 5552,</w:t>
            </w:r>
          </w:p>
          <w:p w14:paraId="64C96A14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"day_rate": 165000,</w:t>
            </w:r>
          </w:p>
          <w:p w14:paraId="1DF7752F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"sort": 1,</w:t>
            </w:r>
          </w:p>
          <w:p w14:paraId="39573F7A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"daily_rate": [</w:t>
            </w:r>
          </w:p>
          <w:p w14:paraId="632AF606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  {</w:t>
            </w:r>
          </w:p>
          <w:p w14:paraId="022D21B2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    "rate_seq_no": 5552,</w:t>
            </w:r>
          </w:p>
          <w:p w14:paraId="18725127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    "sale_date": "2022-01-06",</w:t>
            </w:r>
          </w:p>
          <w:p w14:paraId="74A01471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    "pms_seq_no": 585,</w:t>
            </w:r>
          </w:p>
          <w:p w14:paraId="3C3D2AA3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    "room_seq_no": 6030,</w:t>
            </w:r>
          </w:p>
          <w:p w14:paraId="11998529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    "day_rate": 165000,</w:t>
            </w:r>
          </w:p>
          <w:p w14:paraId="4996367C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    "mmbrs_seq_no": null,</w:t>
            </w:r>
          </w:p>
          <w:p w14:paraId="22B4FC8E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    "sale_rate_net": 165000,</w:t>
            </w:r>
          </w:p>
          <w:p w14:paraId="14498E55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    "sale_rate_tax": 0,</w:t>
            </w:r>
          </w:p>
          <w:p w14:paraId="64E615F0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    "sale_rate_svc": 0,</w:t>
            </w:r>
          </w:p>
          <w:p w14:paraId="69E487D4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    "sale_rate_sum": 165000,</w:t>
            </w:r>
          </w:p>
          <w:p w14:paraId="7F3BC294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    "rate_kind": "ROOM",</w:t>
            </w:r>
          </w:p>
          <w:p w14:paraId="32A49D8E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    "money_unit_code": "KRW"</w:t>
            </w:r>
          </w:p>
          <w:p w14:paraId="703D18BD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  }</w:t>
            </w:r>
          </w:p>
          <w:p w14:paraId="72EB07CA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],</w:t>
            </w:r>
          </w:p>
          <w:p w14:paraId="3D96B769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"adult": "2",</w:t>
            </w:r>
          </w:p>
          <w:p w14:paraId="5A0707B1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"children": "0",</w:t>
            </w:r>
          </w:p>
          <w:p w14:paraId="5ABEF541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"rate_sum": 165000,</w:t>
            </w:r>
          </w:p>
          <w:p w14:paraId="6AD3A44A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      "rsvn_gest_lastname": "홍",</w:t>
            </w:r>
          </w:p>
          <w:p w14:paraId="54529761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      "rsvn_gest_name": "길동",</w:t>
            </w:r>
          </w:p>
          <w:p w14:paraId="7F863EAC" w14:textId="3E7295DB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"rsvn_gest_email": "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email</w:t>
            </w: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>@sanhait.co.kr",</w:t>
            </w:r>
          </w:p>
          <w:p w14:paraId="5C1F55E7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"rsvn_nation_code": "KOR",</w:t>
            </w:r>
          </w:p>
          <w:p w14:paraId="392F5DDA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lastRenderedPageBreak/>
              <w:t xml:space="preserve">      "rsvn_gest_cntc": "01012341234",</w:t>
            </w:r>
          </w:p>
          <w:p w14:paraId="6930535A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"rsvn_language_code": "KOR",</w:t>
            </w:r>
          </w:p>
          <w:p w14:paraId="7DFA97C1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  "rsvn_reqmatter": ""</w:t>
            </w:r>
          </w:p>
          <w:p w14:paraId="119CD52E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  }</w:t>
            </w:r>
          </w:p>
          <w:p w14:paraId="48AB082C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],</w:t>
            </w:r>
          </w:p>
          <w:p w14:paraId="64655E3E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"SS_PMS_SEQ_NO": "585",</w:t>
            </w:r>
          </w:p>
          <w:p w14:paraId="1FDD5DB2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"SS_PMS_CODE": "MFH1",</w:t>
            </w:r>
          </w:p>
          <w:p w14:paraId="0A604218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"SS_MEMBER_INFO": "",</w:t>
            </w:r>
          </w:p>
          <w:p w14:paraId="29D450B0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"SS_LANG_TYPE": "KO",</w:t>
            </w:r>
          </w:p>
          <w:p w14:paraId="51282BBB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"SS_REMOTE_IP": "",</w:t>
            </w:r>
          </w:p>
          <w:p w14:paraId="0D227CD4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"SS_OPERATION_MODE": "prod",</w:t>
            </w:r>
          </w:p>
          <w:p w14:paraId="7F1B86F6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"SS_PRIVACY_HOTEL": "false",</w:t>
            </w:r>
          </w:p>
          <w:p w14:paraId="5E15832D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"SS_CURRENCY_TYPE": "KRW",</w:t>
            </w:r>
          </w:p>
          <w:p w14:paraId="7A564044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"SS_MEMB_SEQ_NO": "",</w:t>
            </w:r>
          </w:p>
          <w:p w14:paraId="59EC789F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"SS_MEMB_MASTER_NO": "",</w:t>
            </w:r>
          </w:p>
          <w:p w14:paraId="5FDC58C8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"SS_MEMB_LASTNAME": "",</w:t>
            </w:r>
          </w:p>
          <w:p w14:paraId="2346D583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"SS_MEMB_FIRSTNAME": "",</w:t>
            </w:r>
          </w:p>
          <w:p w14:paraId="6F79C8CC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"SS_MEMB_EMAIL": "",</w:t>
            </w:r>
          </w:p>
          <w:p w14:paraId="2E191B84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"SS_MEMB_TEL": "",</w:t>
            </w:r>
          </w:p>
          <w:p w14:paraId="144175E4" w14:textId="77777777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"SS_LOGIN_TYPE": ""</w:t>
            </w:r>
          </w:p>
          <w:p w14:paraId="56111DE7" w14:textId="2E5464A0" w:rsidR="00094FE0" w:rsidRPr="00094FE0" w:rsidRDefault="00094FE0" w:rsidP="00094FE0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094FE0">
              <w:rPr>
                <w:rFonts w:asciiTheme="minorEastAsia" w:eastAsiaTheme="minorEastAsia" w:hAnsiTheme="minorEastAsia"/>
                <w:szCs w:val="18"/>
                <w:lang w:eastAsia="ko-KR"/>
              </w:rPr>
              <w:t>}</w:t>
            </w:r>
          </w:p>
          <w:p w14:paraId="6FE68B76" w14:textId="76632F0E" w:rsidR="00094FE0" w:rsidRPr="00002124" w:rsidRDefault="00094FE0" w:rsidP="00472879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</w:tbl>
    <w:p w14:paraId="45D77CA2" w14:textId="77777777" w:rsidR="00A82874" w:rsidRPr="00002124" w:rsidRDefault="00A82874" w:rsidP="00A82874">
      <w:pPr>
        <w:rPr>
          <w:rFonts w:asciiTheme="minorEastAsia" w:eastAsiaTheme="minorEastAsia" w:hAnsiTheme="minorEastAsia" w:cs="Arial"/>
          <w:szCs w:val="18"/>
          <w:lang w:eastAsia="ko-KR"/>
        </w:rPr>
      </w:pPr>
    </w:p>
    <w:p w14:paraId="76D525CB" w14:textId="77777777" w:rsidR="00A82874" w:rsidRPr="00002124" w:rsidRDefault="00A82874" w:rsidP="00A82874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95" w:name="_Toc97913400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</w:t>
      </w:r>
      <w:r w:rsidRPr="00002124">
        <w:rPr>
          <w:rFonts w:asciiTheme="minorEastAsia" w:eastAsiaTheme="minorEastAsia" w:hAnsiTheme="minorEastAsia"/>
          <w:b w:val="0"/>
          <w:bCs/>
          <w:lang w:val="en-US" w:eastAsia="ko-KR"/>
        </w:rPr>
        <w:t>e</w:t>
      </w:r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sponse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Format :: J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SO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N 형태로 반환</w:t>
      </w:r>
      <w:bookmarkEnd w:id="95"/>
    </w:p>
    <w:p w14:paraId="6A17DFDE" w14:textId="77777777" w:rsidR="00A82874" w:rsidRPr="00002124" w:rsidRDefault="00A82874" w:rsidP="00A82874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돋움"/>
          <w:b/>
          <w:szCs w:val="18"/>
          <w:lang w:val="en-US" w:eastAsia="ko-KR"/>
        </w:rPr>
      </w:pPr>
      <w:r w:rsidRPr="00002124">
        <w:rPr>
          <w:rFonts w:asciiTheme="minorEastAsia" w:eastAsiaTheme="minorEastAsia" w:hAnsiTheme="minorEastAsia" w:cs="돋움" w:hint="eastAsia"/>
          <w:b/>
          <w:szCs w:val="18"/>
          <w:lang w:val="en-US" w:eastAsia="ko-KR"/>
        </w:rPr>
        <w:t>- 반환값 형식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5"/>
        <w:gridCol w:w="776"/>
        <w:gridCol w:w="1072"/>
        <w:gridCol w:w="3048"/>
        <w:gridCol w:w="1885"/>
      </w:tblGrid>
      <w:tr w:rsidR="00A82874" w:rsidRPr="00002124" w14:paraId="2AE1D7D0" w14:textId="77777777" w:rsidTr="000A21B1">
        <w:tc>
          <w:tcPr>
            <w:tcW w:w="2825" w:type="dxa"/>
            <w:shd w:val="clear" w:color="auto" w:fill="C6D9F1"/>
            <w:vAlign w:val="center"/>
          </w:tcPr>
          <w:p w14:paraId="30F4430E" w14:textId="77777777" w:rsidR="00A82874" w:rsidRPr="00002124" w:rsidRDefault="00A82874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엘리먼트 명</w:t>
            </w:r>
          </w:p>
        </w:tc>
        <w:tc>
          <w:tcPr>
            <w:tcW w:w="776" w:type="dxa"/>
            <w:shd w:val="clear" w:color="auto" w:fill="C6D9F1"/>
            <w:vAlign w:val="center"/>
          </w:tcPr>
          <w:p w14:paraId="25BD5025" w14:textId="77777777" w:rsidR="00A82874" w:rsidRPr="00002124" w:rsidRDefault="00A82874" w:rsidP="000A21B1">
            <w:pP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D</w:t>
            </w:r>
            <w: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  <w:t>ata Type</w:t>
            </w:r>
          </w:p>
        </w:tc>
        <w:tc>
          <w:tcPr>
            <w:tcW w:w="1072" w:type="dxa"/>
            <w:shd w:val="clear" w:color="auto" w:fill="C6D9F1"/>
            <w:vAlign w:val="center"/>
          </w:tcPr>
          <w:p w14:paraId="6AB87008" w14:textId="77777777" w:rsidR="00A82874" w:rsidRPr="00002124" w:rsidRDefault="00A82874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</w:p>
        </w:tc>
        <w:tc>
          <w:tcPr>
            <w:tcW w:w="3048" w:type="dxa"/>
            <w:shd w:val="clear" w:color="auto" w:fill="C6D9F1"/>
            <w:vAlign w:val="center"/>
          </w:tcPr>
          <w:p w14:paraId="40AEE5E2" w14:textId="77777777" w:rsidR="00A82874" w:rsidRPr="00002124" w:rsidRDefault="00A82874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  <w:tc>
          <w:tcPr>
            <w:tcW w:w="1885" w:type="dxa"/>
            <w:shd w:val="clear" w:color="auto" w:fill="C6D9F1"/>
            <w:vAlign w:val="center"/>
          </w:tcPr>
          <w:p w14:paraId="10B5D610" w14:textId="77777777" w:rsidR="00A82874" w:rsidRPr="00002124" w:rsidRDefault="00A82874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반환 타입</w:t>
            </w:r>
          </w:p>
        </w:tc>
      </w:tr>
      <w:tr w:rsidR="00672B84" w:rsidRPr="00002124" w14:paraId="7B8E7A0E" w14:textId="77777777" w:rsidTr="000A21B1">
        <w:tc>
          <w:tcPr>
            <w:tcW w:w="2825" w:type="dxa"/>
            <w:vAlign w:val="center"/>
          </w:tcPr>
          <w:p w14:paraId="79BBE03D" w14:textId="62357DEA" w:rsidR="00672B84" w:rsidRPr="00CF5000" w:rsidRDefault="00672B84" w:rsidP="00672B84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CF5000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result</w:t>
            </w:r>
          </w:p>
        </w:tc>
        <w:tc>
          <w:tcPr>
            <w:tcW w:w="776" w:type="dxa"/>
            <w:vAlign w:val="center"/>
          </w:tcPr>
          <w:p w14:paraId="37966BA3" w14:textId="392C569F" w:rsidR="00672B84" w:rsidRPr="00CF5000" w:rsidRDefault="00672B84" w:rsidP="00672B8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List</w:t>
            </w:r>
          </w:p>
        </w:tc>
        <w:tc>
          <w:tcPr>
            <w:tcW w:w="1072" w:type="dxa"/>
            <w:vAlign w:val="center"/>
          </w:tcPr>
          <w:p w14:paraId="20AC2036" w14:textId="77777777" w:rsidR="00672B84" w:rsidRPr="00CF5000" w:rsidRDefault="00672B84" w:rsidP="00672B84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65C82D9" w14:textId="77777777" w:rsidR="00672B84" w:rsidRPr="00CF5000" w:rsidRDefault="00672B84" w:rsidP="00672B84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5" w:type="dxa"/>
            <w:vAlign w:val="center"/>
          </w:tcPr>
          <w:p w14:paraId="26148065" w14:textId="7503D8B7" w:rsidR="00672B84" w:rsidRPr="00CF5000" w:rsidRDefault="00672B84" w:rsidP="00672B84">
            <w:pPr>
              <w:rPr>
                <w:rFonts w:asciiTheme="minorEastAsia" w:eastAsiaTheme="minorEastAsia" w:hAnsiTheme="minorEastAsia"/>
                <w:szCs w:val="18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“JSON“</w:t>
            </w:r>
          </w:p>
        </w:tc>
      </w:tr>
      <w:tr w:rsidR="00672B84" w:rsidRPr="00002124" w14:paraId="093101D4" w14:textId="77777777" w:rsidTr="000A21B1">
        <w:tc>
          <w:tcPr>
            <w:tcW w:w="2825" w:type="dxa"/>
            <w:vAlign w:val="center"/>
          </w:tcPr>
          <w:p w14:paraId="3D87C3F3" w14:textId="2F9DE535" w:rsidR="00672B84" w:rsidRPr="00CF5000" w:rsidRDefault="00672B84" w:rsidP="00672B84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bCs/>
                <w:szCs w:val="18"/>
              </w:rPr>
              <w:t>RESULT_YN</w:t>
            </w:r>
          </w:p>
        </w:tc>
        <w:tc>
          <w:tcPr>
            <w:tcW w:w="776" w:type="dxa"/>
            <w:vAlign w:val="center"/>
          </w:tcPr>
          <w:p w14:paraId="1C7514C0" w14:textId="77777777" w:rsidR="00672B84" w:rsidRPr="00CF5000" w:rsidRDefault="00672B84" w:rsidP="00672B8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52A9CA90" w14:textId="77777777" w:rsidR="00672B84" w:rsidRPr="00CF5000" w:rsidRDefault="00672B84" w:rsidP="00672B84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6CCD4B9" w14:textId="576EFE7D" w:rsidR="00672B84" w:rsidRPr="00CF5000" w:rsidRDefault="00672B84" w:rsidP="00672B84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성공 여부</w:t>
            </w:r>
          </w:p>
        </w:tc>
        <w:tc>
          <w:tcPr>
            <w:tcW w:w="1885" w:type="dxa"/>
            <w:vAlign w:val="center"/>
          </w:tcPr>
          <w:p w14:paraId="0B0991F4" w14:textId="77777777" w:rsidR="00672B84" w:rsidRPr="00CF5000" w:rsidRDefault="00672B84" w:rsidP="00672B84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672B84" w:rsidRPr="00002124" w14:paraId="63DBB50C" w14:textId="77777777" w:rsidTr="000A21B1">
        <w:tc>
          <w:tcPr>
            <w:tcW w:w="2825" w:type="dxa"/>
            <w:vAlign w:val="center"/>
          </w:tcPr>
          <w:p w14:paraId="5D8D2B88" w14:textId="7EBD67DF" w:rsidR="00672B84" w:rsidRPr="00F275FF" w:rsidRDefault="00672B84" w:rsidP="00672B84">
            <w:pPr>
              <w:rPr>
                <w:rFonts w:asciiTheme="minorEastAsia" w:eastAsiaTheme="minorEastAsia" w:hAnsiTheme="minorEastAsia"/>
                <w:bCs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bCs/>
                <w:szCs w:val="18"/>
              </w:rPr>
              <w:t>RESULT_MESSAGE</w:t>
            </w:r>
          </w:p>
        </w:tc>
        <w:tc>
          <w:tcPr>
            <w:tcW w:w="776" w:type="dxa"/>
            <w:vAlign w:val="center"/>
          </w:tcPr>
          <w:p w14:paraId="0BCBE0EB" w14:textId="77777777" w:rsidR="00672B84" w:rsidRPr="00CF5000" w:rsidRDefault="00672B84" w:rsidP="00672B8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2780490D" w14:textId="77777777" w:rsidR="00672B84" w:rsidRPr="00CF5000" w:rsidRDefault="00672B84" w:rsidP="00672B84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F7F3B9B" w14:textId="4346C009" w:rsidR="00672B84" w:rsidRDefault="00672B84" w:rsidP="00672B84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결과 메시지</w:t>
            </w:r>
          </w:p>
        </w:tc>
        <w:tc>
          <w:tcPr>
            <w:tcW w:w="1885" w:type="dxa"/>
            <w:vAlign w:val="center"/>
          </w:tcPr>
          <w:p w14:paraId="4F1E98E0" w14:textId="77777777" w:rsidR="00672B84" w:rsidRPr="00CF5000" w:rsidRDefault="00672B84" w:rsidP="00672B84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672B84" w:rsidRPr="00002124" w14:paraId="78E2044C" w14:textId="77777777" w:rsidTr="000A21B1">
        <w:tc>
          <w:tcPr>
            <w:tcW w:w="2825" w:type="dxa"/>
            <w:vAlign w:val="center"/>
          </w:tcPr>
          <w:p w14:paraId="62C5B8E0" w14:textId="14D4E1E3" w:rsidR="00672B84" w:rsidRPr="00F275FF" w:rsidRDefault="00672B84" w:rsidP="00672B84">
            <w:pPr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18"/>
                <w:lang w:eastAsia="ko-KR"/>
              </w:rPr>
              <w:t>R</w:t>
            </w:r>
            <w:r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  <w:t>ESULT_TYPE</w:t>
            </w:r>
          </w:p>
        </w:tc>
        <w:tc>
          <w:tcPr>
            <w:tcW w:w="776" w:type="dxa"/>
            <w:vAlign w:val="center"/>
          </w:tcPr>
          <w:p w14:paraId="565267B4" w14:textId="77777777" w:rsidR="00672B84" w:rsidRPr="00CF5000" w:rsidRDefault="00672B84" w:rsidP="00672B84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326147AC" w14:textId="77777777" w:rsidR="00672B84" w:rsidRPr="00CF5000" w:rsidRDefault="00672B84" w:rsidP="00672B84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9075ECF" w14:textId="4208153D" w:rsidR="00672B84" w:rsidRDefault="00672B84" w:rsidP="00672B84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결과 타입(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CMS)</w:t>
            </w:r>
          </w:p>
        </w:tc>
        <w:tc>
          <w:tcPr>
            <w:tcW w:w="1885" w:type="dxa"/>
            <w:vAlign w:val="center"/>
          </w:tcPr>
          <w:p w14:paraId="0ACD166D" w14:textId="77777777" w:rsidR="00672B84" w:rsidRPr="00CF5000" w:rsidRDefault="00672B84" w:rsidP="00672B84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</w:tbl>
    <w:p w14:paraId="1C5466F1" w14:textId="77777777" w:rsidR="00A82874" w:rsidRPr="00002124" w:rsidRDefault="00A82874" w:rsidP="00A82874">
      <w:pPr>
        <w:tabs>
          <w:tab w:val="left" w:pos="3798"/>
        </w:tabs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ab/>
      </w:r>
    </w:p>
    <w:p w14:paraId="6CFDE28C" w14:textId="77777777" w:rsidR="00A82874" w:rsidRPr="00002124" w:rsidRDefault="00A82874" w:rsidP="00A82874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96" w:name="_Toc97913401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샘플 JSON예제</w:t>
      </w:r>
      <w:bookmarkEnd w:id="9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A82874" w:rsidRPr="00002124" w14:paraId="404D3585" w14:textId="77777777" w:rsidTr="000A21B1">
        <w:tc>
          <w:tcPr>
            <w:tcW w:w="9684" w:type="dxa"/>
          </w:tcPr>
          <w:p w14:paraId="7A9B8CF9" w14:textId="77777777" w:rsidR="00A9123E" w:rsidRPr="00A9123E" w:rsidRDefault="00A9123E" w:rsidP="00A9123E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A9123E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{</w:t>
            </w:r>
          </w:p>
          <w:p w14:paraId="3C7C1F8C" w14:textId="77777777" w:rsidR="00A9123E" w:rsidRPr="00A9123E" w:rsidRDefault="00A9123E" w:rsidP="00A9123E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A9123E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  "result": {</w:t>
            </w:r>
          </w:p>
          <w:p w14:paraId="00D317B4" w14:textId="77777777" w:rsidR="00A9123E" w:rsidRPr="00A9123E" w:rsidRDefault="00A9123E" w:rsidP="00A9123E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A9123E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      "RESULT_YN": "Y",</w:t>
            </w:r>
          </w:p>
          <w:p w14:paraId="3D40FFB3" w14:textId="77777777" w:rsidR="00A9123E" w:rsidRPr="00A9123E" w:rsidRDefault="00A9123E" w:rsidP="00A9123E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A9123E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      "RESULT_MESSAGE": "SUCCESS",</w:t>
            </w:r>
          </w:p>
          <w:p w14:paraId="019E4F6C" w14:textId="77777777" w:rsidR="00A9123E" w:rsidRPr="00A9123E" w:rsidRDefault="00A9123E" w:rsidP="00A9123E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A9123E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      "RESULT_TYPE": "CMS"</w:t>
            </w:r>
          </w:p>
          <w:p w14:paraId="31599590" w14:textId="77777777" w:rsidR="00A9123E" w:rsidRPr="00A9123E" w:rsidRDefault="00A9123E" w:rsidP="00A9123E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A9123E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  }</w:t>
            </w:r>
          </w:p>
          <w:p w14:paraId="4604C6D8" w14:textId="4FB62739" w:rsidR="00A82874" w:rsidRPr="00116D60" w:rsidRDefault="00A9123E" w:rsidP="000A21B1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A9123E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}</w:t>
            </w:r>
          </w:p>
        </w:tc>
      </w:tr>
    </w:tbl>
    <w:p w14:paraId="6D0AFC1E" w14:textId="77777777" w:rsidR="00A82874" w:rsidRDefault="00A82874" w:rsidP="00A82874">
      <w:pPr>
        <w:rPr>
          <w:rFonts w:asciiTheme="minorEastAsia" w:eastAsiaTheme="minorEastAsia" w:hAnsiTheme="minorEastAsia"/>
          <w:b/>
          <w:sz w:val="24"/>
          <w:lang w:eastAsia="ko-KR"/>
        </w:rPr>
      </w:pPr>
    </w:p>
    <w:p w14:paraId="1A29F256" w14:textId="35B935E8" w:rsidR="00E9621C" w:rsidRDefault="00A82874">
      <w:pPr>
        <w:rPr>
          <w:rFonts w:asciiTheme="minorEastAsia" w:eastAsiaTheme="minorEastAsia" w:hAnsiTheme="minorEastAsia"/>
          <w:b/>
          <w:sz w:val="24"/>
          <w:lang w:eastAsia="ko-KR"/>
        </w:rPr>
      </w:pPr>
      <w:r>
        <w:rPr>
          <w:rFonts w:asciiTheme="minorEastAsia" w:eastAsiaTheme="minorEastAsia" w:hAnsiTheme="minorEastAsia"/>
          <w:b/>
          <w:sz w:val="24"/>
          <w:lang w:eastAsia="ko-KR"/>
        </w:rPr>
        <w:br w:type="page"/>
      </w:r>
      <w:r w:rsidR="00E9621C">
        <w:rPr>
          <w:rFonts w:asciiTheme="minorEastAsia" w:eastAsiaTheme="minorEastAsia" w:hAnsiTheme="minorEastAsia"/>
          <w:b/>
          <w:sz w:val="24"/>
          <w:lang w:eastAsia="ko-KR"/>
        </w:rPr>
        <w:lastRenderedPageBreak/>
        <w:br w:type="page"/>
      </w:r>
    </w:p>
    <w:p w14:paraId="001E93CE" w14:textId="37F79DBE" w:rsidR="00E9621C" w:rsidRPr="00AC17D0" w:rsidRDefault="00E9621C" w:rsidP="00E9621C">
      <w:pPr>
        <w:pStyle w:val="Numberedlist22"/>
        <w:ind w:hanging="720"/>
        <w:rPr>
          <w:rFonts w:asciiTheme="minorEastAsia" w:eastAsiaTheme="minorEastAsia" w:hAnsiTheme="minorEastAsia"/>
          <w:lang w:eastAsia="ko-KR"/>
        </w:rPr>
      </w:pPr>
      <w:bookmarkStart w:id="97" w:name="_Toc97913402"/>
      <w:r>
        <w:rPr>
          <w:rFonts w:asciiTheme="minorEastAsia" w:eastAsiaTheme="minorEastAsia" w:hAnsiTheme="minorEastAsia" w:hint="eastAsia"/>
          <w:lang w:eastAsia="ko-KR"/>
        </w:rPr>
        <w:lastRenderedPageBreak/>
        <w:t>예약 수정</w:t>
      </w:r>
      <w:bookmarkEnd w:id="97"/>
    </w:p>
    <w:p w14:paraId="3018E515" w14:textId="3553FB9C" w:rsidR="00E9621C" w:rsidRPr="00002124" w:rsidRDefault="00E9621C" w:rsidP="00E9621C">
      <w:pPr>
        <w:ind w:leftChars="250" w:left="450"/>
        <w:jc w:val="both"/>
        <w:rPr>
          <w:rFonts w:asciiTheme="minorEastAsia" w:eastAsiaTheme="minorEastAsia" w:hAnsiTheme="minorEastAsia" w:cs="Arial"/>
          <w:szCs w:val="18"/>
          <w:lang w:eastAsia="ko-KR"/>
        </w:rPr>
      </w:pPr>
      <w:r>
        <w:rPr>
          <w:rFonts w:asciiTheme="minorEastAsia" w:eastAsiaTheme="minorEastAsia" w:hAnsiTheme="minorEastAsia" w:cs="Arial" w:hint="eastAsia"/>
          <w:szCs w:val="18"/>
          <w:lang w:eastAsia="ko-KR"/>
        </w:rPr>
        <w:t>예약 정보를 수정한다</w:t>
      </w:r>
      <w:r>
        <w:rPr>
          <w:rFonts w:asciiTheme="minorEastAsia" w:eastAsiaTheme="minorEastAsia" w:hAnsiTheme="minorEastAsia" w:cs="Arial"/>
          <w:szCs w:val="18"/>
          <w:lang w:eastAsia="ko-KR"/>
        </w:rPr>
        <w:t xml:space="preserve"> </w:t>
      </w:r>
    </w:p>
    <w:p w14:paraId="461926A7" w14:textId="77777777" w:rsidR="00E9621C" w:rsidRPr="00002124" w:rsidRDefault="00E9621C" w:rsidP="00E9621C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98" w:name="_Toc97913403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Request</w:t>
      </w:r>
      <w:bookmarkEnd w:id="98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</w:t>
      </w:r>
    </w:p>
    <w:p w14:paraId="4DECBC98" w14:textId="12AD68EC" w:rsidR="00E9621C" w:rsidRPr="00F15D58" w:rsidRDefault="00E9621C" w:rsidP="00E9621C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>HTTP</w:t>
      </w:r>
      <w:r w:rsidRPr="00002124">
        <w:rPr>
          <w:rFonts w:asciiTheme="minorEastAsia" w:eastAsiaTheme="minorEastAsia" w:hAnsiTheme="minorEastAsia"/>
          <w:szCs w:val="18"/>
          <w:lang w:eastAsia="ko-KR"/>
        </w:rPr>
        <w:t>S</w:t>
      </w: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 xml:space="preserve"> URL </w:t>
      </w:r>
      <w:r w:rsidRPr="00F15D58">
        <w:rPr>
          <w:rFonts w:asciiTheme="minorEastAsia" w:eastAsiaTheme="minorEastAsia" w:hAnsiTheme="minorEastAsia"/>
          <w:szCs w:val="18"/>
          <w:lang w:eastAsia="ko-KR"/>
        </w:rPr>
        <w:t>=</w:t>
      </w:r>
      <w:r w:rsidRPr="005D33AE">
        <w:rPr>
          <w:rFonts w:asciiTheme="minorEastAsia" w:eastAsiaTheme="minorEastAsia" w:hAnsiTheme="minorEastAsia" w:hint="eastAsia"/>
          <w:bCs/>
          <w:szCs w:val="18"/>
          <w:lang w:eastAsia="ko-KR"/>
        </w:rPr>
        <w:t xml:space="preserve"> </w:t>
      </w:r>
      <w:r w:rsidRPr="00A82874">
        <w:rPr>
          <w:rFonts w:asciiTheme="minorEastAsia" w:eastAsiaTheme="minorEastAsia" w:hAnsiTheme="minorEastAsia"/>
          <w:bCs/>
          <w:szCs w:val="18"/>
          <w:lang w:eastAsia="ko-KR"/>
        </w:rPr>
        <w:t>/{hotelCode}</w:t>
      </w:r>
      <w:r>
        <w:rPr>
          <w:rFonts w:ascii="Segoe UI" w:hAnsi="Segoe UI" w:cs="Segoe UI"/>
          <w:color w:val="212121"/>
          <w:szCs w:val="18"/>
          <w:shd w:val="clear" w:color="auto" w:fill="FFFFFF"/>
        </w:rPr>
        <w:t>/user/mypage/updateReservation</w:t>
      </w:r>
    </w:p>
    <w:p w14:paraId="0E0BEA97" w14:textId="77777777" w:rsidR="00E9621C" w:rsidRPr="00002124" w:rsidRDefault="00E9621C" w:rsidP="00E9621C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 xml:space="preserve">HTTP METHOD = </w:t>
      </w:r>
      <w:r>
        <w:rPr>
          <w:rFonts w:asciiTheme="minorEastAsia" w:eastAsiaTheme="minorEastAsia" w:hAnsiTheme="minorEastAsia"/>
          <w:szCs w:val="18"/>
          <w:lang w:eastAsia="ko-KR"/>
        </w:rPr>
        <w:t>POST</w:t>
      </w:r>
    </w:p>
    <w:p w14:paraId="7A334E63" w14:textId="77777777" w:rsidR="00E9621C" w:rsidRPr="00002124" w:rsidRDefault="00E9621C" w:rsidP="00E9621C">
      <w:pPr>
        <w:ind w:left="800"/>
        <w:rPr>
          <w:rFonts w:asciiTheme="minorEastAsia" w:eastAsiaTheme="minorEastAsia" w:hAnsiTheme="minorEastAsia"/>
          <w:szCs w:val="18"/>
          <w:lang w:eastAsia="ko-KR"/>
        </w:rPr>
      </w:pPr>
    </w:p>
    <w:p w14:paraId="1D531A43" w14:textId="77777777" w:rsidR="00E9621C" w:rsidRDefault="00E9621C" w:rsidP="00E9621C">
      <w:pPr>
        <w:rPr>
          <w:rFonts w:asciiTheme="minorEastAsia" w:eastAsiaTheme="minorEastAsia" w:hAnsiTheme="minorEastAsia"/>
          <w:b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b/>
          <w:szCs w:val="18"/>
          <w:lang w:eastAsia="ko-KR"/>
        </w:rPr>
        <w:t>- Parameter 형식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4"/>
        <w:gridCol w:w="832"/>
        <w:gridCol w:w="1060"/>
        <w:gridCol w:w="4640"/>
      </w:tblGrid>
      <w:tr w:rsidR="00E9621C" w:rsidRPr="00002124" w14:paraId="708CF62C" w14:textId="77777777" w:rsidTr="005B4D9B">
        <w:tc>
          <w:tcPr>
            <w:tcW w:w="2944" w:type="dxa"/>
            <w:shd w:val="clear" w:color="auto" w:fill="C6D9F1"/>
          </w:tcPr>
          <w:p w14:paraId="18233E34" w14:textId="77777777" w:rsidR="00E9621C" w:rsidRPr="00002124" w:rsidRDefault="00E9621C" w:rsidP="005B4D9B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파라미터명</w:t>
            </w:r>
          </w:p>
        </w:tc>
        <w:tc>
          <w:tcPr>
            <w:tcW w:w="832" w:type="dxa"/>
            <w:shd w:val="clear" w:color="auto" w:fill="C6D9F1"/>
          </w:tcPr>
          <w:p w14:paraId="1B161DC5" w14:textId="77777777" w:rsidR="00E9621C" w:rsidRPr="00002124" w:rsidRDefault="00E9621C" w:rsidP="005B4D9B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타입</w:t>
            </w:r>
          </w:p>
        </w:tc>
        <w:tc>
          <w:tcPr>
            <w:tcW w:w="1060" w:type="dxa"/>
            <w:shd w:val="clear" w:color="auto" w:fill="C6D9F1"/>
          </w:tcPr>
          <w:p w14:paraId="3A80CFFB" w14:textId="77777777" w:rsidR="00E9621C" w:rsidRPr="00002124" w:rsidRDefault="00E9621C" w:rsidP="005B4D9B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필수여부</w:t>
            </w:r>
          </w:p>
        </w:tc>
        <w:tc>
          <w:tcPr>
            <w:tcW w:w="4640" w:type="dxa"/>
            <w:shd w:val="clear" w:color="auto" w:fill="C6D9F1"/>
          </w:tcPr>
          <w:p w14:paraId="7AB7999C" w14:textId="77777777" w:rsidR="00E9621C" w:rsidRPr="00002124" w:rsidRDefault="00E9621C" w:rsidP="005B4D9B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</w:tr>
      <w:tr w:rsidR="00E9621C" w:rsidRPr="00002124" w14:paraId="2C78B278" w14:textId="77777777" w:rsidTr="005B4D9B">
        <w:tc>
          <w:tcPr>
            <w:tcW w:w="2944" w:type="dxa"/>
            <w:vAlign w:val="center"/>
          </w:tcPr>
          <w:p w14:paraId="6ACCE39A" w14:textId="7A2821CB" w:rsidR="00E9621C" w:rsidRPr="00BC7DC5" w:rsidRDefault="00E9621C" w:rsidP="005B4D9B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rsvn_no</w:t>
            </w:r>
          </w:p>
        </w:tc>
        <w:tc>
          <w:tcPr>
            <w:tcW w:w="832" w:type="dxa"/>
            <w:vAlign w:val="center"/>
          </w:tcPr>
          <w:p w14:paraId="51448142" w14:textId="529113B2" w:rsidR="00E9621C" w:rsidRPr="00BC7DC5" w:rsidRDefault="00E9621C" w:rsidP="005B4D9B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vAlign w:val="center"/>
          </w:tcPr>
          <w:p w14:paraId="4C1F939F" w14:textId="547D7791" w:rsidR="00E9621C" w:rsidRPr="00BC7DC5" w:rsidRDefault="00D50307" w:rsidP="005B4D9B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1</w:t>
            </w:r>
          </w:p>
        </w:tc>
        <w:tc>
          <w:tcPr>
            <w:tcW w:w="4640" w:type="dxa"/>
            <w:vAlign w:val="center"/>
          </w:tcPr>
          <w:p w14:paraId="726F2203" w14:textId="0D16CEAE" w:rsidR="00E9621C" w:rsidRPr="00BC7DC5" w:rsidRDefault="00D50307" w:rsidP="005B4D9B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예약번호</w:t>
            </w:r>
          </w:p>
        </w:tc>
      </w:tr>
      <w:tr w:rsidR="00E9621C" w:rsidRPr="00002124" w14:paraId="1B8E5E4E" w14:textId="77777777" w:rsidTr="005B4D9B">
        <w:tc>
          <w:tcPr>
            <w:tcW w:w="2944" w:type="dxa"/>
            <w:vAlign w:val="center"/>
          </w:tcPr>
          <w:p w14:paraId="2D63764B" w14:textId="5BF23DC1" w:rsidR="00E9621C" w:rsidRPr="00BC7DC5" w:rsidRDefault="00E9621C" w:rsidP="005B4D9B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pms_seq_no</w:t>
            </w:r>
          </w:p>
        </w:tc>
        <w:tc>
          <w:tcPr>
            <w:tcW w:w="832" w:type="dxa"/>
            <w:vAlign w:val="center"/>
          </w:tcPr>
          <w:p w14:paraId="5BBDE6C6" w14:textId="485615A0" w:rsidR="00E9621C" w:rsidRPr="00BC7DC5" w:rsidRDefault="00E9621C" w:rsidP="005B4D9B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vAlign w:val="center"/>
          </w:tcPr>
          <w:p w14:paraId="1F4B175E" w14:textId="6C60DA61" w:rsidR="00E9621C" w:rsidRPr="00BC7DC5" w:rsidRDefault="00D50307" w:rsidP="005B4D9B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1</w:t>
            </w:r>
          </w:p>
        </w:tc>
        <w:tc>
          <w:tcPr>
            <w:tcW w:w="4640" w:type="dxa"/>
            <w:vAlign w:val="center"/>
          </w:tcPr>
          <w:p w14:paraId="1ECC3808" w14:textId="1A36B71E" w:rsidR="00E9621C" w:rsidRPr="00BC7DC5" w:rsidRDefault="00D50307" w:rsidP="005B4D9B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호텔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</w:tr>
      <w:tr w:rsidR="00E9621C" w:rsidRPr="00002124" w14:paraId="18A8C39F" w14:textId="77777777" w:rsidTr="005B4D9B">
        <w:tc>
          <w:tcPr>
            <w:tcW w:w="2944" w:type="dxa"/>
            <w:vAlign w:val="center"/>
          </w:tcPr>
          <w:p w14:paraId="3FC4902E" w14:textId="2545BC86" w:rsidR="00E9621C" w:rsidRPr="00BC7DC5" w:rsidRDefault="00E9621C" w:rsidP="005B4D9B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lang_type</w:t>
            </w:r>
          </w:p>
        </w:tc>
        <w:tc>
          <w:tcPr>
            <w:tcW w:w="832" w:type="dxa"/>
            <w:vAlign w:val="center"/>
          </w:tcPr>
          <w:p w14:paraId="72DC173D" w14:textId="29887D0F" w:rsidR="00E9621C" w:rsidRPr="00BC7DC5" w:rsidRDefault="00E9621C" w:rsidP="005B4D9B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vAlign w:val="center"/>
          </w:tcPr>
          <w:p w14:paraId="007479E6" w14:textId="5AA6B0E0" w:rsidR="00E9621C" w:rsidRPr="00BC7DC5" w:rsidRDefault="00D50307" w:rsidP="005B4D9B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1</w:t>
            </w:r>
          </w:p>
        </w:tc>
        <w:tc>
          <w:tcPr>
            <w:tcW w:w="4640" w:type="dxa"/>
            <w:vAlign w:val="center"/>
          </w:tcPr>
          <w:p w14:paraId="0F750E0D" w14:textId="0DC6158F" w:rsidR="00E9621C" w:rsidRPr="00BC7DC5" w:rsidRDefault="00D50307" w:rsidP="005B4D9B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언어 코드</w:t>
            </w:r>
          </w:p>
        </w:tc>
      </w:tr>
      <w:tr w:rsidR="00E9621C" w:rsidRPr="00002124" w14:paraId="72701708" w14:textId="77777777" w:rsidTr="005B4D9B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D6560E6" w14:textId="44D8A46B" w:rsidR="00E9621C" w:rsidRPr="00BC7DC5" w:rsidRDefault="00E9621C" w:rsidP="005B4D9B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gest_info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543273D" w14:textId="29BE56D3" w:rsidR="00E9621C" w:rsidRPr="00BC7DC5" w:rsidRDefault="00E9621C" w:rsidP="005B4D9B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C4542E4" w14:textId="2557860D" w:rsidR="00E9621C" w:rsidRPr="00BC7DC5" w:rsidRDefault="00E9621C" w:rsidP="005B4D9B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823DA07" w14:textId="659B3B49" w:rsidR="00E9621C" w:rsidRPr="00BC7DC5" w:rsidRDefault="00D50307" w:rsidP="005B4D9B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변경 정보</w:t>
            </w:r>
          </w:p>
        </w:tc>
      </w:tr>
      <w:tr w:rsidR="00E9621C" w:rsidRPr="00002124" w14:paraId="7E75CB69" w14:textId="77777777" w:rsidTr="005B4D9B">
        <w:tc>
          <w:tcPr>
            <w:tcW w:w="2944" w:type="dxa"/>
            <w:vAlign w:val="center"/>
          </w:tcPr>
          <w:p w14:paraId="51307B9A" w14:textId="3B038AE6" w:rsidR="00E9621C" w:rsidRPr="00BC7DC5" w:rsidRDefault="00E9621C" w:rsidP="005B4D9B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gest_info.rsvn_gest_lastname</w:t>
            </w:r>
          </w:p>
        </w:tc>
        <w:tc>
          <w:tcPr>
            <w:tcW w:w="832" w:type="dxa"/>
            <w:vAlign w:val="center"/>
          </w:tcPr>
          <w:p w14:paraId="4C0299C9" w14:textId="5E692E74" w:rsidR="00E9621C" w:rsidRPr="00BC7DC5" w:rsidRDefault="00572519" w:rsidP="005B4D9B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vAlign w:val="center"/>
          </w:tcPr>
          <w:p w14:paraId="1AD2A1DE" w14:textId="47DC621B" w:rsidR="00E9621C" w:rsidRPr="00BC7DC5" w:rsidRDefault="00D50307" w:rsidP="005B4D9B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1</w:t>
            </w:r>
          </w:p>
        </w:tc>
        <w:tc>
          <w:tcPr>
            <w:tcW w:w="4640" w:type="dxa"/>
            <w:vAlign w:val="center"/>
          </w:tcPr>
          <w:p w14:paraId="1D988011" w14:textId="5F5201E9" w:rsidR="00E9621C" w:rsidRPr="00BC7DC5" w:rsidRDefault="00D50307" w:rsidP="005B4D9B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예약자 성</w:t>
            </w:r>
          </w:p>
        </w:tc>
      </w:tr>
      <w:tr w:rsidR="00E9621C" w:rsidRPr="00002124" w14:paraId="7DA81EDD" w14:textId="77777777" w:rsidTr="005B4D9B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809870A" w14:textId="17578ACB" w:rsidR="00E9621C" w:rsidRPr="00BC7DC5" w:rsidRDefault="00E9621C" w:rsidP="005B4D9B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gest_info.rsvn_gest_name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08E42E7" w14:textId="0428034B" w:rsidR="00E9621C" w:rsidRPr="00BC7DC5" w:rsidRDefault="00572519" w:rsidP="005B4D9B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CA98192" w14:textId="6CAC92C0" w:rsidR="00E9621C" w:rsidRPr="00BC7DC5" w:rsidRDefault="00D50307" w:rsidP="005B4D9B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DDC7603" w14:textId="59D09D11" w:rsidR="00E9621C" w:rsidRPr="00BC7DC5" w:rsidRDefault="00D50307" w:rsidP="005B4D9B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예약자 이름</w:t>
            </w:r>
          </w:p>
        </w:tc>
      </w:tr>
      <w:tr w:rsidR="00E9621C" w:rsidRPr="00002124" w14:paraId="4852B79B" w14:textId="77777777" w:rsidTr="005B4D9B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5B4F2F5" w14:textId="5E1BD714" w:rsidR="00E9621C" w:rsidRPr="00BC7DC5" w:rsidRDefault="00E9621C" w:rsidP="005B4D9B">
            <w:pPr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gest_info.rsvn_gest_email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9D95F6A" w14:textId="0E12FDFC" w:rsidR="00E9621C" w:rsidRPr="00BC7DC5" w:rsidRDefault="00572519" w:rsidP="005B4D9B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32E717A" w14:textId="3386D400" w:rsidR="00E9621C" w:rsidRPr="00BC7DC5" w:rsidRDefault="00D50307" w:rsidP="005B4D9B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7C4147C" w14:textId="30E036CD" w:rsidR="00E9621C" w:rsidRPr="00BC7DC5" w:rsidRDefault="00D50307" w:rsidP="005B4D9B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예약자 이메일</w:t>
            </w:r>
          </w:p>
        </w:tc>
      </w:tr>
      <w:tr w:rsidR="00E9621C" w:rsidRPr="00002124" w14:paraId="17BEBC44" w14:textId="77777777" w:rsidTr="005B4D9B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85A97FE" w14:textId="674F06F7" w:rsidR="00E9621C" w:rsidRPr="00BC7DC5" w:rsidRDefault="00E9621C" w:rsidP="005B4D9B">
            <w:pPr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gest_info.rsvn_nation_code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685A738" w14:textId="09A666B2" w:rsidR="00E9621C" w:rsidRPr="00BC7DC5" w:rsidRDefault="00572519" w:rsidP="005B4D9B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06CCECF" w14:textId="567FCE67" w:rsidR="00E9621C" w:rsidRPr="00BC7DC5" w:rsidRDefault="00D50307" w:rsidP="005B4D9B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946AF45" w14:textId="15B195F2" w:rsidR="00E9621C" w:rsidRPr="00BC7DC5" w:rsidRDefault="00D50307" w:rsidP="005B4D9B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 국가 코드</w:t>
            </w:r>
          </w:p>
        </w:tc>
      </w:tr>
      <w:tr w:rsidR="00E9621C" w:rsidRPr="00002124" w14:paraId="27C70A55" w14:textId="77777777" w:rsidTr="005B4D9B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B493A26" w14:textId="76A14D4A" w:rsidR="00E9621C" w:rsidRPr="00BC7DC5" w:rsidRDefault="00E9621C" w:rsidP="005B4D9B">
            <w:pPr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gest_info.gest_cntc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348752F" w14:textId="4FBE6C57" w:rsidR="00E9621C" w:rsidRPr="00BC7DC5" w:rsidRDefault="00572519" w:rsidP="005B4D9B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DC45A73" w14:textId="001E2D6C" w:rsidR="00E9621C" w:rsidRPr="00BC7DC5" w:rsidRDefault="00D50307" w:rsidP="005B4D9B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0CEC777" w14:textId="17168A00" w:rsidR="00E9621C" w:rsidRPr="00BC7DC5" w:rsidRDefault="00D50307" w:rsidP="005B4D9B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예약자 전화번호</w:t>
            </w:r>
          </w:p>
        </w:tc>
      </w:tr>
      <w:tr w:rsidR="00E9621C" w:rsidRPr="00002124" w14:paraId="3921665E" w14:textId="77777777" w:rsidTr="005B4D9B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9E41A26" w14:textId="22E0CB80" w:rsidR="00E9621C" w:rsidRPr="00BC7DC5" w:rsidRDefault="00E9621C" w:rsidP="005B4D9B">
            <w:pPr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gest_info.rsvn_language_code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ECBF147" w14:textId="574F2FDA" w:rsidR="00E9621C" w:rsidRPr="00BC7DC5" w:rsidRDefault="00572519" w:rsidP="005B4D9B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0F429F4" w14:textId="20C14035" w:rsidR="00E9621C" w:rsidRPr="00BC7DC5" w:rsidRDefault="00D50307" w:rsidP="005B4D9B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1FA4477" w14:textId="6AB6CB5F" w:rsidR="00E9621C" w:rsidRPr="00BC7DC5" w:rsidRDefault="00D50307" w:rsidP="005B4D9B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예약자 언어 코드</w:t>
            </w:r>
          </w:p>
        </w:tc>
      </w:tr>
      <w:tr w:rsidR="00E9621C" w:rsidRPr="00002124" w14:paraId="1FD5648E" w14:textId="77777777" w:rsidTr="005B4D9B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160F585" w14:textId="6D9A6EBA" w:rsidR="00E9621C" w:rsidRPr="00BC7DC5" w:rsidRDefault="00E9621C" w:rsidP="005B4D9B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S_PMS_SEQ_NO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FB7D333" w14:textId="13EBADC4" w:rsidR="00E9621C" w:rsidRPr="00BC7DC5" w:rsidRDefault="00572519" w:rsidP="005B4D9B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A2E03E0" w14:textId="30C8FF08" w:rsidR="00E9621C" w:rsidRPr="00BC7DC5" w:rsidRDefault="00D50307" w:rsidP="005B4D9B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25772A0" w14:textId="662F318E" w:rsidR="00E9621C" w:rsidRPr="00BC7DC5" w:rsidRDefault="00D50307" w:rsidP="005B4D9B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호텔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</w:tr>
      <w:tr w:rsidR="00E9621C" w:rsidRPr="00002124" w14:paraId="7723FE39" w14:textId="77777777" w:rsidTr="005B4D9B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87F5BF3" w14:textId="3BA8233A" w:rsidR="00E9621C" w:rsidRPr="00BC7DC5" w:rsidRDefault="00E9621C" w:rsidP="005B4D9B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S_PMS_CODE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8F7543E" w14:textId="5375FD70" w:rsidR="00E9621C" w:rsidRPr="00BC7DC5" w:rsidRDefault="00572519" w:rsidP="005B4D9B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36795A2" w14:textId="29ECAC9A" w:rsidR="00E9621C" w:rsidRPr="00BC7DC5" w:rsidRDefault="00D50307" w:rsidP="005B4D9B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7E429CA" w14:textId="20E4DE8E" w:rsidR="00E9621C" w:rsidRPr="00BC7DC5" w:rsidRDefault="00D50307" w:rsidP="005B4D9B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호텔 코드</w:t>
            </w:r>
          </w:p>
        </w:tc>
      </w:tr>
      <w:tr w:rsidR="00E9621C" w:rsidRPr="00002124" w14:paraId="5B2F71BD" w14:textId="77777777" w:rsidTr="005B4D9B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ADCDABA" w14:textId="25383658" w:rsidR="00E9621C" w:rsidRPr="00BC7DC5" w:rsidRDefault="00E9621C" w:rsidP="005B4D9B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S_LANG_TYPE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5BFDB86" w14:textId="7088853B" w:rsidR="00E9621C" w:rsidRPr="00BC7DC5" w:rsidRDefault="00572519" w:rsidP="005B4D9B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C55883B" w14:textId="77A6497D" w:rsidR="00E9621C" w:rsidRPr="00BC7DC5" w:rsidRDefault="00D50307" w:rsidP="005B4D9B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858367F" w14:textId="33D30629" w:rsidR="00E9621C" w:rsidRPr="00BC7DC5" w:rsidRDefault="00D50307" w:rsidP="005B4D9B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언어 코드</w:t>
            </w:r>
          </w:p>
        </w:tc>
      </w:tr>
      <w:tr w:rsidR="00E9621C" w:rsidRPr="00002124" w14:paraId="64575F4D" w14:textId="77777777" w:rsidTr="005B4D9B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62B4410" w14:textId="1A3A63C1" w:rsidR="00E9621C" w:rsidRPr="00BC7DC5" w:rsidRDefault="00E9621C" w:rsidP="005B4D9B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S_OPERATION_MODE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4DF02F1" w14:textId="406C1694" w:rsidR="00E9621C" w:rsidRPr="00BC7DC5" w:rsidRDefault="00572519" w:rsidP="005B4D9B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A8084F4" w14:textId="415E2D6E" w:rsidR="00E9621C" w:rsidRPr="00BC7DC5" w:rsidRDefault="00D50307" w:rsidP="005B4D9B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2F7987B1" w14:textId="6AF63598" w:rsidR="00E9621C" w:rsidRPr="00BC7DC5" w:rsidRDefault="00D50307" w:rsidP="005B4D9B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운영 환경</w:t>
            </w:r>
          </w:p>
        </w:tc>
      </w:tr>
      <w:tr w:rsidR="00E9621C" w:rsidRPr="00002124" w14:paraId="3C534A1E" w14:textId="77777777" w:rsidTr="005B4D9B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6EFEA30" w14:textId="0026FFDB" w:rsidR="00E9621C" w:rsidRPr="00BC7DC5" w:rsidRDefault="00E9621C" w:rsidP="005B4D9B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S_CURRENCY_TYPE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CF7E56A" w14:textId="0DAB0635" w:rsidR="00E9621C" w:rsidRPr="00BC7DC5" w:rsidRDefault="00572519" w:rsidP="005B4D9B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S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D28F345" w14:textId="5501B9E3" w:rsidR="00E9621C" w:rsidRPr="00BC7DC5" w:rsidRDefault="00D50307" w:rsidP="005B4D9B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70956C9" w14:textId="0332CE84" w:rsidR="00E9621C" w:rsidRPr="00BC7DC5" w:rsidRDefault="00D50307" w:rsidP="005B4D9B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통화 코드</w:t>
            </w:r>
          </w:p>
        </w:tc>
      </w:tr>
    </w:tbl>
    <w:p w14:paraId="17435B6E" w14:textId="77777777" w:rsidR="00E9621C" w:rsidRPr="00002124" w:rsidRDefault="00E9621C" w:rsidP="00E9621C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Arial"/>
          <w:szCs w:val="18"/>
          <w:lang w:eastAsia="ko-KR"/>
        </w:rPr>
      </w:pPr>
    </w:p>
    <w:p w14:paraId="0E174256" w14:textId="77777777" w:rsidR="00E9621C" w:rsidRPr="00002124" w:rsidRDefault="00E9621C" w:rsidP="00E9621C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99" w:name="_Toc97913404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샘플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R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equest Data</w:t>
      </w:r>
      <w:bookmarkEnd w:id="9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E9621C" w:rsidRPr="00002124" w14:paraId="34C70D01" w14:textId="77777777" w:rsidTr="005B4D9B">
        <w:tc>
          <w:tcPr>
            <w:tcW w:w="9684" w:type="dxa"/>
          </w:tcPr>
          <w:p w14:paraId="2D5899A3" w14:textId="77777777" w:rsidR="00E9621C" w:rsidRPr="00002124" w:rsidRDefault="00E9621C" w:rsidP="005B4D9B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20"/>
                <w:lang w:val="en-US" w:eastAsia="ko-KR"/>
              </w:rPr>
              <w:t>H</w:t>
            </w: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eaders</w:t>
            </w:r>
          </w:p>
          <w:p w14:paraId="38CA6D80" w14:textId="77777777" w:rsidR="00076798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A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PI-KEY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$2a$12$vE3zD6zfYJwYNyjWcy3lFOAPV5iygnpvTVmZS/zFq2JuJDwXUZE2C</w:t>
            </w:r>
          </w:p>
          <w:p w14:paraId="48D78876" w14:textId="77777777" w:rsidR="00076798" w:rsidRPr="00002124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V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ENDOR_ID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BETEST</w:t>
            </w:r>
          </w:p>
          <w:p w14:paraId="3B0AC520" w14:textId="77777777" w:rsidR="00E9621C" w:rsidRPr="00002124" w:rsidRDefault="00E9621C" w:rsidP="005B4D9B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</w:p>
          <w:p w14:paraId="27393E55" w14:textId="77777777" w:rsidR="00E9621C" w:rsidRPr="00002124" w:rsidRDefault="00E9621C" w:rsidP="005B4D9B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Query Params</w:t>
            </w:r>
          </w:p>
          <w:p w14:paraId="5A191752" w14:textId="72B3B908" w:rsidR="00E9621C" w:rsidRPr="00A82874" w:rsidRDefault="00E9621C" w:rsidP="005B4D9B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A82874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{hotelCode}/user/hotel/</w:t>
            </w:r>
            <w:r w:rsidR="00D50307">
              <w:rPr>
                <w:rFonts w:ascii="Segoe UI" w:hAnsi="Segoe UI" w:cs="Segoe UI"/>
                <w:color w:val="212121"/>
                <w:szCs w:val="18"/>
                <w:shd w:val="clear" w:color="auto" w:fill="FFFFFF"/>
              </w:rPr>
              <w:t>updateReservation</w:t>
            </w:r>
          </w:p>
          <w:p w14:paraId="0FA099D5" w14:textId="77777777" w:rsidR="00E9621C" w:rsidRPr="00175B12" w:rsidRDefault="00E9621C" w:rsidP="005B4D9B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</w:pPr>
            <w:r w:rsidRPr="00175B12">
              <w:rPr>
                <w:rFonts w:asciiTheme="minorEastAsia" w:eastAsiaTheme="minorEastAsia" w:hAnsiTheme="minorEastAsia" w:hint="eastAsia"/>
                <w:b/>
                <w:bCs/>
                <w:szCs w:val="18"/>
                <w:lang w:eastAsia="ko-KR"/>
              </w:rPr>
              <w:t>R</w:t>
            </w:r>
            <w:r w:rsidRPr="00175B12"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equest Body </w:t>
            </w:r>
            <w:r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( Json ) </w:t>
            </w:r>
          </w:p>
          <w:p w14:paraId="3B87E0FE" w14:textId="6BCA4AD1" w:rsidR="00333401" w:rsidRPr="00333401" w:rsidRDefault="00E9621C" w:rsidP="00333401">
            <w:pPr>
              <w:pStyle w:val="HTML"/>
              <w:ind w:left="360"/>
              <w:rPr>
                <w:rFonts w:asciiTheme="minorEastAsia" w:eastAsiaTheme="minorEastAsia" w:hAnsiTheme="minorEastAsia" w:cs="Segoe UI"/>
                <w:color w:val="212121"/>
                <w:szCs w:val="18"/>
              </w:rPr>
            </w:pPr>
            <w:r w:rsidRPr="00A82874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parameter: </w:t>
            </w:r>
            <w:r w:rsidR="00333401" w:rsidRPr="00333401">
              <w:rPr>
                <w:rFonts w:asciiTheme="minorEastAsia" w:eastAsiaTheme="minorEastAsia" w:hAnsiTheme="minorEastAsia" w:cs="Segoe UI"/>
                <w:color w:val="212121"/>
                <w:szCs w:val="18"/>
              </w:rPr>
              <w:t>{</w:t>
            </w:r>
          </w:p>
          <w:p w14:paraId="66CF3F9F" w14:textId="77777777" w:rsidR="00333401" w:rsidRPr="00333401" w:rsidRDefault="00333401" w:rsidP="00333401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3401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 xml:space="preserve">  "rsvn_no": "1313000083",</w:t>
            </w:r>
          </w:p>
          <w:p w14:paraId="37C89E50" w14:textId="2727DD8C" w:rsidR="00333401" w:rsidRPr="00333401" w:rsidRDefault="00333401" w:rsidP="00333401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3401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 xml:space="preserve">  "pms_seq_no": "</w:t>
            </w:r>
            <w:r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585</w:t>
            </w:r>
            <w:r w:rsidRPr="00333401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",</w:t>
            </w:r>
          </w:p>
          <w:p w14:paraId="266E3DF4" w14:textId="77777777" w:rsidR="00333401" w:rsidRPr="00333401" w:rsidRDefault="00333401" w:rsidP="00333401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3401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 xml:space="preserve">  "lang_type": "KO",</w:t>
            </w:r>
          </w:p>
          <w:p w14:paraId="6E4B79C7" w14:textId="77777777" w:rsidR="00333401" w:rsidRPr="00333401" w:rsidRDefault="00333401" w:rsidP="00333401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3401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 xml:space="preserve">  "gest_info": [</w:t>
            </w:r>
          </w:p>
          <w:p w14:paraId="608BB3B6" w14:textId="77777777" w:rsidR="00333401" w:rsidRPr="00333401" w:rsidRDefault="00333401" w:rsidP="00333401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3401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 xml:space="preserve">    {</w:t>
            </w:r>
          </w:p>
          <w:p w14:paraId="6A7A4706" w14:textId="68EF094C" w:rsidR="00333401" w:rsidRPr="00333401" w:rsidRDefault="00333401" w:rsidP="00333401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3401">
              <w:rPr>
                <w:rFonts w:asciiTheme="minorEastAsia" w:eastAsiaTheme="minorEastAsia" w:hAnsiTheme="minorEastAsia" w:cs="Segoe UI" w:hint="eastAsia"/>
                <w:color w:val="212121"/>
                <w:szCs w:val="18"/>
                <w:lang w:val="en-US" w:eastAsia="ko-KR"/>
              </w:rPr>
              <w:t xml:space="preserve">      "rsvn_gest_lastname": "</w:t>
            </w:r>
            <w:r>
              <w:rPr>
                <w:rFonts w:asciiTheme="minorEastAsia" w:eastAsiaTheme="minorEastAsia" w:hAnsiTheme="minorEastAsia" w:cs="Segoe UI" w:hint="eastAsia"/>
                <w:color w:val="212121"/>
                <w:szCs w:val="18"/>
                <w:lang w:val="en-US" w:eastAsia="ko-KR"/>
              </w:rPr>
              <w:t>홍</w:t>
            </w:r>
            <w:r w:rsidRPr="00333401">
              <w:rPr>
                <w:rFonts w:asciiTheme="minorEastAsia" w:eastAsiaTheme="minorEastAsia" w:hAnsiTheme="minorEastAsia" w:cs="Segoe UI" w:hint="eastAsia"/>
                <w:color w:val="212121"/>
                <w:szCs w:val="18"/>
                <w:lang w:val="en-US" w:eastAsia="ko-KR"/>
              </w:rPr>
              <w:t>",</w:t>
            </w:r>
          </w:p>
          <w:p w14:paraId="70039F52" w14:textId="6BE17D0A" w:rsidR="00333401" w:rsidRPr="00333401" w:rsidRDefault="00333401" w:rsidP="00333401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3401">
              <w:rPr>
                <w:rFonts w:asciiTheme="minorEastAsia" w:eastAsiaTheme="minorEastAsia" w:hAnsiTheme="minorEastAsia" w:cs="Segoe UI" w:hint="eastAsia"/>
                <w:color w:val="212121"/>
                <w:szCs w:val="18"/>
                <w:lang w:val="en-US" w:eastAsia="ko-KR"/>
              </w:rPr>
              <w:lastRenderedPageBreak/>
              <w:t xml:space="preserve">      "rsvn_gest_name": "</w:t>
            </w:r>
            <w:r>
              <w:rPr>
                <w:rFonts w:asciiTheme="minorEastAsia" w:eastAsiaTheme="minorEastAsia" w:hAnsiTheme="minorEastAsia" w:cs="Segoe UI" w:hint="eastAsia"/>
                <w:color w:val="212121"/>
                <w:szCs w:val="18"/>
                <w:lang w:val="en-US" w:eastAsia="ko-KR"/>
              </w:rPr>
              <w:t>길순</w:t>
            </w:r>
            <w:r w:rsidRPr="00333401">
              <w:rPr>
                <w:rFonts w:asciiTheme="minorEastAsia" w:eastAsiaTheme="minorEastAsia" w:hAnsiTheme="minorEastAsia" w:cs="Segoe UI" w:hint="eastAsia"/>
                <w:color w:val="212121"/>
                <w:szCs w:val="18"/>
                <w:lang w:val="en-US" w:eastAsia="ko-KR"/>
              </w:rPr>
              <w:t>",</w:t>
            </w:r>
          </w:p>
          <w:p w14:paraId="56040D71" w14:textId="732EC4CE" w:rsidR="00333401" w:rsidRPr="00333401" w:rsidRDefault="00333401" w:rsidP="00333401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3401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 xml:space="preserve">      "rsvn_gest_email": "</w:t>
            </w:r>
            <w:r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email</w:t>
            </w:r>
            <w:r w:rsidRPr="00333401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@sanhait.co.kr",</w:t>
            </w:r>
          </w:p>
          <w:p w14:paraId="74847D3E" w14:textId="77777777" w:rsidR="00333401" w:rsidRPr="00333401" w:rsidRDefault="00333401" w:rsidP="00333401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3401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 xml:space="preserve">      "rsvn_nation_code": "KOR",</w:t>
            </w:r>
          </w:p>
          <w:p w14:paraId="19C5A185" w14:textId="77777777" w:rsidR="00333401" w:rsidRPr="00333401" w:rsidRDefault="00333401" w:rsidP="00333401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3401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 xml:space="preserve">      "rsvn_gest_cntc": "01033334444",</w:t>
            </w:r>
          </w:p>
          <w:p w14:paraId="4DD237AB" w14:textId="77777777" w:rsidR="00333401" w:rsidRPr="00333401" w:rsidRDefault="00333401" w:rsidP="00333401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3401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 xml:space="preserve">      "rsvn_language_code": "KOR"</w:t>
            </w:r>
          </w:p>
          <w:p w14:paraId="14AE787C" w14:textId="77777777" w:rsidR="00333401" w:rsidRPr="00333401" w:rsidRDefault="00333401" w:rsidP="00333401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3401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 xml:space="preserve">    }</w:t>
            </w:r>
          </w:p>
          <w:p w14:paraId="0450ECF7" w14:textId="77777777" w:rsidR="00333401" w:rsidRPr="00333401" w:rsidRDefault="00333401" w:rsidP="00333401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3401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 xml:space="preserve">  ],</w:t>
            </w:r>
          </w:p>
          <w:p w14:paraId="2F9F70E2" w14:textId="3F2A9A8E" w:rsidR="00333401" w:rsidRPr="00333401" w:rsidRDefault="00333401" w:rsidP="00333401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3401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 xml:space="preserve">  "SS_PMS_SEQ_NO": "</w:t>
            </w:r>
            <w:r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585</w:t>
            </w:r>
            <w:r w:rsidRPr="00333401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",</w:t>
            </w:r>
          </w:p>
          <w:p w14:paraId="12BA6DF0" w14:textId="0E6E42C2" w:rsidR="00333401" w:rsidRPr="00333401" w:rsidRDefault="00333401" w:rsidP="00333401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3401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 xml:space="preserve">  "SS_PMS_CODE": "</w:t>
            </w:r>
            <w:r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MFH1</w:t>
            </w:r>
            <w:r w:rsidRPr="00333401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",</w:t>
            </w:r>
          </w:p>
          <w:p w14:paraId="15184FE1" w14:textId="77777777" w:rsidR="00333401" w:rsidRPr="00333401" w:rsidRDefault="00333401" w:rsidP="00333401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3401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 xml:space="preserve">  "SS_LANG_TYPE": "KO",</w:t>
            </w:r>
          </w:p>
          <w:p w14:paraId="05B527FD" w14:textId="11CBCDEF" w:rsidR="00333401" w:rsidRDefault="00333401" w:rsidP="00333401">
            <w:pPr>
              <w:shd w:val="clear" w:color="auto" w:fill="FFFFFF"/>
              <w:ind w:firstLine="120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3401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"SS_OPERATION_MODE": "</w:t>
            </w:r>
            <w:r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test</w:t>
            </w:r>
            <w:r w:rsidRPr="00333401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",</w:t>
            </w:r>
          </w:p>
          <w:p w14:paraId="0B386EFA" w14:textId="2F08F53E" w:rsidR="00333401" w:rsidRPr="00333401" w:rsidRDefault="00333401" w:rsidP="00333401">
            <w:pPr>
              <w:shd w:val="clear" w:color="auto" w:fill="FFFFFF"/>
              <w:ind w:firstLine="120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3401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"SS_CURRENCY_TYPE": "KRW"</w:t>
            </w:r>
          </w:p>
          <w:p w14:paraId="5DB78E15" w14:textId="0F0613A3" w:rsidR="00333401" w:rsidRPr="00D50307" w:rsidRDefault="00333401" w:rsidP="00333401">
            <w:pPr>
              <w:shd w:val="clear" w:color="auto" w:fill="FFFFFF"/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</w:pPr>
            <w:r w:rsidRPr="00333401">
              <w:rPr>
                <w:rFonts w:asciiTheme="minorEastAsia" w:eastAsiaTheme="minorEastAsia" w:hAnsiTheme="minorEastAsia" w:cs="Segoe UI"/>
                <w:color w:val="212121"/>
                <w:szCs w:val="18"/>
                <w:lang w:val="en-US" w:eastAsia="ko-KR"/>
              </w:rPr>
              <w:t>}</w:t>
            </w:r>
          </w:p>
          <w:p w14:paraId="2092A4C0" w14:textId="4F0CDC79" w:rsidR="00D50307" w:rsidRPr="00002124" w:rsidRDefault="00D50307" w:rsidP="005B4D9B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</w:tbl>
    <w:p w14:paraId="534A9C21" w14:textId="77777777" w:rsidR="00E9621C" w:rsidRPr="00002124" w:rsidRDefault="00E9621C" w:rsidP="00E9621C">
      <w:pPr>
        <w:rPr>
          <w:rFonts w:asciiTheme="minorEastAsia" w:eastAsiaTheme="minorEastAsia" w:hAnsiTheme="minorEastAsia" w:cs="Arial"/>
          <w:szCs w:val="18"/>
          <w:lang w:eastAsia="ko-KR"/>
        </w:rPr>
      </w:pPr>
    </w:p>
    <w:p w14:paraId="705483BD" w14:textId="77777777" w:rsidR="00E9621C" w:rsidRPr="00002124" w:rsidRDefault="00E9621C" w:rsidP="00E9621C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100" w:name="_Toc97913405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</w:t>
      </w:r>
      <w:r w:rsidRPr="00002124">
        <w:rPr>
          <w:rFonts w:asciiTheme="minorEastAsia" w:eastAsiaTheme="minorEastAsia" w:hAnsiTheme="minorEastAsia"/>
          <w:b w:val="0"/>
          <w:bCs/>
          <w:lang w:val="en-US" w:eastAsia="ko-KR"/>
        </w:rPr>
        <w:t>e</w:t>
      </w:r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sponse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Format :: J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SO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N 형태로 반환</w:t>
      </w:r>
      <w:bookmarkEnd w:id="100"/>
    </w:p>
    <w:p w14:paraId="754EDD1F" w14:textId="77777777" w:rsidR="00E9621C" w:rsidRPr="00002124" w:rsidRDefault="00E9621C" w:rsidP="00E9621C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돋움"/>
          <w:b/>
          <w:szCs w:val="18"/>
          <w:lang w:val="en-US" w:eastAsia="ko-KR"/>
        </w:rPr>
      </w:pPr>
      <w:r w:rsidRPr="00002124">
        <w:rPr>
          <w:rFonts w:asciiTheme="minorEastAsia" w:eastAsiaTheme="minorEastAsia" w:hAnsiTheme="minorEastAsia" w:cs="돋움" w:hint="eastAsia"/>
          <w:b/>
          <w:szCs w:val="18"/>
          <w:lang w:val="en-US" w:eastAsia="ko-KR"/>
        </w:rPr>
        <w:t>- 반환값 형식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5"/>
        <w:gridCol w:w="776"/>
        <w:gridCol w:w="1072"/>
        <w:gridCol w:w="3048"/>
        <w:gridCol w:w="1885"/>
      </w:tblGrid>
      <w:tr w:rsidR="00E9621C" w:rsidRPr="00002124" w14:paraId="70E83F0C" w14:textId="77777777" w:rsidTr="005B4D9B">
        <w:tc>
          <w:tcPr>
            <w:tcW w:w="2825" w:type="dxa"/>
            <w:shd w:val="clear" w:color="auto" w:fill="C6D9F1"/>
            <w:vAlign w:val="center"/>
          </w:tcPr>
          <w:p w14:paraId="6D85EB04" w14:textId="77777777" w:rsidR="00E9621C" w:rsidRPr="00002124" w:rsidRDefault="00E9621C" w:rsidP="005B4D9B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엘리먼트 명</w:t>
            </w:r>
          </w:p>
        </w:tc>
        <w:tc>
          <w:tcPr>
            <w:tcW w:w="776" w:type="dxa"/>
            <w:shd w:val="clear" w:color="auto" w:fill="C6D9F1"/>
            <w:vAlign w:val="center"/>
          </w:tcPr>
          <w:p w14:paraId="4595E2ED" w14:textId="77777777" w:rsidR="00E9621C" w:rsidRPr="00002124" w:rsidRDefault="00E9621C" w:rsidP="005B4D9B">
            <w:pP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D</w:t>
            </w:r>
            <w: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  <w:t>ata Type</w:t>
            </w:r>
          </w:p>
        </w:tc>
        <w:tc>
          <w:tcPr>
            <w:tcW w:w="1072" w:type="dxa"/>
            <w:shd w:val="clear" w:color="auto" w:fill="C6D9F1"/>
            <w:vAlign w:val="center"/>
          </w:tcPr>
          <w:p w14:paraId="222F7C49" w14:textId="77777777" w:rsidR="00E9621C" w:rsidRPr="00002124" w:rsidRDefault="00E9621C" w:rsidP="005B4D9B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</w:p>
        </w:tc>
        <w:tc>
          <w:tcPr>
            <w:tcW w:w="3048" w:type="dxa"/>
            <w:shd w:val="clear" w:color="auto" w:fill="C6D9F1"/>
            <w:vAlign w:val="center"/>
          </w:tcPr>
          <w:p w14:paraId="12BFBC5D" w14:textId="77777777" w:rsidR="00E9621C" w:rsidRPr="00002124" w:rsidRDefault="00E9621C" w:rsidP="005B4D9B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  <w:tc>
          <w:tcPr>
            <w:tcW w:w="1885" w:type="dxa"/>
            <w:shd w:val="clear" w:color="auto" w:fill="C6D9F1"/>
            <w:vAlign w:val="center"/>
          </w:tcPr>
          <w:p w14:paraId="60A9E5F8" w14:textId="77777777" w:rsidR="00E9621C" w:rsidRPr="00002124" w:rsidRDefault="00E9621C" w:rsidP="005B4D9B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반환 타입</w:t>
            </w:r>
          </w:p>
        </w:tc>
      </w:tr>
      <w:tr w:rsidR="00C9199A" w:rsidRPr="00002124" w14:paraId="403F8FCE" w14:textId="77777777" w:rsidTr="005B4D9B">
        <w:tc>
          <w:tcPr>
            <w:tcW w:w="2825" w:type="dxa"/>
            <w:vAlign w:val="center"/>
          </w:tcPr>
          <w:p w14:paraId="18C7950A" w14:textId="3E889E3C" w:rsidR="00C9199A" w:rsidRPr="00CF5000" w:rsidRDefault="00C9199A" w:rsidP="00C9199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result</w:t>
            </w:r>
          </w:p>
        </w:tc>
        <w:tc>
          <w:tcPr>
            <w:tcW w:w="776" w:type="dxa"/>
            <w:vAlign w:val="center"/>
          </w:tcPr>
          <w:p w14:paraId="3BAD66D7" w14:textId="07E867E4" w:rsidR="00C9199A" w:rsidRPr="00CF5000" w:rsidRDefault="00C9199A" w:rsidP="00C9199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List</w:t>
            </w:r>
          </w:p>
        </w:tc>
        <w:tc>
          <w:tcPr>
            <w:tcW w:w="1072" w:type="dxa"/>
            <w:vAlign w:val="center"/>
          </w:tcPr>
          <w:p w14:paraId="064F2784" w14:textId="77777777" w:rsidR="00C9199A" w:rsidRPr="00CF5000" w:rsidRDefault="00C9199A" w:rsidP="00C9199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5ABAB87" w14:textId="77777777" w:rsidR="00C9199A" w:rsidRPr="00CF5000" w:rsidRDefault="00C9199A" w:rsidP="00C9199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5" w:type="dxa"/>
            <w:vAlign w:val="center"/>
          </w:tcPr>
          <w:p w14:paraId="45E012D7" w14:textId="1285C7C9" w:rsidR="00C9199A" w:rsidRPr="00CF5000" w:rsidRDefault="00C9199A" w:rsidP="00C9199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“JSON“</w:t>
            </w:r>
          </w:p>
        </w:tc>
      </w:tr>
      <w:tr w:rsidR="00C9199A" w:rsidRPr="00002124" w14:paraId="251196EB" w14:textId="77777777" w:rsidTr="005B4D9B">
        <w:tc>
          <w:tcPr>
            <w:tcW w:w="2825" w:type="dxa"/>
            <w:vAlign w:val="center"/>
          </w:tcPr>
          <w:p w14:paraId="4D153544" w14:textId="2ED77E81" w:rsidR="00C9199A" w:rsidRPr="00CF5000" w:rsidRDefault="00C9199A" w:rsidP="00C9199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bCs/>
                <w:szCs w:val="18"/>
              </w:rPr>
              <w:t>RESULT_YN</w:t>
            </w:r>
          </w:p>
        </w:tc>
        <w:tc>
          <w:tcPr>
            <w:tcW w:w="776" w:type="dxa"/>
            <w:vAlign w:val="center"/>
          </w:tcPr>
          <w:p w14:paraId="41A94BB1" w14:textId="77777777" w:rsidR="00C9199A" w:rsidRPr="00CF5000" w:rsidRDefault="00C9199A" w:rsidP="00C9199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16C9A4EA" w14:textId="77777777" w:rsidR="00C9199A" w:rsidRPr="00CF5000" w:rsidRDefault="00C9199A" w:rsidP="00C9199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0C84FCB" w14:textId="1C1CD922" w:rsidR="00C9199A" w:rsidRPr="00CF5000" w:rsidRDefault="00C9199A" w:rsidP="00C9199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성공 여부</w:t>
            </w:r>
          </w:p>
        </w:tc>
        <w:tc>
          <w:tcPr>
            <w:tcW w:w="1885" w:type="dxa"/>
            <w:vAlign w:val="center"/>
          </w:tcPr>
          <w:p w14:paraId="2FA9EDB9" w14:textId="77777777" w:rsidR="00C9199A" w:rsidRPr="00CF5000" w:rsidRDefault="00C9199A" w:rsidP="00C9199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C9199A" w:rsidRPr="00002124" w14:paraId="3D66E464" w14:textId="77777777" w:rsidTr="005B4D9B">
        <w:tc>
          <w:tcPr>
            <w:tcW w:w="2825" w:type="dxa"/>
            <w:vAlign w:val="center"/>
          </w:tcPr>
          <w:p w14:paraId="6E6BA550" w14:textId="2144C52D" w:rsidR="00C9199A" w:rsidRPr="00F275FF" w:rsidRDefault="00C9199A" w:rsidP="00C9199A">
            <w:pPr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18"/>
                <w:lang w:eastAsia="ko-KR"/>
              </w:rPr>
              <w:t>R</w:t>
            </w:r>
            <w:r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  <w:t>ESULT_RSVN_NO</w:t>
            </w:r>
          </w:p>
        </w:tc>
        <w:tc>
          <w:tcPr>
            <w:tcW w:w="776" w:type="dxa"/>
            <w:vAlign w:val="center"/>
          </w:tcPr>
          <w:p w14:paraId="32B1CF65" w14:textId="77777777" w:rsidR="00C9199A" w:rsidRPr="00CF5000" w:rsidRDefault="00C9199A" w:rsidP="00C9199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A6E2DBB" w14:textId="77777777" w:rsidR="00C9199A" w:rsidRPr="00CF5000" w:rsidRDefault="00C9199A" w:rsidP="00C9199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FDD492F" w14:textId="56124AD5" w:rsidR="00C9199A" w:rsidRDefault="00C9199A" w:rsidP="00C9199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부킹엔진 예약번호</w:t>
            </w:r>
          </w:p>
        </w:tc>
        <w:tc>
          <w:tcPr>
            <w:tcW w:w="1885" w:type="dxa"/>
            <w:vAlign w:val="center"/>
          </w:tcPr>
          <w:p w14:paraId="074D5948" w14:textId="77777777" w:rsidR="00C9199A" w:rsidRPr="00CF5000" w:rsidRDefault="00C9199A" w:rsidP="00C9199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C9199A" w:rsidRPr="00002124" w14:paraId="452F689D" w14:textId="77777777" w:rsidTr="005B4D9B">
        <w:tc>
          <w:tcPr>
            <w:tcW w:w="2825" w:type="dxa"/>
            <w:vAlign w:val="center"/>
          </w:tcPr>
          <w:p w14:paraId="1528F4FD" w14:textId="46CD17CA" w:rsidR="00C9199A" w:rsidRPr="00F275FF" w:rsidRDefault="00C9199A" w:rsidP="00C9199A">
            <w:pPr>
              <w:rPr>
                <w:rFonts w:asciiTheme="minorEastAsia" w:eastAsiaTheme="minorEastAsia" w:hAnsiTheme="minorEastAsia"/>
                <w:bCs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bCs/>
                <w:szCs w:val="18"/>
              </w:rPr>
              <w:t>RESULT_MESSAGE</w:t>
            </w:r>
          </w:p>
        </w:tc>
        <w:tc>
          <w:tcPr>
            <w:tcW w:w="776" w:type="dxa"/>
            <w:vAlign w:val="center"/>
          </w:tcPr>
          <w:p w14:paraId="5F4B3878" w14:textId="77777777" w:rsidR="00C9199A" w:rsidRPr="00CF5000" w:rsidRDefault="00C9199A" w:rsidP="00C9199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63C23406" w14:textId="77777777" w:rsidR="00C9199A" w:rsidRPr="00CF5000" w:rsidRDefault="00C9199A" w:rsidP="00C9199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C52C19E" w14:textId="45168888" w:rsidR="00C9199A" w:rsidRDefault="00C9199A" w:rsidP="00C9199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결과 메시지</w:t>
            </w:r>
          </w:p>
        </w:tc>
        <w:tc>
          <w:tcPr>
            <w:tcW w:w="1885" w:type="dxa"/>
            <w:vAlign w:val="center"/>
          </w:tcPr>
          <w:p w14:paraId="7DDA9267" w14:textId="77777777" w:rsidR="00C9199A" w:rsidRPr="00CF5000" w:rsidRDefault="00C9199A" w:rsidP="00C9199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</w:tbl>
    <w:p w14:paraId="617CB989" w14:textId="77777777" w:rsidR="00E9621C" w:rsidRPr="00002124" w:rsidRDefault="00E9621C" w:rsidP="00E9621C">
      <w:pPr>
        <w:tabs>
          <w:tab w:val="left" w:pos="3798"/>
        </w:tabs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ab/>
      </w:r>
    </w:p>
    <w:p w14:paraId="08E6A599" w14:textId="77777777" w:rsidR="00E9621C" w:rsidRPr="00002124" w:rsidRDefault="00E9621C" w:rsidP="00E9621C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101" w:name="_Toc97913406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샘플 JSON예제</w:t>
      </w:r>
      <w:bookmarkEnd w:id="10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E9621C" w:rsidRPr="00002124" w14:paraId="5EF583F8" w14:textId="77777777" w:rsidTr="005B4D9B">
        <w:tc>
          <w:tcPr>
            <w:tcW w:w="9684" w:type="dxa"/>
          </w:tcPr>
          <w:p w14:paraId="39939A88" w14:textId="77777777" w:rsidR="00D50307" w:rsidRPr="00D50307" w:rsidRDefault="00D50307" w:rsidP="00D50307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D50307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{</w:t>
            </w:r>
          </w:p>
          <w:p w14:paraId="6E9C2D65" w14:textId="77777777" w:rsidR="00D50307" w:rsidRPr="00D50307" w:rsidRDefault="00D50307" w:rsidP="00D50307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D50307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</w:t>
            </w:r>
            <w:r w:rsidRPr="00D50307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"result"</w:t>
            </w:r>
            <w:r w:rsidRPr="00D50307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{</w:t>
            </w:r>
          </w:p>
          <w:p w14:paraId="78865B4C" w14:textId="77777777" w:rsidR="00D50307" w:rsidRPr="00D50307" w:rsidRDefault="00D50307" w:rsidP="00D50307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D50307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</w:t>
            </w:r>
            <w:r w:rsidRPr="00D50307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"RESULT_YN"</w:t>
            </w:r>
            <w:r w:rsidRPr="00D50307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D50307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"Y"</w:t>
            </w:r>
            <w:r w:rsidRPr="00D50307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55696A1E" w14:textId="77777777" w:rsidR="00D50307" w:rsidRPr="00D50307" w:rsidRDefault="00D50307" w:rsidP="00D50307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D50307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</w:t>
            </w:r>
            <w:r w:rsidRPr="00D50307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"RESULT_RSVN_NO"</w:t>
            </w:r>
            <w:r w:rsidRPr="00D50307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D50307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"1313000083"</w:t>
            </w:r>
            <w:r w:rsidRPr="00D50307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818F650" w14:textId="77777777" w:rsidR="00D50307" w:rsidRPr="00D50307" w:rsidRDefault="00D50307" w:rsidP="00D50307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D50307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</w:t>
            </w:r>
            <w:r w:rsidRPr="00D50307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"RESULT_MESSAGE"</w:t>
            </w:r>
            <w:r w:rsidRPr="00D50307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D50307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"SUCCESS"</w:t>
            </w:r>
          </w:p>
          <w:p w14:paraId="00AE26BF" w14:textId="77777777" w:rsidR="00D50307" w:rsidRPr="00D50307" w:rsidRDefault="00D50307" w:rsidP="00D50307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D50307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}</w:t>
            </w:r>
          </w:p>
          <w:p w14:paraId="34110C09" w14:textId="77777777" w:rsidR="00D50307" w:rsidRPr="00D50307" w:rsidRDefault="00D50307" w:rsidP="00D50307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D50307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}</w:t>
            </w:r>
          </w:p>
          <w:p w14:paraId="2B93C4E6" w14:textId="2BD428EE" w:rsidR="00D50307" w:rsidRPr="00116D60" w:rsidRDefault="00D50307" w:rsidP="005B4D9B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</w:p>
        </w:tc>
      </w:tr>
    </w:tbl>
    <w:p w14:paraId="0BD4A7D3" w14:textId="77777777" w:rsidR="00E9621C" w:rsidRDefault="00E9621C" w:rsidP="00E9621C">
      <w:pPr>
        <w:rPr>
          <w:rFonts w:asciiTheme="minorEastAsia" w:eastAsiaTheme="minorEastAsia" w:hAnsiTheme="minorEastAsia"/>
          <w:b/>
          <w:sz w:val="24"/>
          <w:lang w:eastAsia="ko-KR"/>
        </w:rPr>
      </w:pPr>
    </w:p>
    <w:p w14:paraId="7836FE40" w14:textId="77777777" w:rsidR="00E9621C" w:rsidRDefault="00E9621C" w:rsidP="00E9621C">
      <w:pPr>
        <w:rPr>
          <w:rFonts w:asciiTheme="minorEastAsia" w:eastAsiaTheme="minorEastAsia" w:hAnsiTheme="minorEastAsia"/>
          <w:b/>
          <w:sz w:val="24"/>
          <w:lang w:eastAsia="ko-KR"/>
        </w:rPr>
      </w:pPr>
      <w:r>
        <w:rPr>
          <w:rFonts w:asciiTheme="minorEastAsia" w:eastAsiaTheme="minorEastAsia" w:hAnsiTheme="minorEastAsia"/>
          <w:b/>
          <w:sz w:val="24"/>
          <w:lang w:eastAsia="ko-KR"/>
        </w:rPr>
        <w:br w:type="page"/>
      </w:r>
    </w:p>
    <w:p w14:paraId="1D55D023" w14:textId="77777777" w:rsidR="00A82874" w:rsidRDefault="00A82874">
      <w:pPr>
        <w:rPr>
          <w:rFonts w:asciiTheme="minorEastAsia" w:eastAsiaTheme="minorEastAsia" w:hAnsiTheme="minorEastAsia"/>
          <w:b/>
          <w:sz w:val="24"/>
          <w:lang w:eastAsia="ko-KR"/>
        </w:rPr>
      </w:pPr>
    </w:p>
    <w:p w14:paraId="636B6127" w14:textId="4D6A855A" w:rsidR="00F275FF" w:rsidRPr="00AC17D0" w:rsidRDefault="00F275FF" w:rsidP="00F275FF">
      <w:pPr>
        <w:pStyle w:val="Numberedlist22"/>
        <w:ind w:hanging="720"/>
        <w:rPr>
          <w:rFonts w:asciiTheme="minorEastAsia" w:eastAsiaTheme="minorEastAsia" w:hAnsiTheme="minorEastAsia"/>
          <w:lang w:eastAsia="ko-KR"/>
        </w:rPr>
      </w:pPr>
      <w:bookmarkStart w:id="102" w:name="_Toc97913407"/>
      <w:r>
        <w:rPr>
          <w:rFonts w:asciiTheme="minorEastAsia" w:eastAsiaTheme="minorEastAsia" w:hAnsiTheme="minorEastAsia" w:hint="eastAsia"/>
          <w:lang w:eastAsia="ko-KR"/>
        </w:rPr>
        <w:t>예약 취소</w:t>
      </w:r>
      <w:bookmarkEnd w:id="102"/>
    </w:p>
    <w:p w14:paraId="297AFE4B" w14:textId="4002D51F" w:rsidR="00F275FF" w:rsidRPr="00002124" w:rsidRDefault="00F275FF" w:rsidP="00F275FF">
      <w:pPr>
        <w:ind w:leftChars="250" w:left="450"/>
        <w:jc w:val="both"/>
        <w:rPr>
          <w:rFonts w:asciiTheme="minorEastAsia" w:eastAsiaTheme="minorEastAsia" w:hAnsiTheme="minorEastAsia" w:cs="Arial"/>
          <w:szCs w:val="18"/>
          <w:lang w:eastAsia="ko-KR"/>
        </w:rPr>
      </w:pPr>
      <w:r>
        <w:rPr>
          <w:rFonts w:asciiTheme="minorEastAsia" w:eastAsiaTheme="minorEastAsia" w:hAnsiTheme="minorEastAsia" w:cs="Arial" w:hint="eastAsia"/>
          <w:szCs w:val="18"/>
          <w:lang w:eastAsia="ko-KR"/>
        </w:rPr>
        <w:t>예약 정보 취소(삭제)한다</w:t>
      </w:r>
      <w:r>
        <w:rPr>
          <w:rFonts w:asciiTheme="minorEastAsia" w:eastAsiaTheme="minorEastAsia" w:hAnsiTheme="minorEastAsia" w:cs="Arial"/>
          <w:szCs w:val="18"/>
          <w:lang w:eastAsia="ko-KR"/>
        </w:rPr>
        <w:t xml:space="preserve"> </w:t>
      </w:r>
    </w:p>
    <w:p w14:paraId="6E7A5703" w14:textId="77777777" w:rsidR="00F275FF" w:rsidRPr="00002124" w:rsidRDefault="00F275FF" w:rsidP="00F275FF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103" w:name="_Toc97913408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Request</w:t>
      </w:r>
      <w:bookmarkEnd w:id="103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</w:t>
      </w:r>
    </w:p>
    <w:p w14:paraId="66691123" w14:textId="754CD23A" w:rsidR="00F275FF" w:rsidRPr="00F15D58" w:rsidRDefault="00F275FF" w:rsidP="00F275FF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>HTTP</w:t>
      </w:r>
      <w:r w:rsidRPr="00002124">
        <w:rPr>
          <w:rFonts w:asciiTheme="minorEastAsia" w:eastAsiaTheme="minorEastAsia" w:hAnsiTheme="minorEastAsia"/>
          <w:szCs w:val="18"/>
          <w:lang w:eastAsia="ko-KR"/>
        </w:rPr>
        <w:t>S</w:t>
      </w: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 xml:space="preserve"> URL </w:t>
      </w:r>
      <w:r w:rsidRPr="00F15D58">
        <w:rPr>
          <w:rFonts w:asciiTheme="minorEastAsia" w:eastAsiaTheme="minorEastAsia" w:hAnsiTheme="minorEastAsia"/>
          <w:szCs w:val="18"/>
          <w:lang w:eastAsia="ko-KR"/>
        </w:rPr>
        <w:t>=</w:t>
      </w:r>
      <w:r w:rsidRPr="005D33AE">
        <w:rPr>
          <w:rFonts w:asciiTheme="minorEastAsia" w:eastAsiaTheme="minorEastAsia" w:hAnsiTheme="minorEastAsia" w:hint="eastAsia"/>
          <w:bCs/>
          <w:szCs w:val="18"/>
          <w:lang w:eastAsia="ko-KR"/>
        </w:rPr>
        <w:t xml:space="preserve"> </w:t>
      </w:r>
      <w:r w:rsidRPr="00F275FF">
        <w:rPr>
          <w:rFonts w:asciiTheme="minorEastAsia" w:eastAsiaTheme="minorEastAsia" w:hAnsiTheme="minorEastAsia"/>
          <w:bCs/>
          <w:szCs w:val="18"/>
          <w:lang w:eastAsia="ko-KR"/>
        </w:rPr>
        <w:t>/{hotelCode}/user/mypage/cancelReservation</w:t>
      </w:r>
    </w:p>
    <w:p w14:paraId="67C36014" w14:textId="77777777" w:rsidR="00F275FF" w:rsidRPr="00002124" w:rsidRDefault="00F275FF" w:rsidP="00F275FF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 xml:space="preserve">HTTP METHOD = </w:t>
      </w:r>
      <w:r>
        <w:rPr>
          <w:rFonts w:asciiTheme="minorEastAsia" w:eastAsiaTheme="minorEastAsia" w:hAnsiTheme="minorEastAsia"/>
          <w:szCs w:val="18"/>
          <w:lang w:eastAsia="ko-KR"/>
        </w:rPr>
        <w:t>POST</w:t>
      </w:r>
    </w:p>
    <w:p w14:paraId="4D49BC7A" w14:textId="77777777" w:rsidR="00F275FF" w:rsidRPr="00002124" w:rsidRDefault="00F275FF" w:rsidP="00F275FF">
      <w:pPr>
        <w:ind w:left="800"/>
        <w:rPr>
          <w:rFonts w:asciiTheme="minorEastAsia" w:eastAsiaTheme="minorEastAsia" w:hAnsiTheme="minorEastAsia"/>
          <w:szCs w:val="18"/>
          <w:lang w:eastAsia="ko-KR"/>
        </w:rPr>
      </w:pPr>
    </w:p>
    <w:p w14:paraId="20D06CAA" w14:textId="77777777" w:rsidR="00F275FF" w:rsidRDefault="00F275FF" w:rsidP="00F275FF">
      <w:pPr>
        <w:rPr>
          <w:rFonts w:asciiTheme="minorEastAsia" w:eastAsiaTheme="minorEastAsia" w:hAnsiTheme="minorEastAsia"/>
          <w:b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b/>
          <w:szCs w:val="18"/>
          <w:lang w:eastAsia="ko-KR"/>
        </w:rPr>
        <w:t>- Parameter 형식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1"/>
        <w:gridCol w:w="813"/>
        <w:gridCol w:w="1042"/>
        <w:gridCol w:w="4090"/>
      </w:tblGrid>
      <w:tr w:rsidR="00F275FF" w:rsidRPr="00002124" w14:paraId="5E5F3CB9" w14:textId="77777777" w:rsidTr="00B4136B">
        <w:tc>
          <w:tcPr>
            <w:tcW w:w="3531" w:type="dxa"/>
            <w:shd w:val="clear" w:color="auto" w:fill="C6D9F1"/>
          </w:tcPr>
          <w:p w14:paraId="76E56F26" w14:textId="77777777" w:rsidR="00F275FF" w:rsidRPr="00002124" w:rsidRDefault="00F275FF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파라미터명</w:t>
            </w:r>
          </w:p>
        </w:tc>
        <w:tc>
          <w:tcPr>
            <w:tcW w:w="813" w:type="dxa"/>
            <w:shd w:val="clear" w:color="auto" w:fill="C6D9F1"/>
          </w:tcPr>
          <w:p w14:paraId="5AE60A40" w14:textId="77777777" w:rsidR="00F275FF" w:rsidRPr="00002124" w:rsidRDefault="00F275FF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타입</w:t>
            </w:r>
          </w:p>
        </w:tc>
        <w:tc>
          <w:tcPr>
            <w:tcW w:w="1042" w:type="dxa"/>
            <w:shd w:val="clear" w:color="auto" w:fill="C6D9F1"/>
          </w:tcPr>
          <w:p w14:paraId="4624266C" w14:textId="77777777" w:rsidR="00F275FF" w:rsidRPr="00002124" w:rsidRDefault="00F275FF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필수여부</w:t>
            </w:r>
          </w:p>
        </w:tc>
        <w:tc>
          <w:tcPr>
            <w:tcW w:w="4090" w:type="dxa"/>
            <w:shd w:val="clear" w:color="auto" w:fill="C6D9F1"/>
          </w:tcPr>
          <w:p w14:paraId="73E2C9A9" w14:textId="77777777" w:rsidR="00F275FF" w:rsidRPr="00002124" w:rsidRDefault="00F275FF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</w:tr>
      <w:tr w:rsidR="00F275FF" w:rsidRPr="00002124" w14:paraId="23B6F4D3" w14:textId="77777777" w:rsidTr="00B4136B">
        <w:tc>
          <w:tcPr>
            <w:tcW w:w="3531" w:type="dxa"/>
            <w:vAlign w:val="center"/>
          </w:tcPr>
          <w:p w14:paraId="06A96771" w14:textId="58AF6E0D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rsvn_no</w:t>
            </w:r>
          </w:p>
        </w:tc>
        <w:tc>
          <w:tcPr>
            <w:tcW w:w="813" w:type="dxa"/>
            <w:vAlign w:val="center"/>
          </w:tcPr>
          <w:p w14:paraId="2BF2128C" w14:textId="5D1DDBBC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vAlign w:val="center"/>
          </w:tcPr>
          <w:p w14:paraId="00BE5D0E" w14:textId="5D83B488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vAlign w:val="center"/>
          </w:tcPr>
          <w:p w14:paraId="22048D8C" w14:textId="20B19B34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예약 번호</w:t>
            </w:r>
          </w:p>
        </w:tc>
      </w:tr>
      <w:tr w:rsidR="00F275FF" w:rsidRPr="00002124" w14:paraId="6A82AADD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3CDB1423" w14:textId="589BCC8A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lang_type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3BA05DDE" w14:textId="6C02C23E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123DD309" w14:textId="40E2A4E2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68D5BB63" w14:textId="51DC3C5B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언어 코드</w:t>
            </w:r>
          </w:p>
        </w:tc>
      </w:tr>
      <w:tr w:rsidR="00F275FF" w:rsidRPr="00002124" w14:paraId="2B3C55A7" w14:textId="77777777" w:rsidTr="00B4136B">
        <w:tc>
          <w:tcPr>
            <w:tcW w:w="3531" w:type="dxa"/>
            <w:vAlign w:val="center"/>
          </w:tcPr>
          <w:p w14:paraId="31E1E1B0" w14:textId="09044920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pms_seq_no</w:t>
            </w:r>
          </w:p>
        </w:tc>
        <w:tc>
          <w:tcPr>
            <w:tcW w:w="813" w:type="dxa"/>
            <w:vAlign w:val="center"/>
          </w:tcPr>
          <w:p w14:paraId="419BEB03" w14:textId="047610D8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vAlign w:val="center"/>
          </w:tcPr>
          <w:p w14:paraId="1593B646" w14:textId="4070D522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vAlign w:val="center"/>
          </w:tcPr>
          <w:p w14:paraId="5EC44949" w14:textId="43AD48B3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호텔 ID</w:t>
            </w:r>
          </w:p>
        </w:tc>
      </w:tr>
      <w:tr w:rsidR="00F275FF" w:rsidRPr="00002124" w14:paraId="3C8EF151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44AEC33B" w14:textId="69CAE293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cancel_data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7F8486EC" w14:textId="77777777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1A38F96F" w14:textId="276322A8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16C5C7CE" w14:textId="2135472C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취소 정보</w:t>
            </w:r>
          </w:p>
        </w:tc>
      </w:tr>
      <w:tr w:rsidR="00F275FF" w:rsidRPr="00002124" w14:paraId="172D6017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52CC9534" w14:textId="13F8290C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cancel_data.arrv_date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0D84D17F" w14:textId="324B5E78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3B65B44D" w14:textId="1073E269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47C2CC88" w14:textId="48C18E31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도착일</w:t>
            </w:r>
          </w:p>
        </w:tc>
      </w:tr>
      <w:tr w:rsidR="00F275FF" w:rsidRPr="00002124" w14:paraId="495CD54A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42CC0E4C" w14:textId="4478C28B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cancel_data.cancel_fee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294D5F70" w14:textId="67CC390B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18531FC3" w14:textId="20B54014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47F627AC" w14:textId="6467F403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취소 수수료</w:t>
            </w:r>
          </w:p>
        </w:tc>
      </w:tr>
      <w:tr w:rsidR="00F275FF" w:rsidRPr="00002124" w14:paraId="501FE767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096F4FA1" w14:textId="03091280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cancel_data.channel_code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0E4E7B81" w14:textId="0E177233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73E4B730" w14:textId="3484BCC3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2854968A" w14:textId="634A5217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채널 코드</w:t>
            </w:r>
          </w:p>
        </w:tc>
      </w:tr>
      <w:tr w:rsidR="00F275FF" w:rsidRPr="00002124" w14:paraId="62F10075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72FD27E4" w14:textId="353C209C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cancel_data.cncl_policy_manage_mst_key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74F04EFC" w14:textId="5EBBDBDC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42130ECF" w14:textId="67EE62EF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702BFF60" w14:textId="3F5646C3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취소 정책 ID</w:t>
            </w:r>
          </w:p>
        </w:tc>
      </w:tr>
      <w:tr w:rsidR="00F275FF" w:rsidRPr="00002124" w14:paraId="7697AB89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52AB68A3" w14:textId="6BE57BCE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cancel_data.cncl_reason_code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14DA10C8" w14:textId="5DCB8D4A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0CC27AC9" w14:textId="64F828AC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1BED385B" w14:textId="1F3D31B1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취소 사유 코드</w:t>
            </w:r>
          </w:p>
        </w:tc>
      </w:tr>
      <w:tr w:rsidR="00F275FF" w:rsidRPr="00002124" w14:paraId="2CB151FC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339C949E" w14:textId="09A819A9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cancel_data.pms_seq_no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18FE2FF7" w14:textId="10ED3161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6A82E3E8" w14:textId="768C0690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3A6E1891" w14:textId="74E4C895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호텔 ID</w:t>
            </w:r>
          </w:p>
        </w:tc>
      </w:tr>
      <w:tr w:rsidR="00F275FF" w:rsidRPr="00002124" w14:paraId="1C94AF53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29A30C30" w14:textId="07EFE927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cancel_data.rate_seq_no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6F174688" w14:textId="19D03BBC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6AF9B8FA" w14:textId="64906879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093A4C7B" w14:textId="1304C73F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패키지 ID</w:t>
            </w:r>
          </w:p>
        </w:tc>
      </w:tr>
      <w:tr w:rsidR="00F275FF" w:rsidRPr="00002124" w14:paraId="38821D3B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0F16D62D" w14:textId="395C74D5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cancel_data.room_seq_no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7A2339B6" w14:textId="2AFAEB05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3469F241" w14:textId="7716D7E9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5F7F7A42" w14:textId="4265EF38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객실 ID</w:t>
            </w:r>
          </w:p>
        </w:tc>
      </w:tr>
      <w:tr w:rsidR="00F275FF" w:rsidRPr="00002124" w14:paraId="21F0DDBF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72A81F72" w14:textId="5B970EA2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cancel_data.rsvn_amt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36CB4F67" w14:textId="4D194E25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30B1E6FB" w14:textId="5ED7AD7E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33F6E661" w14:textId="1327A2A1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예약 금액</w:t>
            </w:r>
          </w:p>
        </w:tc>
      </w:tr>
      <w:tr w:rsidR="00F275FF" w:rsidRPr="00002124" w14:paraId="33042667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3077BF4E" w14:textId="7296A485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cancel_data.rsvn_manage_seq_no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7CF2E1C8" w14:textId="18327EB3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0CCCBCAE" w14:textId="64336095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256F1EFA" w14:textId="220D1FE1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예약 ID</w:t>
            </w:r>
          </w:p>
        </w:tc>
      </w:tr>
      <w:tr w:rsidR="00F275FF" w:rsidRPr="00002124" w14:paraId="6195F4C3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4141FF21" w14:textId="6C8CB5DB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cancel_data.rsvn_no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1BE57A4B" w14:textId="6D297875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4D9158E6" w14:textId="6AFF21E7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5C0C5E99" w14:textId="58C48F6E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예약 번호</w:t>
            </w:r>
          </w:p>
        </w:tc>
      </w:tr>
      <w:tr w:rsidR="00F275FF" w:rsidRPr="00002124" w14:paraId="5211AED2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50DBCD3B" w14:textId="07BF5A30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rsvn_room_list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1B5D3BF5" w14:textId="5A718A0A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62D1F294" w14:textId="52F39424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2B540A08" w14:textId="65870576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예약 객실 목록</w:t>
            </w:r>
          </w:p>
        </w:tc>
      </w:tr>
      <w:tr w:rsidR="00F275FF" w:rsidRPr="00002124" w14:paraId="614742BC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0B6C86EF" w14:textId="07E97EA6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rsvn_room_list.rsvnManageNo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5D812DBA" w14:textId="23AC66AC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3FC42D89" w14:textId="27EB8916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6413A900" w14:textId="11F6D81A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객실 예약 번호</w:t>
            </w:r>
          </w:p>
        </w:tc>
      </w:tr>
      <w:tr w:rsidR="00F275FF" w:rsidRPr="00002124" w14:paraId="405E9D42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05D8090E" w14:textId="45CD1F62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rsvn_room_list.rsvnStatus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4BE020FF" w14:textId="6939C672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705EB857" w14:textId="687EE711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7CD2DC69" w14:textId="67736757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예약 상태</w:t>
            </w:r>
          </w:p>
        </w:tc>
      </w:tr>
      <w:tr w:rsidR="00F275FF" w:rsidRPr="00002124" w14:paraId="33A33DA2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2E2018FC" w14:textId="50EEEB32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SS_REMOTE_IP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206B377E" w14:textId="78C1CD8E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4C3C9C3D" w14:textId="3DF7AC1C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4C42A43B" w14:textId="1B626065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F275FF" w:rsidRPr="00002124" w14:paraId="5ADCF2D3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1A29FC33" w14:textId="78FA7D33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SS_PMS_SEQ_NO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57BCF9E2" w14:textId="3CA21440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07CB2647" w14:textId="30EFA581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178816BC" w14:textId="025C309E" w:rsidR="00F275FF" w:rsidRPr="00F275FF" w:rsidRDefault="00BF4959" w:rsidP="00F275F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호텔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</w:tr>
      <w:tr w:rsidR="00F275FF" w:rsidRPr="00002124" w14:paraId="29861E05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695C8242" w14:textId="30AEADAD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SS_PMS_CODE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1CFE169D" w14:textId="384992F3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5AB64972" w14:textId="79974A97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1E2C6E09" w14:textId="01F41072" w:rsidR="00F275FF" w:rsidRPr="00F275FF" w:rsidRDefault="00BF4959" w:rsidP="00F275F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호텔 코드</w:t>
            </w:r>
          </w:p>
        </w:tc>
      </w:tr>
      <w:tr w:rsidR="00F275FF" w:rsidRPr="00002124" w14:paraId="06A9E5C7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193A7BFD" w14:textId="21C197A5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SS_OPERATION_MODE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73B3480A" w14:textId="1AE35888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3FDF8B23" w14:textId="1EC806BD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7DE99FF1" w14:textId="79CB1C48" w:rsidR="00F275FF" w:rsidRPr="00F275FF" w:rsidRDefault="00BF4959" w:rsidP="00F275FF">
            <w:pPr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운영 환경</w:t>
            </w:r>
            <w:r w:rsidR="00F275FF" w:rsidRPr="00F275FF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F275FF" w:rsidRPr="00002124" w14:paraId="0DE1F527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3EE0B545" w14:textId="66799948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SS_MEMB_TEL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4D96F7D3" w14:textId="61FA5B76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33AE38BD" w14:textId="5C93A4D1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3DC37165" w14:textId="579060C0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 </w:t>
            </w:r>
            <w:r w:rsidR="00BF4959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전화번호</w:t>
            </w:r>
          </w:p>
        </w:tc>
      </w:tr>
      <w:tr w:rsidR="00F275FF" w:rsidRPr="00002124" w14:paraId="4C67916F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30869B42" w14:textId="17E4ADDB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SS_MEMB_SEQ_NO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36FEEE65" w14:textId="3AEE6D9F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6D0C741A" w14:textId="67F0360A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11CEFA5E" w14:textId="05561034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F275FF" w:rsidRPr="00002124" w14:paraId="1FFCFCDB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3C432C63" w14:textId="51B843F3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SS_MEMB_MASTER_NO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780A9C5E" w14:textId="2513AFCC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4A1DAA26" w14:textId="7F4BFBDF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6F155223" w14:textId="210AA741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F275FF" w:rsidRPr="00002124" w14:paraId="0CD5655E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477D2604" w14:textId="30BF2B3A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SS_MEMB_LASTNAME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272833BB" w14:textId="30EA15E8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4C556353" w14:textId="1F5723D9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02D0518E" w14:textId="49C16398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 </w:t>
            </w:r>
            <w:r w:rsidR="00BF4959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성</w:t>
            </w:r>
          </w:p>
        </w:tc>
      </w:tr>
      <w:tr w:rsidR="00F275FF" w:rsidRPr="00002124" w14:paraId="6B24B37B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719E8424" w14:textId="41F16F03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SS_MEMB_FIRSTNAME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6940445D" w14:textId="663CA579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618B990C" w14:textId="3FA4F590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437B4577" w14:textId="220E9937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 </w:t>
            </w:r>
            <w:r w:rsidR="00BF4959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이름</w:t>
            </w:r>
          </w:p>
        </w:tc>
      </w:tr>
      <w:tr w:rsidR="00F275FF" w:rsidRPr="00002124" w14:paraId="1B6E1FAF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7A0659EF" w14:textId="1F877A41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SS_MEMB_EMAIL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60B52786" w14:textId="2B69E34F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20BA29B5" w14:textId="1842236C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20DEB90E" w14:textId="42ED0034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 </w:t>
            </w:r>
            <w:r w:rsidR="00BF4959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이메일</w:t>
            </w:r>
          </w:p>
        </w:tc>
      </w:tr>
      <w:tr w:rsidR="00F275FF" w:rsidRPr="00002124" w14:paraId="5BCE37B4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6AC24EFE" w14:textId="39CBBA3D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SS_MEMBER_INFO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3B5D5EFC" w14:textId="57B49624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0811B4EE" w14:textId="45F0D711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2A56B799" w14:textId="77777777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F275FF" w:rsidRPr="00002124" w14:paraId="1AA6D37F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41B16EC1" w14:textId="0D0C7ABE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SS_LOGIN_TYPE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4EF2B49C" w14:textId="32CD8911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50079DFC" w14:textId="121013F1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4F44BA2B" w14:textId="168578FD" w:rsidR="00F275FF" w:rsidRPr="00F275FF" w:rsidRDefault="00BF4959" w:rsidP="00F275F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로그인 유형</w:t>
            </w:r>
          </w:p>
        </w:tc>
      </w:tr>
      <w:tr w:rsidR="00F275FF" w:rsidRPr="00002124" w14:paraId="7BE88A91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1B9A389A" w14:textId="2318E87E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lastRenderedPageBreak/>
              <w:t>SS_LANG_TYPE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067A2BF0" w14:textId="0D9C0185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17F44E50" w14:textId="34F2F354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126D086A" w14:textId="6886ED1A" w:rsidR="00F275FF" w:rsidRPr="00F275FF" w:rsidRDefault="00BF4959" w:rsidP="00F275F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언어 타입</w:t>
            </w:r>
          </w:p>
        </w:tc>
      </w:tr>
      <w:tr w:rsidR="00F275FF" w:rsidRPr="00002124" w14:paraId="50169E30" w14:textId="77777777" w:rsidTr="00B4136B">
        <w:tc>
          <w:tcPr>
            <w:tcW w:w="3531" w:type="dxa"/>
            <w:tcBorders>
              <w:bottom w:val="single" w:sz="4" w:space="0" w:color="auto"/>
            </w:tcBorders>
            <w:vAlign w:val="center"/>
          </w:tcPr>
          <w:p w14:paraId="7665493F" w14:textId="0EBF7FE4" w:rsidR="00F275FF" w:rsidRPr="00F275FF" w:rsidRDefault="00F275FF" w:rsidP="00F275FF">
            <w:pPr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SS_CURRENCY_TYPE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26B7FCD6" w14:textId="639A093F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7B6B5676" w14:textId="2761914D" w:rsidR="00F275FF" w:rsidRPr="00F275FF" w:rsidRDefault="00F275FF" w:rsidP="00F275FF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090" w:type="dxa"/>
            <w:tcBorders>
              <w:bottom w:val="single" w:sz="4" w:space="0" w:color="auto"/>
            </w:tcBorders>
            <w:vAlign w:val="center"/>
          </w:tcPr>
          <w:p w14:paraId="5FE0D9F6" w14:textId="5B4BC9EE" w:rsidR="00F275FF" w:rsidRPr="00F275FF" w:rsidRDefault="00BF4959" w:rsidP="00F275FF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통화 코드</w:t>
            </w:r>
          </w:p>
        </w:tc>
      </w:tr>
    </w:tbl>
    <w:p w14:paraId="48177C87" w14:textId="77777777" w:rsidR="00F275FF" w:rsidRPr="00002124" w:rsidRDefault="00F275FF" w:rsidP="00F275FF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Arial"/>
          <w:szCs w:val="18"/>
          <w:lang w:eastAsia="ko-KR"/>
        </w:rPr>
      </w:pPr>
    </w:p>
    <w:p w14:paraId="48111E09" w14:textId="77777777" w:rsidR="00F275FF" w:rsidRPr="00002124" w:rsidRDefault="00F275FF" w:rsidP="00F275FF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104" w:name="_Toc97913409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샘플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R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equest Data</w:t>
      </w:r>
      <w:bookmarkEnd w:id="10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F275FF" w:rsidRPr="00002124" w14:paraId="400FF12C" w14:textId="77777777" w:rsidTr="000A21B1">
        <w:tc>
          <w:tcPr>
            <w:tcW w:w="9684" w:type="dxa"/>
          </w:tcPr>
          <w:p w14:paraId="53BA14B0" w14:textId="77777777" w:rsidR="00F275FF" w:rsidRPr="00002124" w:rsidRDefault="00F275FF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20"/>
                <w:lang w:val="en-US" w:eastAsia="ko-KR"/>
              </w:rPr>
              <w:t>H</w:t>
            </w: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eaders</w:t>
            </w:r>
          </w:p>
          <w:p w14:paraId="002C56FC" w14:textId="77777777" w:rsidR="00076798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A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PI-KEY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$2a$12$vE3zD6zfYJwYNyjWcy3lFOAPV5iygnpvTVmZS/zFq2JuJDwXUZE2C</w:t>
            </w:r>
          </w:p>
          <w:p w14:paraId="4011B938" w14:textId="77777777" w:rsidR="00076798" w:rsidRPr="00002124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V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ENDOR_ID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BETEST</w:t>
            </w:r>
          </w:p>
          <w:p w14:paraId="24B8807A" w14:textId="77777777" w:rsidR="00F275FF" w:rsidRPr="00002124" w:rsidRDefault="00F275FF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</w:p>
          <w:p w14:paraId="5525884F" w14:textId="77777777" w:rsidR="00F275FF" w:rsidRPr="00002124" w:rsidRDefault="00F275FF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Query Params</w:t>
            </w:r>
          </w:p>
          <w:p w14:paraId="1BEB1D30" w14:textId="399ABA9B" w:rsidR="00F275FF" w:rsidRPr="00A82874" w:rsidRDefault="00F275FF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F275FF">
              <w:rPr>
                <w:rFonts w:asciiTheme="minorEastAsia" w:eastAsiaTheme="minorEastAsia" w:hAnsiTheme="minorEastAsia"/>
                <w:szCs w:val="18"/>
                <w:lang w:eastAsia="ko-KR"/>
              </w:rPr>
              <w:t>{hotelCode}/user/mypage/cancelReservation</w:t>
            </w:r>
          </w:p>
          <w:p w14:paraId="25CB6FCA" w14:textId="77777777" w:rsidR="00F275FF" w:rsidRPr="00175B12" w:rsidRDefault="00F275FF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</w:pPr>
            <w:r w:rsidRPr="00175B12">
              <w:rPr>
                <w:rFonts w:asciiTheme="minorEastAsia" w:eastAsiaTheme="minorEastAsia" w:hAnsiTheme="minorEastAsia" w:hint="eastAsia"/>
                <w:b/>
                <w:bCs/>
                <w:szCs w:val="18"/>
                <w:lang w:eastAsia="ko-KR"/>
              </w:rPr>
              <w:t>R</w:t>
            </w:r>
            <w:r w:rsidRPr="00175B12"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equest Body </w:t>
            </w:r>
            <w:r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( Json ) </w:t>
            </w:r>
          </w:p>
          <w:p w14:paraId="14A8F564" w14:textId="09E98B0A" w:rsidR="00C432A8" w:rsidRPr="00C432A8" w:rsidRDefault="00F275FF" w:rsidP="00C432A8">
            <w:pPr>
              <w:pStyle w:val="HTML"/>
              <w:ind w:left="360"/>
              <w:rPr>
                <w:rFonts w:asciiTheme="minorEastAsia" w:eastAsiaTheme="minorEastAsia" w:hAnsiTheme="minorEastAsia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parameter: </w:t>
            </w:r>
            <w:r w:rsidR="00C432A8" w:rsidRPr="00C432A8">
              <w:rPr>
                <w:rFonts w:asciiTheme="minorEastAsia" w:eastAsiaTheme="minorEastAsia" w:hAnsiTheme="minorEastAsia"/>
                <w:szCs w:val="18"/>
              </w:rPr>
              <w:t>{</w:t>
            </w:r>
          </w:p>
          <w:p w14:paraId="30DAB0BB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"rsvn_no": "1234000613",</w:t>
            </w:r>
          </w:p>
          <w:p w14:paraId="50BAC0A3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"pms_seq_no": "585",</w:t>
            </w:r>
          </w:p>
          <w:p w14:paraId="277D0ABA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"lang_type": "KO",</w:t>
            </w:r>
          </w:p>
          <w:p w14:paraId="03114F6D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"cancel_data": [</w:t>
            </w:r>
          </w:p>
          <w:p w14:paraId="4A20B182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  {</w:t>
            </w:r>
          </w:p>
          <w:p w14:paraId="6346A8CF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    "rsvn_no": "1234000613",</w:t>
            </w:r>
          </w:p>
          <w:p w14:paraId="28C70337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    "rsvn_manage_seq_no": "900190",</w:t>
            </w:r>
          </w:p>
          <w:p w14:paraId="75D30BAD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    "arrv_date": "2022-01-06",</w:t>
            </w:r>
          </w:p>
          <w:p w14:paraId="3C73DC9E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    "pms_seq_no": 585,</w:t>
            </w:r>
          </w:p>
          <w:p w14:paraId="43E35B1C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    "room_seq_no": 6030,</w:t>
            </w:r>
          </w:p>
          <w:p w14:paraId="042B267B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    "rate_seq_no": 5552,</w:t>
            </w:r>
          </w:p>
          <w:p w14:paraId="066FDFFB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    "channel_code": "WINGS_B2C",</w:t>
            </w:r>
          </w:p>
          <w:p w14:paraId="0CF04281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    "cncl_policy_manage_mst_key": "5dc8adbf3963442e96d8",</w:t>
            </w:r>
          </w:p>
          <w:p w14:paraId="783409AE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    "cncl_reason_code": "C03",</w:t>
            </w:r>
          </w:p>
          <w:p w14:paraId="7F64489A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    "cancel_fee": 165000,</w:t>
            </w:r>
          </w:p>
          <w:p w14:paraId="45422778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    "rsvn_amt": 165000</w:t>
            </w:r>
          </w:p>
          <w:p w14:paraId="15F0F340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  }</w:t>
            </w:r>
          </w:p>
          <w:p w14:paraId="57B08AC2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],</w:t>
            </w:r>
          </w:p>
          <w:p w14:paraId="2AC80A45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"rsvn_room_list": [</w:t>
            </w:r>
          </w:p>
          <w:p w14:paraId="573ED215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  {</w:t>
            </w:r>
          </w:p>
          <w:p w14:paraId="200E4161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    "rsvnManageNo": "900190",</w:t>
            </w:r>
          </w:p>
          <w:p w14:paraId="5DEEE03B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    "rsvnStatus": "Book"</w:t>
            </w:r>
          </w:p>
          <w:p w14:paraId="301D27E7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  }</w:t>
            </w:r>
          </w:p>
          <w:p w14:paraId="6990950B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],</w:t>
            </w:r>
          </w:p>
          <w:p w14:paraId="6AB2B5D0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"SS_PMS_SEQ_NO": "585",</w:t>
            </w:r>
          </w:p>
          <w:p w14:paraId="64F5DF33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"SS_PMS_CODE": "MFH1",</w:t>
            </w:r>
          </w:p>
          <w:p w14:paraId="4780A448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"SS_MEMBER_INFO": "",</w:t>
            </w:r>
          </w:p>
          <w:p w14:paraId="2D2B488E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"SS_LANG_TYPE": "KO",</w:t>
            </w:r>
          </w:p>
          <w:p w14:paraId="708B46BA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"SS_REMOTE_IP": "",</w:t>
            </w:r>
          </w:p>
          <w:p w14:paraId="2A2530ED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"SS_OPERATION_MODE": "prod",</w:t>
            </w:r>
          </w:p>
          <w:p w14:paraId="6FD2C88A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lastRenderedPageBreak/>
              <w:t xml:space="preserve">  "SS_PRIVACY_HOTEL": "false",</w:t>
            </w:r>
          </w:p>
          <w:p w14:paraId="04644B2D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"SS_CURRENCY_TYPE": "KRW",</w:t>
            </w:r>
          </w:p>
          <w:p w14:paraId="16A4A656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"SS_MEMB_SEQ_NO": "",</w:t>
            </w:r>
          </w:p>
          <w:p w14:paraId="458DF26E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"SS_MEMB_MASTER_NO": "",</w:t>
            </w:r>
          </w:p>
          <w:p w14:paraId="719A40D9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 w:hint="eastAsia"/>
                <w:szCs w:val="18"/>
              </w:rPr>
              <w:t xml:space="preserve">  "SS_MEMB_LASTNAME": "홍",</w:t>
            </w:r>
          </w:p>
          <w:p w14:paraId="45B6AB55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 w:hint="eastAsia"/>
                <w:szCs w:val="18"/>
              </w:rPr>
              <w:t xml:space="preserve">  "SS_MEMB_FIRSTNAME": "길동",</w:t>
            </w:r>
          </w:p>
          <w:p w14:paraId="0BD7C84E" w14:textId="75BAEB6C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"SS_MEMB_EMAIL": "</w:t>
            </w:r>
            <w:r>
              <w:rPr>
                <w:rFonts w:asciiTheme="minorEastAsia" w:eastAsiaTheme="minorEastAsia" w:hAnsiTheme="minorEastAsia"/>
                <w:szCs w:val="18"/>
              </w:rPr>
              <w:t>email</w:t>
            </w:r>
            <w:r w:rsidRPr="00C432A8">
              <w:rPr>
                <w:rFonts w:asciiTheme="minorEastAsia" w:eastAsiaTheme="minorEastAsia" w:hAnsiTheme="minorEastAsia"/>
                <w:szCs w:val="18"/>
              </w:rPr>
              <w:t>@sanhait.co.kr",</w:t>
            </w:r>
          </w:p>
          <w:p w14:paraId="702C0571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"SS_MEMB_TEL": "01012341234",</w:t>
            </w:r>
          </w:p>
          <w:p w14:paraId="63D9A73A" w14:textId="77777777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 xml:space="preserve">  "SS_LOGIN_TYPE": "G"</w:t>
            </w:r>
          </w:p>
          <w:p w14:paraId="0A81CA08" w14:textId="2FF13A8E" w:rsidR="00C432A8" w:rsidRPr="00C432A8" w:rsidRDefault="00C432A8" w:rsidP="00C432A8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</w:rPr>
            </w:pPr>
            <w:r w:rsidRPr="00C432A8">
              <w:rPr>
                <w:rFonts w:asciiTheme="minorEastAsia" w:eastAsiaTheme="minorEastAsia" w:hAnsiTheme="minorEastAsia"/>
                <w:szCs w:val="18"/>
              </w:rPr>
              <w:t>}</w:t>
            </w:r>
          </w:p>
          <w:p w14:paraId="21EDEFA9" w14:textId="06306AE7" w:rsidR="00C432A8" w:rsidRPr="00002124" w:rsidRDefault="00C432A8" w:rsidP="00F275FF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</w:tbl>
    <w:p w14:paraId="3EA40977" w14:textId="77777777" w:rsidR="00F275FF" w:rsidRPr="00002124" w:rsidRDefault="00F275FF" w:rsidP="00F275FF">
      <w:pPr>
        <w:rPr>
          <w:rFonts w:asciiTheme="minorEastAsia" w:eastAsiaTheme="minorEastAsia" w:hAnsiTheme="minorEastAsia" w:cs="Arial"/>
          <w:szCs w:val="18"/>
          <w:lang w:eastAsia="ko-KR"/>
        </w:rPr>
      </w:pPr>
    </w:p>
    <w:p w14:paraId="360BE3F6" w14:textId="77777777" w:rsidR="00F275FF" w:rsidRPr="00002124" w:rsidRDefault="00F275FF" w:rsidP="00F275FF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105" w:name="_Toc97913410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</w:t>
      </w:r>
      <w:r w:rsidRPr="00002124">
        <w:rPr>
          <w:rFonts w:asciiTheme="minorEastAsia" w:eastAsiaTheme="minorEastAsia" w:hAnsiTheme="minorEastAsia"/>
          <w:b w:val="0"/>
          <w:bCs/>
          <w:lang w:val="en-US" w:eastAsia="ko-KR"/>
        </w:rPr>
        <w:t>e</w:t>
      </w:r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sponse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Format :: J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SO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N 형태로 반환</w:t>
      </w:r>
      <w:bookmarkEnd w:id="105"/>
    </w:p>
    <w:p w14:paraId="01352405" w14:textId="77777777" w:rsidR="00F275FF" w:rsidRPr="00002124" w:rsidRDefault="00F275FF" w:rsidP="00F275FF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돋움"/>
          <w:b/>
          <w:szCs w:val="18"/>
          <w:lang w:val="en-US" w:eastAsia="ko-KR"/>
        </w:rPr>
      </w:pPr>
      <w:r w:rsidRPr="00002124">
        <w:rPr>
          <w:rFonts w:asciiTheme="minorEastAsia" w:eastAsiaTheme="minorEastAsia" w:hAnsiTheme="minorEastAsia" w:cs="돋움" w:hint="eastAsia"/>
          <w:b/>
          <w:szCs w:val="18"/>
          <w:lang w:val="en-US" w:eastAsia="ko-KR"/>
        </w:rPr>
        <w:t>- 반환값 형식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5"/>
        <w:gridCol w:w="776"/>
        <w:gridCol w:w="1072"/>
        <w:gridCol w:w="3048"/>
        <w:gridCol w:w="1885"/>
      </w:tblGrid>
      <w:tr w:rsidR="00F275FF" w:rsidRPr="00002124" w14:paraId="478D7FBC" w14:textId="77777777" w:rsidTr="000A21B1">
        <w:tc>
          <w:tcPr>
            <w:tcW w:w="2825" w:type="dxa"/>
            <w:shd w:val="clear" w:color="auto" w:fill="C6D9F1"/>
            <w:vAlign w:val="center"/>
          </w:tcPr>
          <w:p w14:paraId="6EB38A83" w14:textId="77777777" w:rsidR="00F275FF" w:rsidRPr="00002124" w:rsidRDefault="00F275FF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엘리먼트 명</w:t>
            </w:r>
          </w:p>
        </w:tc>
        <w:tc>
          <w:tcPr>
            <w:tcW w:w="776" w:type="dxa"/>
            <w:shd w:val="clear" w:color="auto" w:fill="C6D9F1"/>
            <w:vAlign w:val="center"/>
          </w:tcPr>
          <w:p w14:paraId="78D5B45B" w14:textId="77777777" w:rsidR="00F275FF" w:rsidRPr="00002124" w:rsidRDefault="00F275FF" w:rsidP="000A21B1">
            <w:pP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D</w:t>
            </w:r>
            <w: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  <w:t>ata Type</w:t>
            </w:r>
          </w:p>
        </w:tc>
        <w:tc>
          <w:tcPr>
            <w:tcW w:w="1072" w:type="dxa"/>
            <w:shd w:val="clear" w:color="auto" w:fill="C6D9F1"/>
            <w:vAlign w:val="center"/>
          </w:tcPr>
          <w:p w14:paraId="3974FAAC" w14:textId="77777777" w:rsidR="00F275FF" w:rsidRPr="00002124" w:rsidRDefault="00F275FF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</w:p>
        </w:tc>
        <w:tc>
          <w:tcPr>
            <w:tcW w:w="3048" w:type="dxa"/>
            <w:shd w:val="clear" w:color="auto" w:fill="C6D9F1"/>
            <w:vAlign w:val="center"/>
          </w:tcPr>
          <w:p w14:paraId="57C17CD0" w14:textId="77777777" w:rsidR="00F275FF" w:rsidRPr="00002124" w:rsidRDefault="00F275FF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  <w:tc>
          <w:tcPr>
            <w:tcW w:w="1885" w:type="dxa"/>
            <w:shd w:val="clear" w:color="auto" w:fill="C6D9F1"/>
            <w:vAlign w:val="center"/>
          </w:tcPr>
          <w:p w14:paraId="34DE19B8" w14:textId="77777777" w:rsidR="00F275FF" w:rsidRPr="00002124" w:rsidRDefault="00F275FF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반환 타입</w:t>
            </w:r>
          </w:p>
        </w:tc>
      </w:tr>
      <w:tr w:rsidR="00C9199A" w:rsidRPr="00002124" w14:paraId="525F321A" w14:textId="77777777" w:rsidTr="000A21B1">
        <w:tc>
          <w:tcPr>
            <w:tcW w:w="2825" w:type="dxa"/>
            <w:vAlign w:val="center"/>
          </w:tcPr>
          <w:p w14:paraId="1A6A2B9C" w14:textId="08C9E3DB" w:rsidR="00C9199A" w:rsidRPr="00CF5000" w:rsidRDefault="00C9199A" w:rsidP="00C9199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result</w:t>
            </w:r>
          </w:p>
        </w:tc>
        <w:tc>
          <w:tcPr>
            <w:tcW w:w="776" w:type="dxa"/>
            <w:vAlign w:val="center"/>
          </w:tcPr>
          <w:p w14:paraId="7617D11E" w14:textId="0F835382" w:rsidR="00C9199A" w:rsidRPr="00CF5000" w:rsidRDefault="00C9199A" w:rsidP="00C9199A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List</w:t>
            </w:r>
          </w:p>
        </w:tc>
        <w:tc>
          <w:tcPr>
            <w:tcW w:w="1072" w:type="dxa"/>
            <w:vAlign w:val="center"/>
          </w:tcPr>
          <w:p w14:paraId="0ABE56C0" w14:textId="77777777" w:rsidR="00C9199A" w:rsidRPr="00CF5000" w:rsidRDefault="00C9199A" w:rsidP="00C9199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4312B820" w14:textId="77777777" w:rsidR="00C9199A" w:rsidRPr="00CF5000" w:rsidRDefault="00C9199A" w:rsidP="00C9199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5" w:type="dxa"/>
            <w:vAlign w:val="center"/>
          </w:tcPr>
          <w:p w14:paraId="402E7C31" w14:textId="4F400755" w:rsidR="00C9199A" w:rsidRPr="00CF5000" w:rsidRDefault="00C9199A" w:rsidP="00C9199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“JSON“</w:t>
            </w:r>
          </w:p>
        </w:tc>
      </w:tr>
      <w:tr w:rsidR="00C9199A" w:rsidRPr="00002124" w14:paraId="5332648B" w14:textId="77777777" w:rsidTr="000A21B1">
        <w:tc>
          <w:tcPr>
            <w:tcW w:w="2825" w:type="dxa"/>
            <w:vAlign w:val="center"/>
          </w:tcPr>
          <w:p w14:paraId="75BD4A77" w14:textId="79EB81B3" w:rsidR="00C9199A" w:rsidRPr="00CF5000" w:rsidRDefault="00C9199A" w:rsidP="00C9199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bCs/>
                <w:szCs w:val="18"/>
              </w:rPr>
              <w:t>RESULT_YN</w:t>
            </w:r>
          </w:p>
        </w:tc>
        <w:tc>
          <w:tcPr>
            <w:tcW w:w="776" w:type="dxa"/>
            <w:vAlign w:val="center"/>
          </w:tcPr>
          <w:p w14:paraId="79DEB64E" w14:textId="77777777" w:rsidR="00C9199A" w:rsidRPr="00CF5000" w:rsidRDefault="00C9199A" w:rsidP="00C9199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7004D0EF" w14:textId="77777777" w:rsidR="00C9199A" w:rsidRPr="00CF5000" w:rsidRDefault="00C9199A" w:rsidP="00C9199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3D051BF" w14:textId="3680B626" w:rsidR="00C9199A" w:rsidRPr="00CF5000" w:rsidRDefault="00C9199A" w:rsidP="00C9199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성공 여부</w:t>
            </w:r>
          </w:p>
        </w:tc>
        <w:tc>
          <w:tcPr>
            <w:tcW w:w="1885" w:type="dxa"/>
            <w:vAlign w:val="center"/>
          </w:tcPr>
          <w:p w14:paraId="69DCB5AC" w14:textId="77777777" w:rsidR="00C9199A" w:rsidRPr="00CF5000" w:rsidRDefault="00C9199A" w:rsidP="00C9199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C9199A" w:rsidRPr="00002124" w14:paraId="69FDC672" w14:textId="77777777" w:rsidTr="000A21B1">
        <w:tc>
          <w:tcPr>
            <w:tcW w:w="2825" w:type="dxa"/>
            <w:vAlign w:val="center"/>
          </w:tcPr>
          <w:p w14:paraId="1B72FFBD" w14:textId="4E470139" w:rsidR="00C9199A" w:rsidRPr="00CF5000" w:rsidRDefault="00C9199A" w:rsidP="00C9199A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bCs/>
                <w:szCs w:val="18"/>
              </w:rPr>
              <w:t>RESULT_MESSAGE</w:t>
            </w:r>
          </w:p>
        </w:tc>
        <w:tc>
          <w:tcPr>
            <w:tcW w:w="776" w:type="dxa"/>
            <w:vAlign w:val="center"/>
          </w:tcPr>
          <w:p w14:paraId="25C9A5B1" w14:textId="77777777" w:rsidR="00C9199A" w:rsidRPr="00CF5000" w:rsidRDefault="00C9199A" w:rsidP="00C9199A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43E63B56" w14:textId="77777777" w:rsidR="00C9199A" w:rsidRPr="00CF5000" w:rsidRDefault="00C9199A" w:rsidP="00C9199A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27F2962" w14:textId="4069D2F5" w:rsidR="00C9199A" w:rsidRPr="00CF5000" w:rsidRDefault="00C9199A" w:rsidP="00C9199A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결과 메시지</w:t>
            </w:r>
          </w:p>
        </w:tc>
        <w:tc>
          <w:tcPr>
            <w:tcW w:w="1885" w:type="dxa"/>
            <w:vAlign w:val="center"/>
          </w:tcPr>
          <w:p w14:paraId="136377F6" w14:textId="77777777" w:rsidR="00C9199A" w:rsidRPr="00CF5000" w:rsidRDefault="00C9199A" w:rsidP="00C9199A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</w:tbl>
    <w:p w14:paraId="2911E22B" w14:textId="77777777" w:rsidR="00F275FF" w:rsidRPr="00002124" w:rsidRDefault="00F275FF" w:rsidP="00F275FF">
      <w:pPr>
        <w:tabs>
          <w:tab w:val="left" w:pos="3798"/>
        </w:tabs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ab/>
      </w:r>
    </w:p>
    <w:p w14:paraId="2E1E537B" w14:textId="77777777" w:rsidR="00F275FF" w:rsidRPr="00002124" w:rsidRDefault="00F275FF" w:rsidP="00F275FF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106" w:name="_Toc97913411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샘플 JSON예제</w:t>
      </w:r>
      <w:bookmarkEnd w:id="10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F275FF" w:rsidRPr="00002124" w14:paraId="4DB59407" w14:textId="77777777" w:rsidTr="000A21B1">
        <w:tc>
          <w:tcPr>
            <w:tcW w:w="9684" w:type="dxa"/>
          </w:tcPr>
          <w:p w14:paraId="34592EFF" w14:textId="77777777" w:rsidR="00F275FF" w:rsidRPr="00F275FF" w:rsidRDefault="00F275FF" w:rsidP="00F275F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{</w:t>
            </w:r>
          </w:p>
          <w:p w14:paraId="5C6CC161" w14:textId="77777777" w:rsidR="00F275FF" w:rsidRPr="00F275FF" w:rsidRDefault="00F275FF" w:rsidP="00F275F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  "result": {</w:t>
            </w:r>
          </w:p>
          <w:p w14:paraId="534390C9" w14:textId="77777777" w:rsidR="00F275FF" w:rsidRPr="00F275FF" w:rsidRDefault="00F275FF" w:rsidP="00F275F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      "RESULT_YN": "Y",</w:t>
            </w:r>
          </w:p>
          <w:p w14:paraId="62165419" w14:textId="77777777" w:rsidR="00F275FF" w:rsidRPr="00F275FF" w:rsidRDefault="00F275FF" w:rsidP="00F275F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      "RESULT_MESSAGE": "SUCCESS"</w:t>
            </w:r>
          </w:p>
          <w:p w14:paraId="0DA51E33" w14:textId="77777777" w:rsidR="00F275FF" w:rsidRPr="00F275FF" w:rsidRDefault="00F275FF" w:rsidP="00F275F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    }</w:t>
            </w:r>
          </w:p>
          <w:p w14:paraId="12843936" w14:textId="77777777" w:rsidR="00F275FF" w:rsidRPr="00F275FF" w:rsidRDefault="00F275FF" w:rsidP="00F275FF">
            <w:pPr>
              <w:pStyle w:val="HTML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F275FF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}</w:t>
            </w:r>
          </w:p>
          <w:p w14:paraId="460BCC9E" w14:textId="4C2047D5" w:rsidR="00F275FF" w:rsidRPr="00FC0FF4" w:rsidRDefault="00F275FF" w:rsidP="000A21B1">
            <w:pPr>
              <w:pStyle w:val="HTML"/>
            </w:pPr>
          </w:p>
        </w:tc>
      </w:tr>
    </w:tbl>
    <w:p w14:paraId="24A4E995" w14:textId="6EE8B052" w:rsidR="005246A7" w:rsidRDefault="005246A7" w:rsidP="00724F06">
      <w:pPr>
        <w:rPr>
          <w:rFonts w:asciiTheme="minorEastAsia" w:eastAsiaTheme="minorEastAsia" w:hAnsiTheme="minorEastAsia"/>
          <w:b/>
          <w:sz w:val="24"/>
          <w:lang w:eastAsia="ko-KR"/>
        </w:rPr>
      </w:pPr>
    </w:p>
    <w:p w14:paraId="6FC1321F" w14:textId="77777777" w:rsidR="005246A7" w:rsidRDefault="005246A7">
      <w:pPr>
        <w:rPr>
          <w:rFonts w:asciiTheme="minorEastAsia" w:eastAsiaTheme="minorEastAsia" w:hAnsiTheme="minorEastAsia"/>
          <w:b/>
          <w:sz w:val="24"/>
          <w:lang w:eastAsia="ko-KR"/>
        </w:rPr>
      </w:pPr>
      <w:r>
        <w:rPr>
          <w:rFonts w:asciiTheme="minorEastAsia" w:eastAsiaTheme="minorEastAsia" w:hAnsiTheme="minorEastAsia"/>
          <w:b/>
          <w:sz w:val="24"/>
          <w:lang w:eastAsia="ko-KR"/>
        </w:rPr>
        <w:br w:type="page"/>
      </w:r>
    </w:p>
    <w:p w14:paraId="5CB6AB60" w14:textId="110C2872" w:rsidR="005246A7" w:rsidRPr="00AC17D0" w:rsidRDefault="005246A7" w:rsidP="005246A7">
      <w:pPr>
        <w:pStyle w:val="Numberedlist22"/>
        <w:ind w:hanging="720"/>
        <w:rPr>
          <w:rFonts w:asciiTheme="minorEastAsia" w:eastAsiaTheme="minorEastAsia" w:hAnsiTheme="minorEastAsia"/>
          <w:lang w:eastAsia="ko-KR"/>
        </w:rPr>
      </w:pPr>
      <w:bookmarkStart w:id="107" w:name="_Toc97913412"/>
      <w:r>
        <w:rPr>
          <w:rFonts w:asciiTheme="minorEastAsia" w:eastAsiaTheme="minorEastAsia" w:hAnsiTheme="minorEastAsia" w:hint="eastAsia"/>
          <w:lang w:eastAsia="ko-KR"/>
        </w:rPr>
        <w:lastRenderedPageBreak/>
        <w:t>예약</w:t>
      </w:r>
      <w:r>
        <w:rPr>
          <w:rFonts w:asciiTheme="minorEastAsia" w:eastAsiaTheme="minorEastAsia" w:hAnsiTheme="minorEastAsia"/>
          <w:lang w:eastAsia="ko-KR"/>
        </w:rPr>
        <w:t xml:space="preserve"> </w:t>
      </w:r>
      <w:r w:rsidR="002B4A3C">
        <w:rPr>
          <w:rFonts w:asciiTheme="minorEastAsia" w:eastAsiaTheme="minorEastAsia" w:hAnsiTheme="minorEastAsia"/>
          <w:lang w:eastAsia="ko-KR"/>
        </w:rPr>
        <w:t>–</w:t>
      </w:r>
      <w:r>
        <w:rPr>
          <w:rFonts w:asciiTheme="minorEastAsia" w:eastAsiaTheme="minorEastAsia" w:hAnsiTheme="minorEastAsia"/>
          <w:lang w:eastAsia="ko-KR"/>
        </w:rPr>
        <w:t xml:space="preserve"> </w:t>
      </w:r>
      <w:r>
        <w:rPr>
          <w:rFonts w:asciiTheme="minorEastAsia" w:eastAsiaTheme="minorEastAsia" w:hAnsiTheme="minorEastAsia" w:hint="eastAsia"/>
          <w:lang w:eastAsia="ko-KR"/>
        </w:rPr>
        <w:t>패키지</w:t>
      </w:r>
      <w:r w:rsidR="002B4A3C">
        <w:rPr>
          <w:rFonts w:asciiTheme="minorEastAsia" w:eastAsiaTheme="minorEastAsia" w:hAnsiTheme="minorEastAsia" w:hint="eastAsia"/>
          <w:lang w:eastAsia="ko-KR"/>
        </w:rPr>
        <w:t xml:space="preserve"> </w:t>
      </w:r>
      <w:r w:rsidR="002B4A3C">
        <w:rPr>
          <w:rFonts w:asciiTheme="minorEastAsia" w:eastAsiaTheme="minorEastAsia" w:hAnsiTheme="minorEastAsia"/>
          <w:lang w:eastAsia="ko-KR"/>
        </w:rPr>
        <w:t xml:space="preserve">– </w:t>
      </w:r>
      <w:r w:rsidR="002B4A3C">
        <w:rPr>
          <w:rFonts w:asciiTheme="minorEastAsia" w:eastAsiaTheme="minorEastAsia" w:hAnsiTheme="minorEastAsia" w:hint="eastAsia"/>
          <w:lang w:eastAsia="ko-KR"/>
        </w:rPr>
        <w:t>객실 정보 조회</w:t>
      </w:r>
      <w:bookmarkEnd w:id="107"/>
    </w:p>
    <w:p w14:paraId="66D95831" w14:textId="3C92122A" w:rsidR="005246A7" w:rsidRPr="00002124" w:rsidRDefault="005246A7" w:rsidP="005246A7">
      <w:pPr>
        <w:ind w:leftChars="250" w:left="450"/>
        <w:jc w:val="both"/>
        <w:rPr>
          <w:rFonts w:asciiTheme="minorEastAsia" w:eastAsiaTheme="minorEastAsia" w:hAnsiTheme="minorEastAsia" w:cs="Arial"/>
          <w:szCs w:val="18"/>
          <w:lang w:eastAsia="ko-KR"/>
        </w:rPr>
      </w:pPr>
      <w:r>
        <w:rPr>
          <w:rFonts w:asciiTheme="minorEastAsia" w:eastAsiaTheme="minorEastAsia" w:hAnsiTheme="minorEastAsia" w:cs="Arial" w:hint="eastAsia"/>
          <w:szCs w:val="18"/>
          <w:lang w:eastAsia="ko-KR"/>
        </w:rPr>
        <w:t>예약</w:t>
      </w:r>
      <w:r w:rsidR="002B4A3C">
        <w:rPr>
          <w:rFonts w:asciiTheme="minorEastAsia" w:eastAsiaTheme="minorEastAsia" w:hAnsiTheme="minorEastAsia" w:cs="Arial" w:hint="eastAsia"/>
          <w:szCs w:val="18"/>
          <w:lang w:eastAsia="ko-KR"/>
        </w:rPr>
        <w:t>에 따른 패키지 및 객실 정보를 조회한다</w:t>
      </w:r>
    </w:p>
    <w:p w14:paraId="3B19333B" w14:textId="77777777" w:rsidR="005246A7" w:rsidRPr="00002124" w:rsidRDefault="005246A7" w:rsidP="005246A7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108" w:name="_Toc97913413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Request</w:t>
      </w:r>
      <w:bookmarkEnd w:id="108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</w:t>
      </w:r>
    </w:p>
    <w:p w14:paraId="50CF39B2" w14:textId="3FD8170A" w:rsidR="005246A7" w:rsidRPr="00F15D58" w:rsidRDefault="005246A7" w:rsidP="005246A7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>HTTP</w:t>
      </w:r>
      <w:r w:rsidRPr="00002124">
        <w:rPr>
          <w:rFonts w:asciiTheme="minorEastAsia" w:eastAsiaTheme="minorEastAsia" w:hAnsiTheme="minorEastAsia"/>
          <w:szCs w:val="18"/>
          <w:lang w:eastAsia="ko-KR"/>
        </w:rPr>
        <w:t>S</w:t>
      </w: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 xml:space="preserve"> URL </w:t>
      </w:r>
      <w:r w:rsidRPr="00F15D58">
        <w:rPr>
          <w:rFonts w:asciiTheme="minorEastAsia" w:eastAsiaTheme="minorEastAsia" w:hAnsiTheme="minorEastAsia"/>
          <w:szCs w:val="18"/>
          <w:lang w:eastAsia="ko-KR"/>
        </w:rPr>
        <w:t>=</w:t>
      </w:r>
      <w:r w:rsidRPr="005D33AE">
        <w:rPr>
          <w:rFonts w:asciiTheme="minorEastAsia" w:eastAsiaTheme="minorEastAsia" w:hAnsiTheme="minorEastAsia" w:hint="eastAsia"/>
          <w:bCs/>
          <w:szCs w:val="18"/>
          <w:lang w:eastAsia="ko-KR"/>
        </w:rPr>
        <w:t xml:space="preserve"> </w:t>
      </w:r>
      <w:r w:rsidR="002B4A3C" w:rsidRPr="002B4A3C">
        <w:rPr>
          <w:rFonts w:asciiTheme="minorEastAsia" w:eastAsiaTheme="minorEastAsia" w:hAnsiTheme="minorEastAsia"/>
          <w:bCs/>
          <w:szCs w:val="18"/>
          <w:lang w:eastAsia="ko-KR"/>
        </w:rPr>
        <w:t>/{hotelCode}/user/hotel/roomRateInfo</w:t>
      </w:r>
    </w:p>
    <w:p w14:paraId="38E544A5" w14:textId="77777777" w:rsidR="005246A7" w:rsidRPr="00002124" w:rsidRDefault="005246A7" w:rsidP="005246A7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 xml:space="preserve">HTTP METHOD = </w:t>
      </w:r>
      <w:r>
        <w:rPr>
          <w:rFonts w:asciiTheme="minorEastAsia" w:eastAsiaTheme="minorEastAsia" w:hAnsiTheme="minorEastAsia"/>
          <w:szCs w:val="18"/>
          <w:lang w:eastAsia="ko-KR"/>
        </w:rPr>
        <w:t>POST</w:t>
      </w:r>
    </w:p>
    <w:p w14:paraId="4E8745C2" w14:textId="77777777" w:rsidR="005246A7" w:rsidRPr="00002124" w:rsidRDefault="005246A7" w:rsidP="005246A7">
      <w:pPr>
        <w:ind w:left="800"/>
        <w:rPr>
          <w:rFonts w:asciiTheme="minorEastAsia" w:eastAsiaTheme="minorEastAsia" w:hAnsiTheme="minorEastAsia"/>
          <w:szCs w:val="18"/>
          <w:lang w:eastAsia="ko-KR"/>
        </w:rPr>
      </w:pPr>
    </w:p>
    <w:p w14:paraId="368BF8D2" w14:textId="77777777" w:rsidR="005246A7" w:rsidRDefault="005246A7" w:rsidP="005246A7">
      <w:pPr>
        <w:rPr>
          <w:rFonts w:asciiTheme="minorEastAsia" w:eastAsiaTheme="minorEastAsia" w:hAnsiTheme="minorEastAsia"/>
          <w:b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b/>
          <w:szCs w:val="18"/>
          <w:lang w:eastAsia="ko-KR"/>
        </w:rPr>
        <w:t>- Parameter 형식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4"/>
        <w:gridCol w:w="832"/>
        <w:gridCol w:w="1060"/>
        <w:gridCol w:w="4640"/>
      </w:tblGrid>
      <w:tr w:rsidR="005246A7" w:rsidRPr="00002124" w14:paraId="7113469B" w14:textId="77777777" w:rsidTr="000A21B1">
        <w:tc>
          <w:tcPr>
            <w:tcW w:w="2944" w:type="dxa"/>
            <w:shd w:val="clear" w:color="auto" w:fill="C6D9F1"/>
          </w:tcPr>
          <w:p w14:paraId="32D565DC" w14:textId="77777777" w:rsidR="005246A7" w:rsidRPr="00002124" w:rsidRDefault="005246A7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파라미터명</w:t>
            </w:r>
          </w:p>
        </w:tc>
        <w:tc>
          <w:tcPr>
            <w:tcW w:w="832" w:type="dxa"/>
            <w:shd w:val="clear" w:color="auto" w:fill="C6D9F1"/>
          </w:tcPr>
          <w:p w14:paraId="3FB16D08" w14:textId="77777777" w:rsidR="005246A7" w:rsidRPr="00002124" w:rsidRDefault="005246A7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타입</w:t>
            </w:r>
          </w:p>
        </w:tc>
        <w:tc>
          <w:tcPr>
            <w:tcW w:w="1060" w:type="dxa"/>
            <w:shd w:val="clear" w:color="auto" w:fill="C6D9F1"/>
          </w:tcPr>
          <w:p w14:paraId="14B0AA05" w14:textId="77777777" w:rsidR="005246A7" w:rsidRPr="00002124" w:rsidRDefault="005246A7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필수여부</w:t>
            </w:r>
          </w:p>
        </w:tc>
        <w:tc>
          <w:tcPr>
            <w:tcW w:w="4640" w:type="dxa"/>
            <w:shd w:val="clear" w:color="auto" w:fill="C6D9F1"/>
          </w:tcPr>
          <w:p w14:paraId="58773AB0" w14:textId="77777777" w:rsidR="005246A7" w:rsidRPr="00002124" w:rsidRDefault="005246A7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</w:tr>
      <w:tr w:rsidR="002B4A3C" w:rsidRPr="00002124" w14:paraId="3FDD87E5" w14:textId="77777777" w:rsidTr="000A21B1">
        <w:tc>
          <w:tcPr>
            <w:tcW w:w="2944" w:type="dxa"/>
            <w:vAlign w:val="center"/>
          </w:tcPr>
          <w:p w14:paraId="0B888BE4" w14:textId="0EE3C4C9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lang_type</w:t>
            </w:r>
          </w:p>
        </w:tc>
        <w:tc>
          <w:tcPr>
            <w:tcW w:w="832" w:type="dxa"/>
            <w:vAlign w:val="center"/>
          </w:tcPr>
          <w:p w14:paraId="106B6CBE" w14:textId="53011D59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vAlign w:val="center"/>
          </w:tcPr>
          <w:p w14:paraId="0437705F" w14:textId="6CCFC05D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vAlign w:val="center"/>
          </w:tcPr>
          <w:p w14:paraId="5DDE9A97" w14:textId="7913923D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언어 코드</w:t>
            </w:r>
          </w:p>
        </w:tc>
      </w:tr>
      <w:tr w:rsidR="002B4A3C" w:rsidRPr="00002124" w14:paraId="55292CD5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0B32B64" w14:textId="7EDE2212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pms_seq_no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49474F1" w14:textId="2ACE0CBE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E5724AF" w14:textId="3DCBA6C5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0270CF6" w14:textId="48C9B3ED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호텔 ID</w:t>
            </w:r>
          </w:p>
        </w:tc>
      </w:tr>
      <w:tr w:rsidR="002B4A3C" w:rsidRPr="00002124" w14:paraId="1A210B14" w14:textId="77777777" w:rsidTr="000A21B1">
        <w:tc>
          <w:tcPr>
            <w:tcW w:w="2944" w:type="dxa"/>
            <w:vAlign w:val="center"/>
          </w:tcPr>
          <w:p w14:paraId="27A9BDB3" w14:textId="7D085533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rate_seq_no</w:t>
            </w:r>
          </w:p>
        </w:tc>
        <w:tc>
          <w:tcPr>
            <w:tcW w:w="832" w:type="dxa"/>
            <w:vAlign w:val="center"/>
          </w:tcPr>
          <w:p w14:paraId="35DF3918" w14:textId="43B97805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vAlign w:val="center"/>
          </w:tcPr>
          <w:p w14:paraId="4F9E28FB" w14:textId="3D3E2046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vAlign w:val="center"/>
          </w:tcPr>
          <w:p w14:paraId="0197082B" w14:textId="1368E9B6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패키지 ID</w:t>
            </w:r>
          </w:p>
        </w:tc>
      </w:tr>
      <w:tr w:rsidR="002B4A3C" w:rsidRPr="00002124" w14:paraId="2CC3B5F3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0B2AD40" w14:textId="3ADA9B26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room_seq_no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1AD2AF4" w14:textId="6F7EC4D6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B55CBC3" w14:textId="6D52433F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576E1DD" w14:textId="07EAAB52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객실 ID</w:t>
            </w:r>
          </w:p>
        </w:tc>
      </w:tr>
      <w:tr w:rsidR="002B4A3C" w:rsidRPr="00002124" w14:paraId="5FB5E378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B27FCDF" w14:textId="50BB1DC3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prm_seq_no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81CEFCB" w14:textId="3571ABCA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9283776" w14:textId="64D83813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6E44EF4" w14:textId="55EC2CFC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프로모션 ID</w:t>
            </w:r>
          </w:p>
        </w:tc>
      </w:tr>
      <w:tr w:rsidR="002B4A3C" w:rsidRPr="00002124" w14:paraId="131F8830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FE463F5" w14:textId="60869197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cpny_seq_no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7DBA763" w14:textId="258C4A17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0B164B2" w14:textId="12030DFA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070D170" w14:textId="1A3BFD73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기업체 ID</w:t>
            </w:r>
          </w:p>
        </w:tc>
      </w:tr>
      <w:tr w:rsidR="002B4A3C" w:rsidRPr="00002124" w14:paraId="5C975C27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BB84C64" w14:textId="0A76DF26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rooms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8575F96" w14:textId="0D5B7B64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AFACD5E" w14:textId="099962DB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2A55AC0" w14:textId="5C720F86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객실 수</w:t>
            </w:r>
          </w:p>
        </w:tc>
      </w:tr>
      <w:tr w:rsidR="002B4A3C" w:rsidRPr="00002124" w14:paraId="61523B9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5B72D4B" w14:textId="1ECA68B7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adult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F516A04" w14:textId="561FF092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15CF825" w14:textId="225D04CE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6A84B00" w14:textId="658E1EA9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어른 수</w:t>
            </w:r>
          </w:p>
        </w:tc>
      </w:tr>
      <w:tr w:rsidR="002B4A3C" w:rsidRPr="00002124" w14:paraId="6939B3F6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AC5913C" w14:textId="183B32B5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children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8618229" w14:textId="32150027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FCB5727" w14:textId="6AB3AD0F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6DB618A" w14:textId="0A0310F0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아동 수</w:t>
            </w:r>
          </w:p>
        </w:tc>
      </w:tr>
      <w:tr w:rsidR="002B4A3C" w:rsidRPr="00002124" w14:paraId="1C0ED7C4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5B9D37C" w14:textId="32AD7DA9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channel_code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4F32433" w14:textId="44BA9842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EC07E70" w14:textId="456FE9FA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9BF5438" w14:textId="716FF907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채널 코드</w:t>
            </w:r>
          </w:p>
        </w:tc>
      </w:tr>
      <w:tr w:rsidR="002B4A3C" w:rsidRPr="00002124" w14:paraId="0D56BFC3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00783181" w14:textId="6FB1803E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check_in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E0FD74A" w14:textId="0791D0B9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0C2F8EA" w14:textId="000108FA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2D415D8" w14:textId="42C20209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체크인</w:t>
            </w:r>
          </w:p>
        </w:tc>
      </w:tr>
      <w:tr w:rsidR="002B4A3C" w:rsidRPr="00002124" w14:paraId="50D4080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4074978" w14:textId="27D4FB59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check_out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69A7230" w14:textId="30BB5223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E1B5D00" w14:textId="1D4AC329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ACBA05D" w14:textId="582DC972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체크아웃</w:t>
            </w:r>
          </w:p>
        </w:tc>
      </w:tr>
      <w:tr w:rsidR="002B4A3C" w:rsidRPr="00002124" w14:paraId="7C514408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1457C4A" w14:textId="6F95F42D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SS_CURRENCY_TYPE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1BE0B1C" w14:textId="66C5536A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2BCFE20" w14:textId="3B1DE718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76DDA01" w14:textId="0537588B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2B4A3C" w:rsidRPr="00002124" w14:paraId="37CFD2E1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4ABE7C8" w14:textId="374C7149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SS_EXT_CHANNEL_SEQ_NO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1E7CDAE" w14:textId="0AA2DE7B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4CA66E1" w14:textId="253DC9CF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3D970F9" w14:textId="4E73DBB8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2B4A3C" w:rsidRPr="00002124" w14:paraId="5934FDA0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AD9D416" w14:textId="4DC113A9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SS_LANG_TYPE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1AA1B5F" w14:textId="031C10DE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5E8DB04" w14:textId="66BFB949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126D137" w14:textId="64341EE7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2B4A3C" w:rsidRPr="00002124" w14:paraId="555E8C66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0F2CA60" w14:textId="3E927EA7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SS_LOGIN_TYPE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D4AAA40" w14:textId="15119461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472503D" w14:textId="5E75FA32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07CF8B9" w14:textId="6F0C2967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2B4A3C" w:rsidRPr="00002124" w14:paraId="07002968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73D11EE" w14:textId="409D3B12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SS_MEMBERSHIP_COUP_CNT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CE5937A" w14:textId="6AEFF5AE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E579C1E" w14:textId="12B113BE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20CFAD9" w14:textId="2E4F197F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2B4A3C" w:rsidRPr="00002124" w14:paraId="4E6FFA50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C4134B4" w14:textId="2B91DCD4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SS_MEMBERSHIP_COUP_PRICE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C8FA086" w14:textId="15D173A1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D0E2B4B" w14:textId="1F4DAD53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39FA453" w14:textId="01FF07B9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2B4A3C" w:rsidRPr="00002124" w14:paraId="7039831A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8E2BA23" w14:textId="2FD7EB05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SS_MEMBERSHIP_POINT_PRICE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6D0B99D8" w14:textId="095FFC1C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7119D818" w14:textId="425767C2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7840ED4" w14:textId="2E34500D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2B4A3C" w:rsidRPr="00002124" w14:paraId="68CE4E47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9675D1A" w14:textId="27EFBCA5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SS_MEMBERSHIP_POINT_TYPE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D6B9493" w14:textId="3324C914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32F94FB" w14:textId="2542D484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3734943" w14:textId="0FDF940A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2B4A3C" w:rsidRPr="00002124" w14:paraId="1D8D492E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D9DE9CF" w14:textId="0F3EED12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SS_MEMBERSHIP_SEQ_NO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E1F993E" w14:textId="7C19902C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D46C0B4" w14:textId="7BBCD082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E5BA9C8" w14:textId="1597F40E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2B4A3C" w:rsidRPr="00002124" w14:paraId="2A121EDF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03D365D" w14:textId="017A7510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SS_MEMBERSHIP_TYPE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75B60A8" w14:textId="51E98E39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797E2D2" w14:textId="08020F62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48E591AB" w14:textId="5214C60B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2B4A3C" w:rsidRPr="00002124" w14:paraId="0AD674DB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4370B02" w14:textId="01FE6A9E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SS_MEMBER_INFO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EAE15D5" w14:textId="184CE1FA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7885882" w14:textId="5885FE9A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4B83BAE" w14:textId="27852F11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2B4A3C" w:rsidRPr="00002124" w14:paraId="4B773B12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604DA596" w14:textId="3B6B5FD7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SS_MEMB_EMAIL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DD655E5" w14:textId="21488B95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2A9E2F8" w14:textId="771F89C0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A752774" w14:textId="0FF4748D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2B4A3C" w:rsidRPr="00002124" w14:paraId="6A0B7833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382208A4" w14:textId="30280AFB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SS_MEMB_FIRSTNAME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CB25306" w14:textId="0B3A1D26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027BFAF" w14:textId="4F7CE5BD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FF16061" w14:textId="05866093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2B4A3C" w:rsidRPr="00002124" w14:paraId="7DDB0B2F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50F2C3F" w14:textId="0F33A3DF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SS_MEMB_LASTNAME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221400F" w14:textId="4B226BE4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10A34AC1" w14:textId="0291E76B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637796A4" w14:textId="3267A254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 </w:t>
            </w:r>
          </w:p>
        </w:tc>
      </w:tr>
      <w:tr w:rsidR="002B4A3C" w:rsidRPr="00002124" w14:paraId="439BEBCD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74902B5" w14:textId="4CCB3BAC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SS_MEMB_MASTER_NO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6F9C4AE" w14:textId="2BBD0715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56FB0267" w14:textId="0DC5830E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76981649" w14:textId="684F6015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2B4A3C" w:rsidRPr="00002124" w14:paraId="2B3480CC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4FB1E5EC" w14:textId="6D415C11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SS_MEMB_SEQ_NO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76CE6F64" w14:textId="7F75E9EA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894354E" w14:textId="699BAC05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8CDD36B" w14:textId="0B7AD6B8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2B4A3C" w:rsidRPr="00002124" w14:paraId="1A4C00A2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183DCC2E" w14:textId="142318F5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SS_MEMB_TEL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15CED1C9" w14:textId="21811A04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3A52D407" w14:textId="70CFC8F7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169CD960" w14:textId="72569BE4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2B4A3C" w:rsidRPr="00002124" w14:paraId="075F92A6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0C108A3" w14:textId="6E5DB0CD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SS_OPERATION_MODE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3875417D" w14:textId="1B549918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55E1E06" w14:textId="1781E17F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6B275D8" w14:textId="79FAB287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2B4A3C" w:rsidRPr="00002124" w14:paraId="7FEA154E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7889A01A" w14:textId="6CB48C51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SS_PMS_CODE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52CFEF51" w14:textId="6577EEB1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E1CE998" w14:textId="450CF276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063A26AB" w14:textId="6B5A1214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2B4A3C" w:rsidRPr="00002124" w14:paraId="0DDD2F67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2405176" w14:textId="1CBE83DE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SS_PMS_SEQ_NO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08820D16" w14:textId="53D59DCF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003CCA15" w14:textId="4513F6F3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72126E0" w14:textId="1FE6B063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2B4A3C" w:rsidRPr="00002124" w14:paraId="45A9F816" w14:textId="77777777" w:rsidTr="000A21B1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2A29C8E7" w14:textId="25382F4B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lastRenderedPageBreak/>
              <w:t>SS_REMOTE_IP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200D0742" w14:textId="777B20A4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2EDC3170" w14:textId="49A02FF5" w:rsidR="002B4A3C" w:rsidRPr="002B4A3C" w:rsidRDefault="002B4A3C" w:rsidP="002B4A3C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0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506173F2" w14:textId="77777777" w:rsidR="002B4A3C" w:rsidRPr="002B4A3C" w:rsidRDefault="002B4A3C" w:rsidP="002B4A3C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</w:tbl>
    <w:p w14:paraId="05893053" w14:textId="77777777" w:rsidR="005246A7" w:rsidRPr="00002124" w:rsidRDefault="005246A7" w:rsidP="005246A7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Arial"/>
          <w:szCs w:val="18"/>
          <w:lang w:eastAsia="ko-KR"/>
        </w:rPr>
      </w:pPr>
    </w:p>
    <w:p w14:paraId="7B0F8DC8" w14:textId="77777777" w:rsidR="005246A7" w:rsidRPr="00002124" w:rsidRDefault="005246A7" w:rsidP="005246A7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109" w:name="_Toc97913414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샘플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R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equest Data</w:t>
      </w:r>
      <w:bookmarkEnd w:id="10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5246A7" w:rsidRPr="00002124" w14:paraId="5E69C197" w14:textId="77777777" w:rsidTr="000A21B1">
        <w:tc>
          <w:tcPr>
            <w:tcW w:w="9684" w:type="dxa"/>
          </w:tcPr>
          <w:p w14:paraId="1EBF2340" w14:textId="77777777" w:rsidR="005246A7" w:rsidRPr="00002124" w:rsidRDefault="005246A7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20"/>
                <w:lang w:val="en-US" w:eastAsia="ko-KR"/>
              </w:rPr>
              <w:t>H</w:t>
            </w: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eaders</w:t>
            </w:r>
          </w:p>
          <w:p w14:paraId="02FB719D" w14:textId="77777777" w:rsidR="00076798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A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PI-KEY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$2a$12$vE3zD6zfYJwYNyjWcy3lFOAPV5iygnpvTVmZS/zFq2JuJDwXUZE2C</w:t>
            </w:r>
          </w:p>
          <w:p w14:paraId="034254DA" w14:textId="77777777" w:rsidR="00076798" w:rsidRPr="00002124" w:rsidRDefault="00076798" w:rsidP="00076798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V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ENDOR_ID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BETEST</w:t>
            </w:r>
          </w:p>
          <w:p w14:paraId="25B80FD0" w14:textId="77777777" w:rsidR="005246A7" w:rsidRPr="00002124" w:rsidRDefault="005246A7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</w:p>
          <w:p w14:paraId="214375EE" w14:textId="77777777" w:rsidR="005246A7" w:rsidRPr="00002124" w:rsidRDefault="005246A7" w:rsidP="000A21B1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Query Params</w:t>
            </w:r>
          </w:p>
          <w:p w14:paraId="340FFD5C" w14:textId="62703870" w:rsidR="005246A7" w:rsidRPr="00A82874" w:rsidRDefault="002B4A3C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2B4A3C">
              <w:rPr>
                <w:rFonts w:asciiTheme="minorEastAsia" w:eastAsiaTheme="minorEastAsia" w:hAnsiTheme="minorEastAsia"/>
                <w:szCs w:val="18"/>
                <w:lang w:eastAsia="ko-KR"/>
              </w:rPr>
              <w:t>{hotelCode}/user/hotel/roomRateInfo</w:t>
            </w:r>
          </w:p>
          <w:p w14:paraId="64777A5A" w14:textId="77777777" w:rsidR="005246A7" w:rsidRPr="00175B12" w:rsidRDefault="005246A7" w:rsidP="000A21B1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</w:pPr>
            <w:r w:rsidRPr="00175B12">
              <w:rPr>
                <w:rFonts w:asciiTheme="minorEastAsia" w:eastAsiaTheme="minorEastAsia" w:hAnsiTheme="minorEastAsia" w:hint="eastAsia"/>
                <w:b/>
                <w:bCs/>
                <w:szCs w:val="18"/>
                <w:lang w:eastAsia="ko-KR"/>
              </w:rPr>
              <w:t>R</w:t>
            </w:r>
            <w:r w:rsidRPr="00175B12"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equest Body </w:t>
            </w:r>
            <w:r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( Json ) </w:t>
            </w:r>
          </w:p>
          <w:p w14:paraId="603C1976" w14:textId="0B5451BF" w:rsidR="00ED1773" w:rsidRPr="00ED1773" w:rsidRDefault="002B4A3C" w:rsidP="00ED1773">
            <w:pPr>
              <w:pStyle w:val="HTML"/>
              <w:ind w:left="360"/>
              <w:rPr>
                <w:rFonts w:asciiTheme="minorEastAsia" w:eastAsiaTheme="minorEastAsia" w:hAnsiTheme="minorEastAsia"/>
                <w:szCs w:val="18"/>
              </w:rPr>
            </w:pPr>
            <w:r w:rsidRPr="002B4A3C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 xml:space="preserve">parameter: </w:t>
            </w:r>
            <w:r w:rsidR="00ED1773" w:rsidRPr="00ED1773">
              <w:rPr>
                <w:rFonts w:asciiTheme="minorEastAsia" w:eastAsiaTheme="minorEastAsia" w:hAnsiTheme="minorEastAsia"/>
                <w:szCs w:val="18"/>
              </w:rPr>
              <w:t>{</w:t>
            </w:r>
          </w:p>
          <w:p w14:paraId="7CA9B1C9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"pms_seq_no": "585",</w:t>
            </w:r>
          </w:p>
          <w:p w14:paraId="151657C5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"check_in": "2022-01-07",</w:t>
            </w:r>
          </w:p>
          <w:p w14:paraId="1531DBD6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"check_out": "2022-01-08",</w:t>
            </w:r>
          </w:p>
          <w:p w14:paraId="34CB6E38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"rooms": "1",</w:t>
            </w:r>
          </w:p>
          <w:p w14:paraId="7B502D23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"adult": "2",</w:t>
            </w:r>
          </w:p>
          <w:p w14:paraId="4DE08CE7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"children": "0",</w:t>
            </w:r>
          </w:p>
          <w:p w14:paraId="3A8A570E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"channel_code": "WINGS_B2C",</w:t>
            </w:r>
          </w:p>
          <w:p w14:paraId="683A8575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"lang_type": "KO",</w:t>
            </w:r>
          </w:p>
          <w:p w14:paraId="281EBD63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"prm_seq_no": "",</w:t>
            </w:r>
          </w:p>
          <w:p w14:paraId="3E543750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"cpny_seq_no": "",</w:t>
            </w:r>
          </w:p>
          <w:p w14:paraId="3FDAC251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"rate_seq_no": 5552,</w:t>
            </w:r>
          </w:p>
          <w:p w14:paraId="465D777D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"room_seq_no": 6030,</w:t>
            </w:r>
          </w:p>
          <w:p w14:paraId="0ABDDCFE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"SS_PMS_SEQ_NO": "585",</w:t>
            </w:r>
          </w:p>
          <w:p w14:paraId="30D3A2F0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"SS_PMS_CODE": "MFH1",</w:t>
            </w:r>
          </w:p>
          <w:p w14:paraId="421EA089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"SS_MEMBER_INFO": "",</w:t>
            </w:r>
          </w:p>
          <w:p w14:paraId="2C018F52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"SS_LANG_TYPE": "KO",</w:t>
            </w:r>
          </w:p>
          <w:p w14:paraId="52E417AD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"SS_REMOTE_IP": "",</w:t>
            </w:r>
          </w:p>
          <w:p w14:paraId="136D2E5A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"SS_OPERATION_MODE": "local",</w:t>
            </w:r>
          </w:p>
          <w:p w14:paraId="5E97F8C0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"SS_PRIVACY_HOTEL": "false",</w:t>
            </w:r>
          </w:p>
          <w:p w14:paraId="072ED796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"SS_CURRENCY_TYPE": "KRW",</w:t>
            </w:r>
          </w:p>
          <w:p w14:paraId="2B11564F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"SS_MEMB_SEQ_NO": "",</w:t>
            </w:r>
          </w:p>
          <w:p w14:paraId="5328CCBF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"SS_MEMB_MASTER_NO": "",</w:t>
            </w:r>
          </w:p>
          <w:p w14:paraId="5F439021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"SS_MEMB_LASTNAME": "",</w:t>
            </w:r>
          </w:p>
          <w:p w14:paraId="3DFD2C89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"SS_MEMB_FIRSTNAME": "",</w:t>
            </w:r>
          </w:p>
          <w:p w14:paraId="34A268D9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"SS_MEMB_EMAIL": "",</w:t>
            </w:r>
          </w:p>
          <w:p w14:paraId="559D27F2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"SS_MEMB_TEL": "",</w:t>
            </w:r>
          </w:p>
          <w:p w14:paraId="091243F6" w14:textId="77777777" w:rsidR="00ED1773" w:rsidRPr="00ED1773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  "SS_LOGIN_TYPE": ""</w:t>
            </w:r>
          </w:p>
          <w:p w14:paraId="2804E249" w14:textId="1CC5EE10" w:rsidR="00ED1773" w:rsidRPr="00002124" w:rsidRDefault="00ED1773" w:rsidP="00ED1773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ED1773">
              <w:rPr>
                <w:rFonts w:asciiTheme="minorEastAsia" w:eastAsiaTheme="minorEastAsia" w:hAnsiTheme="minorEastAsia"/>
                <w:szCs w:val="18"/>
                <w:lang w:eastAsia="ko-KR"/>
              </w:rPr>
              <w:t>}</w:t>
            </w:r>
          </w:p>
        </w:tc>
      </w:tr>
    </w:tbl>
    <w:p w14:paraId="1A34AB1B" w14:textId="77777777" w:rsidR="005246A7" w:rsidRPr="00002124" w:rsidRDefault="005246A7" w:rsidP="005246A7">
      <w:pPr>
        <w:rPr>
          <w:rFonts w:asciiTheme="minorEastAsia" w:eastAsiaTheme="minorEastAsia" w:hAnsiTheme="minorEastAsia" w:cs="Arial"/>
          <w:szCs w:val="18"/>
          <w:lang w:eastAsia="ko-KR"/>
        </w:rPr>
      </w:pPr>
    </w:p>
    <w:p w14:paraId="7194D7D6" w14:textId="77777777" w:rsidR="005246A7" w:rsidRPr="00002124" w:rsidRDefault="005246A7" w:rsidP="005246A7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110" w:name="_Toc97913415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lastRenderedPageBreak/>
        <w:t>R</w:t>
      </w:r>
      <w:r w:rsidRPr="00002124">
        <w:rPr>
          <w:rFonts w:asciiTheme="minorEastAsia" w:eastAsiaTheme="minorEastAsia" w:hAnsiTheme="minorEastAsia"/>
          <w:b w:val="0"/>
          <w:bCs/>
          <w:lang w:val="en-US" w:eastAsia="ko-KR"/>
        </w:rPr>
        <w:t>e</w:t>
      </w:r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sponse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Format :: J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SO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N 형태로 반환</w:t>
      </w:r>
      <w:bookmarkEnd w:id="110"/>
    </w:p>
    <w:p w14:paraId="7629334F" w14:textId="77777777" w:rsidR="005246A7" w:rsidRPr="00002124" w:rsidRDefault="005246A7" w:rsidP="005246A7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돋움"/>
          <w:b/>
          <w:szCs w:val="18"/>
          <w:lang w:val="en-US" w:eastAsia="ko-KR"/>
        </w:rPr>
      </w:pPr>
      <w:r w:rsidRPr="00002124">
        <w:rPr>
          <w:rFonts w:asciiTheme="minorEastAsia" w:eastAsiaTheme="minorEastAsia" w:hAnsiTheme="minorEastAsia" w:cs="돋움" w:hint="eastAsia"/>
          <w:b/>
          <w:szCs w:val="18"/>
          <w:lang w:val="en-US" w:eastAsia="ko-KR"/>
        </w:rPr>
        <w:t>- 반환값 형식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5"/>
        <w:gridCol w:w="776"/>
        <w:gridCol w:w="1072"/>
        <w:gridCol w:w="3048"/>
        <w:gridCol w:w="1885"/>
      </w:tblGrid>
      <w:tr w:rsidR="005246A7" w:rsidRPr="00002124" w14:paraId="409BB060" w14:textId="77777777" w:rsidTr="000A21B1">
        <w:tc>
          <w:tcPr>
            <w:tcW w:w="2825" w:type="dxa"/>
            <w:shd w:val="clear" w:color="auto" w:fill="C6D9F1"/>
            <w:vAlign w:val="center"/>
          </w:tcPr>
          <w:p w14:paraId="25A26698" w14:textId="77777777" w:rsidR="005246A7" w:rsidRPr="00002124" w:rsidRDefault="005246A7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엘리먼트 명</w:t>
            </w:r>
          </w:p>
        </w:tc>
        <w:tc>
          <w:tcPr>
            <w:tcW w:w="776" w:type="dxa"/>
            <w:shd w:val="clear" w:color="auto" w:fill="C6D9F1"/>
            <w:vAlign w:val="center"/>
          </w:tcPr>
          <w:p w14:paraId="6246A9A9" w14:textId="77777777" w:rsidR="005246A7" w:rsidRPr="00002124" w:rsidRDefault="005246A7" w:rsidP="000A21B1">
            <w:pP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D</w:t>
            </w:r>
            <w: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  <w:t>ata Type</w:t>
            </w:r>
          </w:p>
        </w:tc>
        <w:tc>
          <w:tcPr>
            <w:tcW w:w="1072" w:type="dxa"/>
            <w:shd w:val="clear" w:color="auto" w:fill="C6D9F1"/>
            <w:vAlign w:val="center"/>
          </w:tcPr>
          <w:p w14:paraId="4BE7AD6F" w14:textId="77777777" w:rsidR="005246A7" w:rsidRPr="00002124" w:rsidRDefault="005246A7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</w:p>
        </w:tc>
        <w:tc>
          <w:tcPr>
            <w:tcW w:w="3048" w:type="dxa"/>
            <w:shd w:val="clear" w:color="auto" w:fill="C6D9F1"/>
            <w:vAlign w:val="center"/>
          </w:tcPr>
          <w:p w14:paraId="11F54A87" w14:textId="77777777" w:rsidR="005246A7" w:rsidRPr="00002124" w:rsidRDefault="005246A7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  <w:tc>
          <w:tcPr>
            <w:tcW w:w="1885" w:type="dxa"/>
            <w:shd w:val="clear" w:color="auto" w:fill="C6D9F1"/>
            <w:vAlign w:val="center"/>
          </w:tcPr>
          <w:p w14:paraId="0A38D04C" w14:textId="77777777" w:rsidR="005246A7" w:rsidRPr="00002124" w:rsidRDefault="005246A7" w:rsidP="000A21B1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반환 타입</w:t>
            </w:r>
          </w:p>
        </w:tc>
      </w:tr>
      <w:tr w:rsidR="005246A7" w:rsidRPr="00002124" w14:paraId="67434C8B" w14:textId="77777777" w:rsidTr="000A21B1">
        <w:tc>
          <w:tcPr>
            <w:tcW w:w="2825" w:type="dxa"/>
            <w:vAlign w:val="center"/>
          </w:tcPr>
          <w:p w14:paraId="2FCA38A1" w14:textId="77777777" w:rsidR="005246A7" w:rsidRPr="00CF5000" w:rsidRDefault="005246A7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result</w:t>
            </w:r>
          </w:p>
        </w:tc>
        <w:tc>
          <w:tcPr>
            <w:tcW w:w="776" w:type="dxa"/>
            <w:vAlign w:val="center"/>
          </w:tcPr>
          <w:p w14:paraId="7BEB4596" w14:textId="77777777" w:rsidR="005246A7" w:rsidRPr="00CF5000" w:rsidRDefault="005246A7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List</w:t>
            </w:r>
          </w:p>
        </w:tc>
        <w:tc>
          <w:tcPr>
            <w:tcW w:w="1072" w:type="dxa"/>
            <w:vAlign w:val="center"/>
          </w:tcPr>
          <w:p w14:paraId="0BD9882D" w14:textId="77777777" w:rsidR="005246A7" w:rsidRPr="00CF5000" w:rsidRDefault="005246A7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349E36A" w14:textId="77777777" w:rsidR="005246A7" w:rsidRPr="00CF5000" w:rsidRDefault="005246A7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5" w:type="dxa"/>
            <w:vAlign w:val="center"/>
          </w:tcPr>
          <w:p w14:paraId="34A634C6" w14:textId="77777777" w:rsidR="005246A7" w:rsidRPr="00CF5000" w:rsidRDefault="005246A7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“JSON“</w:t>
            </w:r>
          </w:p>
        </w:tc>
      </w:tr>
      <w:tr w:rsidR="0006550F" w:rsidRPr="00002124" w14:paraId="7EC7D44D" w14:textId="77777777" w:rsidTr="000A21B1">
        <w:tc>
          <w:tcPr>
            <w:tcW w:w="2825" w:type="dxa"/>
            <w:vAlign w:val="center"/>
          </w:tcPr>
          <w:p w14:paraId="165E523C" w14:textId="511FE101" w:rsidR="0006550F" w:rsidRPr="00CF5000" w:rsidRDefault="0006550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today_appl_std_rate_code</w:t>
            </w:r>
          </w:p>
        </w:tc>
        <w:tc>
          <w:tcPr>
            <w:tcW w:w="776" w:type="dxa"/>
            <w:vAlign w:val="center"/>
          </w:tcPr>
          <w:p w14:paraId="3B8586BD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0C8ECA51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CF44E1B" w14:textId="0D8A2EF2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당일 취소 요금 코드</w:t>
            </w:r>
          </w:p>
        </w:tc>
        <w:tc>
          <w:tcPr>
            <w:tcW w:w="1885" w:type="dxa"/>
            <w:vAlign w:val="center"/>
          </w:tcPr>
          <w:p w14:paraId="236542FE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06550F" w:rsidRPr="00002124" w14:paraId="6D722912" w14:textId="77777777" w:rsidTr="000A21B1">
        <w:tc>
          <w:tcPr>
            <w:tcW w:w="2825" w:type="dxa"/>
            <w:vAlign w:val="center"/>
          </w:tcPr>
          <w:p w14:paraId="2A4755DC" w14:textId="73067D5D" w:rsidR="0006550F" w:rsidRPr="00CF5000" w:rsidRDefault="0006550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policy_exposure_type</w:t>
            </w:r>
          </w:p>
        </w:tc>
        <w:tc>
          <w:tcPr>
            <w:tcW w:w="776" w:type="dxa"/>
            <w:vAlign w:val="center"/>
          </w:tcPr>
          <w:p w14:paraId="0DB592EB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09D20B7B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A0F1372" w14:textId="5811CF79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정책 노출 타입</w:t>
            </w:r>
          </w:p>
        </w:tc>
        <w:tc>
          <w:tcPr>
            <w:tcW w:w="1885" w:type="dxa"/>
            <w:vAlign w:val="center"/>
          </w:tcPr>
          <w:p w14:paraId="0F69EB3C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06550F" w:rsidRPr="00002124" w14:paraId="122AB00A" w14:textId="77777777" w:rsidTr="000A21B1">
        <w:tc>
          <w:tcPr>
            <w:tcW w:w="2825" w:type="dxa"/>
            <w:vAlign w:val="center"/>
          </w:tcPr>
          <w:p w14:paraId="7002C993" w14:textId="2A70EB9F" w:rsidR="0006550F" w:rsidRPr="00CF5000" w:rsidRDefault="0006550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basic_nop</w:t>
            </w:r>
          </w:p>
        </w:tc>
        <w:tc>
          <w:tcPr>
            <w:tcW w:w="776" w:type="dxa"/>
            <w:vAlign w:val="center"/>
          </w:tcPr>
          <w:p w14:paraId="35FBF59A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1E09EFB0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E3CE523" w14:textId="2B656412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기본 인원</w:t>
            </w:r>
          </w:p>
        </w:tc>
        <w:tc>
          <w:tcPr>
            <w:tcW w:w="1885" w:type="dxa"/>
            <w:vAlign w:val="center"/>
          </w:tcPr>
          <w:p w14:paraId="012F6462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06550F" w:rsidRPr="00002124" w14:paraId="148D507D" w14:textId="77777777" w:rsidTr="000A21B1">
        <w:tc>
          <w:tcPr>
            <w:tcW w:w="2825" w:type="dxa"/>
            <w:vAlign w:val="center"/>
          </w:tcPr>
          <w:p w14:paraId="7BF5BDD1" w14:textId="50744E13" w:rsidR="0006550F" w:rsidRPr="00CF5000" w:rsidRDefault="0006550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daily_rate</w:t>
            </w:r>
          </w:p>
        </w:tc>
        <w:tc>
          <w:tcPr>
            <w:tcW w:w="776" w:type="dxa"/>
            <w:vAlign w:val="center"/>
          </w:tcPr>
          <w:p w14:paraId="1D7FFD74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522B0ECD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8E3A922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5" w:type="dxa"/>
            <w:vAlign w:val="center"/>
          </w:tcPr>
          <w:p w14:paraId="30DC7550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06550F" w:rsidRPr="00002124" w14:paraId="5EDF0A54" w14:textId="77777777" w:rsidTr="000A21B1">
        <w:tc>
          <w:tcPr>
            <w:tcW w:w="2825" w:type="dxa"/>
            <w:vAlign w:val="center"/>
          </w:tcPr>
          <w:p w14:paraId="2B08FE84" w14:textId="37ABCAC4" w:rsidR="0006550F" w:rsidRPr="00CF5000" w:rsidRDefault="0006550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rate_seq_no</w:t>
            </w:r>
          </w:p>
        </w:tc>
        <w:tc>
          <w:tcPr>
            <w:tcW w:w="776" w:type="dxa"/>
            <w:vAlign w:val="center"/>
          </w:tcPr>
          <w:p w14:paraId="1318CCF9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397C16B8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8805567" w14:textId="726EE6A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패키지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1E5931FA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06550F" w:rsidRPr="00002124" w14:paraId="3148A3FF" w14:textId="77777777" w:rsidTr="000A21B1">
        <w:tc>
          <w:tcPr>
            <w:tcW w:w="2825" w:type="dxa"/>
            <w:vAlign w:val="center"/>
          </w:tcPr>
          <w:p w14:paraId="419995E6" w14:textId="4CD50C30" w:rsidR="0006550F" w:rsidRPr="00CF5000" w:rsidRDefault="0006550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sale_date</w:t>
            </w:r>
          </w:p>
        </w:tc>
        <w:tc>
          <w:tcPr>
            <w:tcW w:w="776" w:type="dxa"/>
            <w:vAlign w:val="center"/>
          </w:tcPr>
          <w:p w14:paraId="3C187D1C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12846BDF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D2B1589" w14:textId="4BBE9E95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판매 일자</w:t>
            </w:r>
          </w:p>
        </w:tc>
        <w:tc>
          <w:tcPr>
            <w:tcW w:w="1885" w:type="dxa"/>
            <w:vAlign w:val="center"/>
          </w:tcPr>
          <w:p w14:paraId="78E62C91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06550F" w:rsidRPr="00002124" w14:paraId="568BCB8D" w14:textId="77777777" w:rsidTr="000A21B1">
        <w:tc>
          <w:tcPr>
            <w:tcW w:w="2825" w:type="dxa"/>
            <w:vAlign w:val="center"/>
          </w:tcPr>
          <w:p w14:paraId="011B0C77" w14:textId="444E7E4F" w:rsidR="0006550F" w:rsidRPr="00CF5000" w:rsidRDefault="0006550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pms_seq_no</w:t>
            </w:r>
          </w:p>
        </w:tc>
        <w:tc>
          <w:tcPr>
            <w:tcW w:w="776" w:type="dxa"/>
            <w:vAlign w:val="center"/>
          </w:tcPr>
          <w:p w14:paraId="05B9F26C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4995CDC3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3037D7A" w14:textId="3AFA6AA5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호텔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D</w:t>
            </w:r>
          </w:p>
        </w:tc>
        <w:tc>
          <w:tcPr>
            <w:tcW w:w="1885" w:type="dxa"/>
            <w:vAlign w:val="center"/>
          </w:tcPr>
          <w:p w14:paraId="07F17E6D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06550F" w:rsidRPr="00002124" w14:paraId="32E6FAED" w14:textId="77777777" w:rsidTr="000A21B1">
        <w:tc>
          <w:tcPr>
            <w:tcW w:w="2825" w:type="dxa"/>
            <w:vAlign w:val="center"/>
          </w:tcPr>
          <w:p w14:paraId="57C969D7" w14:textId="1BA4FC85" w:rsidR="0006550F" w:rsidRPr="00CF5000" w:rsidRDefault="0006550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room_seq_no</w:t>
            </w:r>
          </w:p>
        </w:tc>
        <w:tc>
          <w:tcPr>
            <w:tcW w:w="776" w:type="dxa"/>
            <w:vAlign w:val="center"/>
          </w:tcPr>
          <w:p w14:paraId="64EE47BA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2442969E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9990264" w14:textId="1A28B0FD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객실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6DFD8BBE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06550F" w:rsidRPr="00002124" w14:paraId="7A752A28" w14:textId="77777777" w:rsidTr="000A21B1">
        <w:tc>
          <w:tcPr>
            <w:tcW w:w="2825" w:type="dxa"/>
            <w:vAlign w:val="center"/>
          </w:tcPr>
          <w:p w14:paraId="1383AE61" w14:textId="6EFA1B9E" w:rsidR="0006550F" w:rsidRPr="00CF5000" w:rsidRDefault="0006550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day_rate</w:t>
            </w:r>
          </w:p>
        </w:tc>
        <w:tc>
          <w:tcPr>
            <w:tcW w:w="776" w:type="dxa"/>
            <w:vAlign w:val="center"/>
          </w:tcPr>
          <w:p w14:paraId="3DC5818D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5D07CE8B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F8B9FE9" w14:textId="41DE7F5C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일 요금</w:t>
            </w:r>
          </w:p>
        </w:tc>
        <w:tc>
          <w:tcPr>
            <w:tcW w:w="1885" w:type="dxa"/>
            <w:vAlign w:val="center"/>
          </w:tcPr>
          <w:p w14:paraId="7A827952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06550F" w:rsidRPr="00002124" w14:paraId="0A37AF1E" w14:textId="77777777" w:rsidTr="000A21B1">
        <w:tc>
          <w:tcPr>
            <w:tcW w:w="2825" w:type="dxa"/>
            <w:vAlign w:val="center"/>
          </w:tcPr>
          <w:p w14:paraId="30355A18" w14:textId="102F4A64" w:rsidR="0006550F" w:rsidRPr="00CF5000" w:rsidRDefault="0006550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today_cancel_type</w:t>
            </w:r>
          </w:p>
        </w:tc>
        <w:tc>
          <w:tcPr>
            <w:tcW w:w="776" w:type="dxa"/>
            <w:vAlign w:val="center"/>
          </w:tcPr>
          <w:p w14:paraId="09CE083D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401EC482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765797A" w14:textId="3812F576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당일 취소 방법</w:t>
            </w:r>
          </w:p>
        </w:tc>
        <w:tc>
          <w:tcPr>
            <w:tcW w:w="1885" w:type="dxa"/>
            <w:vAlign w:val="center"/>
          </w:tcPr>
          <w:p w14:paraId="0AF23DC0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06550F" w:rsidRPr="00002124" w14:paraId="6D9D964D" w14:textId="77777777" w:rsidTr="000A21B1">
        <w:tc>
          <w:tcPr>
            <w:tcW w:w="2825" w:type="dxa"/>
            <w:vAlign w:val="center"/>
          </w:tcPr>
          <w:p w14:paraId="11241A7B" w14:textId="7D3D1089" w:rsidR="0006550F" w:rsidRPr="00CF5000" w:rsidRDefault="0006550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cncl_policy_manage_mst_key</w:t>
            </w:r>
          </w:p>
        </w:tc>
        <w:tc>
          <w:tcPr>
            <w:tcW w:w="776" w:type="dxa"/>
            <w:vAlign w:val="center"/>
          </w:tcPr>
          <w:p w14:paraId="311890F0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167D2021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9465CC4" w14:textId="56F5859D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취소 정책 M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ST KEY</w:t>
            </w:r>
          </w:p>
        </w:tc>
        <w:tc>
          <w:tcPr>
            <w:tcW w:w="1885" w:type="dxa"/>
            <w:vAlign w:val="center"/>
          </w:tcPr>
          <w:p w14:paraId="7B61AFAE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6550F" w:rsidRPr="00002124" w14:paraId="695CBBE5" w14:textId="77777777" w:rsidTr="000A21B1">
        <w:tc>
          <w:tcPr>
            <w:tcW w:w="2825" w:type="dxa"/>
            <w:vAlign w:val="center"/>
          </w:tcPr>
          <w:p w14:paraId="0CB3EA3A" w14:textId="66C16722" w:rsidR="0006550F" w:rsidRPr="00CF5000" w:rsidRDefault="0006550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noshow_cost</w:t>
            </w:r>
          </w:p>
        </w:tc>
        <w:tc>
          <w:tcPr>
            <w:tcW w:w="776" w:type="dxa"/>
            <w:vAlign w:val="center"/>
          </w:tcPr>
          <w:p w14:paraId="6D2D5EC0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0098E7FC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5086852" w14:textId="208CB4CE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노쇼 비용</w:t>
            </w:r>
          </w:p>
        </w:tc>
        <w:tc>
          <w:tcPr>
            <w:tcW w:w="1885" w:type="dxa"/>
            <w:vAlign w:val="center"/>
          </w:tcPr>
          <w:p w14:paraId="2E96C6FE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6550F" w:rsidRPr="00002124" w14:paraId="77A6CE94" w14:textId="77777777" w:rsidTr="000A21B1">
        <w:tc>
          <w:tcPr>
            <w:tcW w:w="2825" w:type="dxa"/>
            <w:vAlign w:val="center"/>
          </w:tcPr>
          <w:p w14:paraId="1BF334B0" w14:textId="04441EB0" w:rsidR="0006550F" w:rsidRPr="00CF5000" w:rsidRDefault="0006550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cancel_policy</w:t>
            </w:r>
          </w:p>
        </w:tc>
        <w:tc>
          <w:tcPr>
            <w:tcW w:w="776" w:type="dxa"/>
            <w:vAlign w:val="center"/>
          </w:tcPr>
          <w:p w14:paraId="5C3908F2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131910EC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43AADB84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5" w:type="dxa"/>
            <w:vAlign w:val="center"/>
          </w:tcPr>
          <w:p w14:paraId="0CB4301F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6550F" w:rsidRPr="00002124" w14:paraId="01FBAE44" w14:textId="77777777" w:rsidTr="000A21B1">
        <w:tc>
          <w:tcPr>
            <w:tcW w:w="2825" w:type="dxa"/>
            <w:vAlign w:val="center"/>
          </w:tcPr>
          <w:p w14:paraId="21469289" w14:textId="584EBEFB" w:rsidR="0006550F" w:rsidRPr="00CF5000" w:rsidRDefault="0006550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cncl_cost_percent</w:t>
            </w:r>
          </w:p>
        </w:tc>
        <w:tc>
          <w:tcPr>
            <w:tcW w:w="776" w:type="dxa"/>
            <w:vAlign w:val="center"/>
          </w:tcPr>
          <w:p w14:paraId="2B704852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0D932E42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26263DB" w14:textId="7B8BE11C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취소 비용 퍼센트</w:t>
            </w:r>
          </w:p>
        </w:tc>
        <w:tc>
          <w:tcPr>
            <w:tcW w:w="1885" w:type="dxa"/>
            <w:vAlign w:val="center"/>
          </w:tcPr>
          <w:p w14:paraId="739DA624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6550F" w:rsidRPr="00002124" w14:paraId="6257CEF0" w14:textId="77777777" w:rsidTr="000A21B1">
        <w:tc>
          <w:tcPr>
            <w:tcW w:w="2825" w:type="dxa"/>
            <w:vAlign w:val="center"/>
          </w:tcPr>
          <w:p w14:paraId="6818E2C9" w14:textId="4B0430AA" w:rsidR="0006550F" w:rsidRPr="0006550F" w:rsidRDefault="0006550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rate_seq_no</w:t>
            </w:r>
          </w:p>
        </w:tc>
        <w:tc>
          <w:tcPr>
            <w:tcW w:w="776" w:type="dxa"/>
            <w:vAlign w:val="center"/>
          </w:tcPr>
          <w:p w14:paraId="1DC116D5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1395ACBE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010B3D0" w14:textId="58AAAA66" w:rsidR="0006550F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패키지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D</w:t>
            </w:r>
          </w:p>
        </w:tc>
        <w:tc>
          <w:tcPr>
            <w:tcW w:w="1885" w:type="dxa"/>
            <w:vAlign w:val="center"/>
          </w:tcPr>
          <w:p w14:paraId="4BCF14A5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6550F" w:rsidRPr="00002124" w14:paraId="456670FB" w14:textId="77777777" w:rsidTr="000A21B1">
        <w:tc>
          <w:tcPr>
            <w:tcW w:w="2825" w:type="dxa"/>
            <w:vAlign w:val="center"/>
          </w:tcPr>
          <w:p w14:paraId="419DDC55" w14:textId="2B32C720" w:rsidR="0006550F" w:rsidRPr="0006550F" w:rsidRDefault="0006550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cncl_lev_code</w:t>
            </w:r>
          </w:p>
        </w:tc>
        <w:tc>
          <w:tcPr>
            <w:tcW w:w="776" w:type="dxa"/>
            <w:vAlign w:val="center"/>
          </w:tcPr>
          <w:p w14:paraId="601A845D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7454DBAB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67C20EF" w14:textId="743F1AB0" w:rsidR="0006550F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취소 단계 코드</w:t>
            </w:r>
          </w:p>
        </w:tc>
        <w:tc>
          <w:tcPr>
            <w:tcW w:w="1885" w:type="dxa"/>
            <w:vAlign w:val="center"/>
          </w:tcPr>
          <w:p w14:paraId="13086DBC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6550F" w:rsidRPr="00002124" w14:paraId="5E5D90F8" w14:textId="77777777" w:rsidTr="000A21B1">
        <w:tc>
          <w:tcPr>
            <w:tcW w:w="2825" w:type="dxa"/>
            <w:vAlign w:val="center"/>
          </w:tcPr>
          <w:p w14:paraId="3B65A385" w14:textId="756D7434" w:rsidR="0006550F" w:rsidRPr="0006550F" w:rsidRDefault="0006550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cncl_pot_code</w:t>
            </w:r>
          </w:p>
        </w:tc>
        <w:tc>
          <w:tcPr>
            <w:tcW w:w="776" w:type="dxa"/>
            <w:vAlign w:val="center"/>
          </w:tcPr>
          <w:p w14:paraId="453EEFA5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1A7C6DFA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293CBEA" w14:textId="11A89660" w:rsidR="0006550F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취소 시점 코드</w:t>
            </w:r>
          </w:p>
        </w:tc>
        <w:tc>
          <w:tcPr>
            <w:tcW w:w="1885" w:type="dxa"/>
            <w:vAlign w:val="center"/>
          </w:tcPr>
          <w:p w14:paraId="6B029D68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6550F" w:rsidRPr="00002124" w14:paraId="29F6BAF1" w14:textId="77777777" w:rsidTr="000A21B1">
        <w:tc>
          <w:tcPr>
            <w:tcW w:w="2825" w:type="dxa"/>
            <w:vAlign w:val="center"/>
          </w:tcPr>
          <w:p w14:paraId="74E7F20B" w14:textId="48C1F5F4" w:rsidR="0006550F" w:rsidRPr="0006550F" w:rsidRDefault="0006550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cncl_std_rate_code</w:t>
            </w:r>
          </w:p>
        </w:tc>
        <w:tc>
          <w:tcPr>
            <w:tcW w:w="776" w:type="dxa"/>
            <w:vAlign w:val="center"/>
          </w:tcPr>
          <w:p w14:paraId="013D8B55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3116EEC2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7D248C4" w14:textId="6C8079C2" w:rsidR="0006550F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취소 기준 요금 코드</w:t>
            </w:r>
          </w:p>
        </w:tc>
        <w:tc>
          <w:tcPr>
            <w:tcW w:w="1885" w:type="dxa"/>
            <w:vAlign w:val="center"/>
          </w:tcPr>
          <w:p w14:paraId="393E66B3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6550F" w:rsidRPr="00002124" w14:paraId="6447E35A" w14:textId="77777777" w:rsidTr="000A21B1">
        <w:tc>
          <w:tcPr>
            <w:tcW w:w="2825" w:type="dxa"/>
            <w:vAlign w:val="center"/>
          </w:tcPr>
          <w:p w14:paraId="3BC3087C" w14:textId="57A8C8E0" w:rsidR="0006550F" w:rsidRPr="0006550F" w:rsidRDefault="0006550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cncl_policy_manage_mst_key</w:t>
            </w:r>
          </w:p>
        </w:tc>
        <w:tc>
          <w:tcPr>
            <w:tcW w:w="776" w:type="dxa"/>
            <w:vAlign w:val="center"/>
          </w:tcPr>
          <w:p w14:paraId="44295F47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023905A8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09AAFDB" w14:textId="3A899C99" w:rsidR="0006550F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취소 정책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 xml:space="preserve">MST </w:t>
            </w: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K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EY</w:t>
            </w:r>
          </w:p>
        </w:tc>
        <w:tc>
          <w:tcPr>
            <w:tcW w:w="1885" w:type="dxa"/>
            <w:vAlign w:val="center"/>
          </w:tcPr>
          <w:p w14:paraId="29595CBF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6550F" w:rsidRPr="00002124" w14:paraId="0410F7F5" w14:textId="77777777" w:rsidTr="000A21B1">
        <w:tc>
          <w:tcPr>
            <w:tcW w:w="2825" w:type="dxa"/>
            <w:vAlign w:val="center"/>
          </w:tcPr>
          <w:p w14:paraId="218FEE2E" w14:textId="37A12792" w:rsidR="0006550F" w:rsidRPr="00CF5000" w:rsidRDefault="0006550F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policy_manage_seq_no</w:t>
            </w:r>
          </w:p>
        </w:tc>
        <w:tc>
          <w:tcPr>
            <w:tcW w:w="776" w:type="dxa"/>
            <w:vAlign w:val="center"/>
          </w:tcPr>
          <w:p w14:paraId="29B11ED3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0AF83C67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031F449" w14:textId="17CB7368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취소 정책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47758F8D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6550F" w:rsidRPr="00002124" w14:paraId="45462D65" w14:textId="77777777" w:rsidTr="000A21B1">
        <w:tc>
          <w:tcPr>
            <w:tcW w:w="2825" w:type="dxa"/>
            <w:vAlign w:val="center"/>
          </w:tcPr>
          <w:p w14:paraId="536945AF" w14:textId="3124B7DA" w:rsidR="0006550F" w:rsidRPr="0006550F" w:rsidRDefault="0010113C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10113C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cncl_appl_time</w:t>
            </w:r>
          </w:p>
        </w:tc>
        <w:tc>
          <w:tcPr>
            <w:tcW w:w="776" w:type="dxa"/>
            <w:vAlign w:val="center"/>
          </w:tcPr>
          <w:p w14:paraId="08A320D2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752ECE62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FB08B5A" w14:textId="68FB10D9" w:rsidR="0006550F" w:rsidRDefault="0010113C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취소 적용 시간</w:t>
            </w:r>
          </w:p>
        </w:tc>
        <w:tc>
          <w:tcPr>
            <w:tcW w:w="1885" w:type="dxa"/>
            <w:vAlign w:val="center"/>
          </w:tcPr>
          <w:p w14:paraId="52DEB803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6550F" w:rsidRPr="00002124" w14:paraId="6197C756" w14:textId="77777777" w:rsidTr="000A21B1">
        <w:tc>
          <w:tcPr>
            <w:tcW w:w="2825" w:type="dxa"/>
            <w:vAlign w:val="center"/>
          </w:tcPr>
          <w:p w14:paraId="197CD4F2" w14:textId="005A968A" w:rsidR="0006550F" w:rsidRPr="0006550F" w:rsidRDefault="0010113C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10113C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rate_seq_no</w:t>
            </w:r>
          </w:p>
        </w:tc>
        <w:tc>
          <w:tcPr>
            <w:tcW w:w="776" w:type="dxa"/>
            <w:vAlign w:val="center"/>
          </w:tcPr>
          <w:p w14:paraId="6501FB63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1815FD01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E97C264" w14:textId="7D7DAF38" w:rsidR="0006550F" w:rsidRDefault="0010113C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패키지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3F09448E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6550F" w:rsidRPr="00002124" w14:paraId="01614BD2" w14:textId="77777777" w:rsidTr="000A21B1">
        <w:tc>
          <w:tcPr>
            <w:tcW w:w="2825" w:type="dxa"/>
            <w:vAlign w:val="center"/>
          </w:tcPr>
          <w:p w14:paraId="6B7632B8" w14:textId="030BD4FE" w:rsidR="0006550F" w:rsidRPr="0006550F" w:rsidRDefault="0010113C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10113C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max_nop_cnt</w:t>
            </w:r>
          </w:p>
        </w:tc>
        <w:tc>
          <w:tcPr>
            <w:tcW w:w="776" w:type="dxa"/>
            <w:vAlign w:val="center"/>
          </w:tcPr>
          <w:p w14:paraId="3084BEB2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6F948442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FA2D0C3" w14:textId="56AD1DA5" w:rsidR="0006550F" w:rsidRDefault="0010113C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최대 인원 수</w:t>
            </w:r>
          </w:p>
        </w:tc>
        <w:tc>
          <w:tcPr>
            <w:tcW w:w="1885" w:type="dxa"/>
            <w:vAlign w:val="center"/>
          </w:tcPr>
          <w:p w14:paraId="142F9B30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6550F" w:rsidRPr="00002124" w14:paraId="570D0D17" w14:textId="77777777" w:rsidTr="000A21B1">
        <w:tc>
          <w:tcPr>
            <w:tcW w:w="2825" w:type="dxa"/>
            <w:vAlign w:val="center"/>
          </w:tcPr>
          <w:p w14:paraId="0951F772" w14:textId="4D69BFDB" w:rsidR="0006550F" w:rsidRPr="0006550F" w:rsidRDefault="0010113C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10113C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max_child_nop_cnt</w:t>
            </w:r>
          </w:p>
        </w:tc>
        <w:tc>
          <w:tcPr>
            <w:tcW w:w="776" w:type="dxa"/>
            <w:vAlign w:val="center"/>
          </w:tcPr>
          <w:p w14:paraId="288E8251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7E2A3636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46EBF30" w14:textId="07B29473" w:rsidR="0006550F" w:rsidRDefault="0010113C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최대 아동 수</w:t>
            </w:r>
          </w:p>
        </w:tc>
        <w:tc>
          <w:tcPr>
            <w:tcW w:w="1885" w:type="dxa"/>
            <w:vAlign w:val="center"/>
          </w:tcPr>
          <w:p w14:paraId="17A95ACC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6550F" w:rsidRPr="00002124" w14:paraId="2CA0F6A5" w14:textId="77777777" w:rsidTr="000A21B1">
        <w:tc>
          <w:tcPr>
            <w:tcW w:w="2825" w:type="dxa"/>
            <w:vAlign w:val="center"/>
          </w:tcPr>
          <w:p w14:paraId="5A7841F7" w14:textId="70EB1127" w:rsidR="0006550F" w:rsidRPr="0006550F" w:rsidRDefault="0010113C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10113C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room_seq_no</w:t>
            </w:r>
          </w:p>
        </w:tc>
        <w:tc>
          <w:tcPr>
            <w:tcW w:w="776" w:type="dxa"/>
            <w:vAlign w:val="center"/>
          </w:tcPr>
          <w:p w14:paraId="5287776D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31FD6126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084AC65" w14:textId="01D32625" w:rsidR="0006550F" w:rsidRDefault="0010113C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객실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5CD6845E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06550F" w:rsidRPr="00002124" w14:paraId="51D0EA69" w14:textId="77777777" w:rsidTr="000A21B1">
        <w:tc>
          <w:tcPr>
            <w:tcW w:w="2825" w:type="dxa"/>
            <w:vAlign w:val="center"/>
          </w:tcPr>
          <w:p w14:paraId="74AD2C4D" w14:textId="318D83E4" w:rsidR="0006550F" w:rsidRPr="0006550F" w:rsidRDefault="0010113C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10113C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today_cancel_cost</w:t>
            </w:r>
          </w:p>
        </w:tc>
        <w:tc>
          <w:tcPr>
            <w:tcW w:w="776" w:type="dxa"/>
            <w:vAlign w:val="center"/>
          </w:tcPr>
          <w:p w14:paraId="3289764B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5E8BD983" w14:textId="77777777" w:rsidR="0006550F" w:rsidRPr="00CF5000" w:rsidRDefault="0006550F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6244E42" w14:textId="30FC1658" w:rsidR="0006550F" w:rsidRDefault="0010113C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당일 취소 수수료</w:t>
            </w:r>
          </w:p>
        </w:tc>
        <w:tc>
          <w:tcPr>
            <w:tcW w:w="1885" w:type="dxa"/>
            <w:vAlign w:val="center"/>
          </w:tcPr>
          <w:p w14:paraId="29DB0163" w14:textId="77777777" w:rsidR="0006550F" w:rsidRPr="00CF5000" w:rsidRDefault="0006550F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10113C" w:rsidRPr="00002124" w14:paraId="494CD765" w14:textId="77777777" w:rsidTr="000A21B1">
        <w:tc>
          <w:tcPr>
            <w:tcW w:w="2825" w:type="dxa"/>
            <w:vAlign w:val="center"/>
          </w:tcPr>
          <w:p w14:paraId="665FF721" w14:textId="249BF189" w:rsidR="0010113C" w:rsidRPr="0010113C" w:rsidRDefault="0010113C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10113C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rate_name</w:t>
            </w:r>
          </w:p>
        </w:tc>
        <w:tc>
          <w:tcPr>
            <w:tcW w:w="776" w:type="dxa"/>
            <w:vAlign w:val="center"/>
          </w:tcPr>
          <w:p w14:paraId="0A9899A3" w14:textId="77777777" w:rsidR="0010113C" w:rsidRPr="00CF5000" w:rsidRDefault="0010113C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1B4AC43B" w14:textId="77777777" w:rsidR="0010113C" w:rsidRPr="00CF5000" w:rsidRDefault="0010113C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E56BFE3" w14:textId="61EFAE76" w:rsidR="0010113C" w:rsidRDefault="0010113C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패키지 명</w:t>
            </w:r>
          </w:p>
        </w:tc>
        <w:tc>
          <w:tcPr>
            <w:tcW w:w="1885" w:type="dxa"/>
            <w:vAlign w:val="center"/>
          </w:tcPr>
          <w:p w14:paraId="010C20A4" w14:textId="77777777" w:rsidR="0010113C" w:rsidRPr="00CF5000" w:rsidRDefault="0010113C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10113C" w:rsidRPr="00002124" w14:paraId="5782F3CD" w14:textId="77777777" w:rsidTr="000A21B1">
        <w:tc>
          <w:tcPr>
            <w:tcW w:w="2825" w:type="dxa"/>
            <w:vAlign w:val="center"/>
          </w:tcPr>
          <w:p w14:paraId="7C86CFC9" w14:textId="5882EE90" w:rsidR="0010113C" w:rsidRPr="0010113C" w:rsidRDefault="0010113C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10113C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rate_package_name</w:t>
            </w:r>
          </w:p>
        </w:tc>
        <w:tc>
          <w:tcPr>
            <w:tcW w:w="776" w:type="dxa"/>
            <w:vAlign w:val="center"/>
          </w:tcPr>
          <w:p w14:paraId="5ADE434F" w14:textId="77777777" w:rsidR="0010113C" w:rsidRPr="00CF5000" w:rsidRDefault="0010113C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1BC9201E" w14:textId="77777777" w:rsidR="0010113C" w:rsidRPr="00CF5000" w:rsidRDefault="0010113C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DE1E064" w14:textId="69FB4286" w:rsidR="0010113C" w:rsidRDefault="0010113C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요금 패키지 명</w:t>
            </w:r>
          </w:p>
        </w:tc>
        <w:tc>
          <w:tcPr>
            <w:tcW w:w="1885" w:type="dxa"/>
            <w:vAlign w:val="center"/>
          </w:tcPr>
          <w:p w14:paraId="2D6A065D" w14:textId="77777777" w:rsidR="0010113C" w:rsidRPr="00CF5000" w:rsidRDefault="0010113C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10113C" w:rsidRPr="00002124" w14:paraId="1B6B8A4D" w14:textId="77777777" w:rsidTr="000A21B1">
        <w:tc>
          <w:tcPr>
            <w:tcW w:w="2825" w:type="dxa"/>
            <w:vAlign w:val="center"/>
          </w:tcPr>
          <w:p w14:paraId="41CCEEFE" w14:textId="38766462" w:rsidR="0010113C" w:rsidRPr="0010113C" w:rsidRDefault="0010113C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10113C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room_name</w:t>
            </w:r>
          </w:p>
        </w:tc>
        <w:tc>
          <w:tcPr>
            <w:tcW w:w="776" w:type="dxa"/>
            <w:vAlign w:val="center"/>
          </w:tcPr>
          <w:p w14:paraId="6DF96A73" w14:textId="77777777" w:rsidR="0010113C" w:rsidRPr="00CF5000" w:rsidRDefault="0010113C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1475B85D" w14:textId="77777777" w:rsidR="0010113C" w:rsidRPr="00CF5000" w:rsidRDefault="0010113C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32E818F" w14:textId="42B509A3" w:rsidR="0010113C" w:rsidRDefault="0010113C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객실 명</w:t>
            </w:r>
          </w:p>
        </w:tc>
        <w:tc>
          <w:tcPr>
            <w:tcW w:w="1885" w:type="dxa"/>
            <w:vAlign w:val="center"/>
          </w:tcPr>
          <w:p w14:paraId="2A2D0026" w14:textId="77777777" w:rsidR="0010113C" w:rsidRPr="00CF5000" w:rsidRDefault="0010113C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10113C" w:rsidRPr="00002124" w14:paraId="5572234C" w14:textId="77777777" w:rsidTr="000A21B1">
        <w:tc>
          <w:tcPr>
            <w:tcW w:w="2825" w:type="dxa"/>
            <w:vAlign w:val="center"/>
          </w:tcPr>
          <w:p w14:paraId="5CF5DEBF" w14:textId="2D663AE5" w:rsidR="0010113C" w:rsidRPr="0010113C" w:rsidRDefault="0010113C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10113C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noshow_appl_std_rate_code</w:t>
            </w:r>
          </w:p>
        </w:tc>
        <w:tc>
          <w:tcPr>
            <w:tcW w:w="776" w:type="dxa"/>
            <w:vAlign w:val="center"/>
          </w:tcPr>
          <w:p w14:paraId="5F6F23F2" w14:textId="77777777" w:rsidR="0010113C" w:rsidRPr="00CF5000" w:rsidRDefault="0010113C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45C2DD98" w14:textId="77777777" w:rsidR="0010113C" w:rsidRPr="00CF5000" w:rsidRDefault="0010113C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5FBBF286" w14:textId="37593777" w:rsidR="0010113C" w:rsidRPr="0010113C" w:rsidRDefault="0010113C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10113C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노쇼 </w:t>
            </w:r>
            <w:r w:rsidRPr="0010113C">
              <w:rPr>
                <w:rFonts w:asciiTheme="minorEastAsia" w:eastAsiaTheme="minorEastAsia" w:hAnsiTheme="minorEastAsia" w:hint="eastAsia"/>
                <w:lang w:eastAsia="ko-KR"/>
              </w:rPr>
              <w:t>적용 기준 코드</w:t>
            </w:r>
          </w:p>
        </w:tc>
        <w:tc>
          <w:tcPr>
            <w:tcW w:w="1885" w:type="dxa"/>
            <w:vAlign w:val="center"/>
          </w:tcPr>
          <w:p w14:paraId="4853E482" w14:textId="77777777" w:rsidR="0010113C" w:rsidRPr="00CF5000" w:rsidRDefault="0010113C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10113C" w:rsidRPr="00002124" w14:paraId="31FB07F7" w14:textId="77777777" w:rsidTr="000A21B1">
        <w:tc>
          <w:tcPr>
            <w:tcW w:w="2825" w:type="dxa"/>
            <w:vAlign w:val="center"/>
          </w:tcPr>
          <w:p w14:paraId="25608750" w14:textId="785040A6" w:rsidR="0010113C" w:rsidRPr="0010113C" w:rsidRDefault="0010113C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10113C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add_adult_amt</w:t>
            </w:r>
          </w:p>
        </w:tc>
        <w:tc>
          <w:tcPr>
            <w:tcW w:w="776" w:type="dxa"/>
            <w:vAlign w:val="center"/>
          </w:tcPr>
          <w:p w14:paraId="0333C429" w14:textId="77777777" w:rsidR="0010113C" w:rsidRPr="00CF5000" w:rsidRDefault="0010113C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73F8FFEE" w14:textId="77777777" w:rsidR="0010113C" w:rsidRPr="00CF5000" w:rsidRDefault="0010113C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327F3FA8" w14:textId="1FBA07AF" w:rsidR="0010113C" w:rsidRPr="0010113C" w:rsidRDefault="0010113C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10113C"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성인 </w:t>
            </w:r>
            <w:r w:rsidRPr="0010113C">
              <w:rPr>
                <w:rFonts w:asciiTheme="minorEastAsia" w:eastAsiaTheme="minorEastAsia" w:hAnsiTheme="minorEastAsia" w:hint="eastAsia"/>
                <w:lang w:eastAsia="ko-KR"/>
              </w:rPr>
              <w:t>추가 요금</w:t>
            </w:r>
          </w:p>
        </w:tc>
        <w:tc>
          <w:tcPr>
            <w:tcW w:w="1885" w:type="dxa"/>
            <w:vAlign w:val="center"/>
          </w:tcPr>
          <w:p w14:paraId="56B9D3B1" w14:textId="77777777" w:rsidR="0010113C" w:rsidRPr="00CF5000" w:rsidRDefault="0010113C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  <w:tr w:rsidR="0010113C" w:rsidRPr="00002124" w14:paraId="5CAC8B2C" w14:textId="77777777" w:rsidTr="000A21B1">
        <w:tc>
          <w:tcPr>
            <w:tcW w:w="2825" w:type="dxa"/>
            <w:vAlign w:val="center"/>
          </w:tcPr>
          <w:p w14:paraId="5009A556" w14:textId="7C0D5367" w:rsidR="0010113C" w:rsidRPr="0010113C" w:rsidRDefault="0010113C" w:rsidP="000A21B1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 w:rsidRPr="0010113C"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day_rate</w:t>
            </w:r>
          </w:p>
        </w:tc>
        <w:tc>
          <w:tcPr>
            <w:tcW w:w="776" w:type="dxa"/>
            <w:vAlign w:val="center"/>
          </w:tcPr>
          <w:p w14:paraId="1D18A637" w14:textId="77777777" w:rsidR="0010113C" w:rsidRPr="00CF5000" w:rsidRDefault="0010113C" w:rsidP="000A21B1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072" w:type="dxa"/>
            <w:vAlign w:val="center"/>
          </w:tcPr>
          <w:p w14:paraId="55AD5AE1" w14:textId="77777777" w:rsidR="0010113C" w:rsidRPr="00CF5000" w:rsidRDefault="0010113C" w:rsidP="000A21B1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76844DD7" w14:textId="6D6B3C45" w:rsidR="0010113C" w:rsidRPr="0010113C" w:rsidRDefault="0010113C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일 </w:t>
            </w:r>
            <w:r>
              <w:rPr>
                <w:rFonts w:hint="eastAsia"/>
                <w:lang w:eastAsia="ko-KR"/>
              </w:rPr>
              <w:t>요금</w:t>
            </w:r>
          </w:p>
        </w:tc>
        <w:tc>
          <w:tcPr>
            <w:tcW w:w="1885" w:type="dxa"/>
            <w:vAlign w:val="center"/>
          </w:tcPr>
          <w:p w14:paraId="4CAB24B8" w14:textId="77777777" w:rsidR="0010113C" w:rsidRPr="00CF5000" w:rsidRDefault="0010113C" w:rsidP="000A21B1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</w:tr>
    </w:tbl>
    <w:p w14:paraId="1BDC6EAE" w14:textId="77777777" w:rsidR="005246A7" w:rsidRPr="00002124" w:rsidRDefault="005246A7" w:rsidP="005246A7">
      <w:pPr>
        <w:tabs>
          <w:tab w:val="left" w:pos="3798"/>
        </w:tabs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ab/>
      </w:r>
    </w:p>
    <w:p w14:paraId="728EB830" w14:textId="77777777" w:rsidR="005246A7" w:rsidRPr="00002124" w:rsidRDefault="005246A7" w:rsidP="005246A7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111" w:name="_Toc97913416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샘플 JSON예제</w:t>
      </w:r>
      <w:bookmarkEnd w:id="1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5246A7" w:rsidRPr="00002124" w14:paraId="1297938E" w14:textId="77777777" w:rsidTr="000A21B1">
        <w:tc>
          <w:tcPr>
            <w:tcW w:w="9684" w:type="dxa"/>
          </w:tcPr>
          <w:p w14:paraId="76E9F651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{</w:t>
            </w:r>
          </w:p>
          <w:p w14:paraId="089B7CB0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lastRenderedPageBreak/>
              <w:t>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"result"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{</w:t>
            </w:r>
          </w:p>
          <w:p w14:paraId="500B17C5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"today_appl_std_rate_code"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"T"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49BC45F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"policy_exposure_type"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"D"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76C94840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"basic_nop"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2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2E5B3FE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"daily_rate"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[</w:t>
            </w:r>
          </w:p>
          <w:p w14:paraId="6136CABF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{</w:t>
            </w:r>
          </w:p>
          <w:p w14:paraId="0E0CF96D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"rate_seq_no"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5552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2C97DA0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"sale_date"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"2022-01-07"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6E5315A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"pms_seq_no"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585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1A31573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"room_seq_no"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6030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87AA8C2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"day_rate"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187000.0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04A8D500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"mmbrs_seq_no"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</w:p>
          <w:p w14:paraId="5C000F28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}</w:t>
            </w:r>
          </w:p>
          <w:p w14:paraId="0952472E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],</w:t>
            </w:r>
          </w:p>
          <w:p w14:paraId="3481546D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"today_cancel_type"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"S"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090B396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"cncl_policy_manage_mst_key"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"5dc8adbf3963442e96d8"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A46611A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"one_add_amt"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0.0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907F397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"noshow_policy_useyn"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7118DD31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"noshow_cost"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100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1EA8BDF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"basic_child_nop"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0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7E04D994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"cncl_policy_manage_txt_mst_key"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b/>
                <w:bCs/>
                <w:color w:val="0451A5"/>
                <w:szCs w:val="18"/>
                <w:lang w:val="en-US" w:eastAsia="ko-KR"/>
              </w:rPr>
              <w:t>null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1B1BEE5D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"cancel_policy"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[</w:t>
            </w:r>
          </w:p>
          <w:p w14:paraId="19943955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{</w:t>
            </w:r>
          </w:p>
          <w:p w14:paraId="666839A8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"cncl_cost_percent"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0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778E2AF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"rate_seq_no"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5552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039D28B2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"cncl_lev_code"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"1"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F2EF554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"cncl_pot_code"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"D2"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078667FE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"cncl_std_rate_code"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"F"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A5031E5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"cncl_policy_manage_mst_key"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"5dc8adbf3963442e96d8"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019707FF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"policy_manage_seq_no"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23684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1A1A6109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"cncl_appl_time"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"00:00"</w:t>
            </w:r>
          </w:p>
          <w:p w14:paraId="01094DDF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},</w:t>
            </w:r>
          </w:p>
          <w:p w14:paraId="5CFD1A72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{</w:t>
            </w:r>
          </w:p>
          <w:p w14:paraId="74EC72F9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"cncl_cost_percent"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50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E03A934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"rate_seq_no"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5552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5D7EF559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"cncl_lev_code"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"2"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A973FC8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"cncl_pot_code"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"D1"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776BD70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"cncl_std_rate_code"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"T"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14E4D1A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"cncl_policy_manage_mst_key"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"5dc8adbf3963442e96d8"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3F0A900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"policy_manage_seq_no"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23685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62903492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"cncl_appl_time"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"00:00"</w:t>
            </w:r>
          </w:p>
          <w:p w14:paraId="513DC17F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    }</w:t>
            </w:r>
          </w:p>
          <w:p w14:paraId="4934F3A9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],</w:t>
            </w:r>
          </w:p>
          <w:p w14:paraId="0F748206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lastRenderedPageBreak/>
              <w:t>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"rate_seq_no"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5552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03ACDBAD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"max_nop_cnt"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2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197437DE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"max_child_nop_cnt"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1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1A900615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"room_seq_no"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6030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2462394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"today_cancel_cost"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100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77CFB755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"pay_pot"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76B93E86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"rate_name"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"Room Only"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3BA08441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"three_add_amt"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0.0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17FE88E8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"rate_package_name"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"Room Only"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1AD6F736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"room_name"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"SUPERIOR DOUBLE"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3D69EAB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"noshow_appl_std_rate_code"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451A5"/>
                <w:szCs w:val="18"/>
                <w:lang w:val="en-US" w:eastAsia="ko-KR"/>
              </w:rPr>
              <w:t>"T"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1B91EDF9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"two_add_amt"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0.0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486339DB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"add_adult_amt"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50000.0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,</w:t>
            </w:r>
          </w:p>
          <w:p w14:paraId="21AF5C94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    </w:t>
            </w:r>
            <w:r w:rsidRPr="00ED1773">
              <w:rPr>
                <w:rFonts w:asciiTheme="minorEastAsia" w:eastAsiaTheme="minorEastAsia" w:hAnsiTheme="minorEastAsia" w:cs="Courier New"/>
                <w:color w:val="A31515"/>
                <w:szCs w:val="18"/>
                <w:lang w:val="en-US" w:eastAsia="ko-KR"/>
              </w:rPr>
              <w:t>"day_rate"</w:t>
            </w: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: </w:t>
            </w:r>
            <w:r w:rsidRPr="00ED1773">
              <w:rPr>
                <w:rFonts w:asciiTheme="minorEastAsia" w:eastAsiaTheme="minorEastAsia" w:hAnsiTheme="minorEastAsia" w:cs="Courier New"/>
                <w:color w:val="098658"/>
                <w:szCs w:val="18"/>
                <w:lang w:val="en-US" w:eastAsia="ko-KR"/>
              </w:rPr>
              <w:t>187000.0</w:t>
            </w:r>
          </w:p>
          <w:p w14:paraId="5F7F6152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    }</w:t>
            </w:r>
          </w:p>
          <w:p w14:paraId="34C57289" w14:textId="77777777" w:rsidR="00ED1773" w:rsidRPr="00ED1773" w:rsidRDefault="00ED1773" w:rsidP="00ED1773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}</w:t>
            </w:r>
          </w:p>
          <w:p w14:paraId="4CFFF645" w14:textId="26193AF2" w:rsidR="00ED1773" w:rsidRPr="00FC0FF4" w:rsidRDefault="00ED1773" w:rsidP="000A21B1">
            <w:pPr>
              <w:pStyle w:val="HTML"/>
            </w:pPr>
          </w:p>
        </w:tc>
      </w:tr>
    </w:tbl>
    <w:p w14:paraId="5C0463EF" w14:textId="77777777" w:rsidR="005246A7" w:rsidRDefault="005246A7" w:rsidP="005246A7">
      <w:pPr>
        <w:rPr>
          <w:rFonts w:asciiTheme="minorEastAsia" w:eastAsiaTheme="minorEastAsia" w:hAnsiTheme="minorEastAsia"/>
          <w:b/>
          <w:sz w:val="24"/>
          <w:lang w:eastAsia="ko-KR"/>
        </w:rPr>
      </w:pPr>
    </w:p>
    <w:p w14:paraId="4D311468" w14:textId="51493818" w:rsidR="00BC33A8" w:rsidRDefault="00BC33A8">
      <w:pPr>
        <w:rPr>
          <w:rFonts w:asciiTheme="minorEastAsia" w:eastAsiaTheme="minorEastAsia" w:hAnsiTheme="minorEastAsia"/>
          <w:b/>
          <w:sz w:val="24"/>
          <w:lang w:eastAsia="ko-KR"/>
        </w:rPr>
      </w:pPr>
      <w:r>
        <w:rPr>
          <w:rFonts w:asciiTheme="minorEastAsia" w:eastAsiaTheme="minorEastAsia" w:hAnsiTheme="minorEastAsia"/>
          <w:b/>
          <w:sz w:val="24"/>
          <w:lang w:eastAsia="ko-KR"/>
        </w:rPr>
        <w:br w:type="page"/>
      </w:r>
    </w:p>
    <w:p w14:paraId="0C55052C" w14:textId="3915DB93" w:rsidR="00BC33A8" w:rsidRPr="00AC17D0" w:rsidRDefault="00BC33A8" w:rsidP="00BC33A8">
      <w:pPr>
        <w:pStyle w:val="Numberedlist22"/>
        <w:ind w:hanging="720"/>
        <w:rPr>
          <w:rFonts w:asciiTheme="minorEastAsia" w:eastAsiaTheme="minorEastAsia" w:hAnsiTheme="minorEastAsia"/>
          <w:lang w:eastAsia="ko-KR"/>
        </w:rPr>
      </w:pPr>
      <w:bookmarkStart w:id="112" w:name="_Toc97913417"/>
      <w:r>
        <w:rPr>
          <w:rFonts w:asciiTheme="minorEastAsia" w:eastAsiaTheme="minorEastAsia" w:hAnsiTheme="minorEastAsia" w:hint="eastAsia"/>
          <w:lang w:eastAsia="ko-KR"/>
        </w:rPr>
        <w:lastRenderedPageBreak/>
        <w:t>프로모션 조회</w:t>
      </w:r>
      <w:bookmarkEnd w:id="112"/>
    </w:p>
    <w:p w14:paraId="34B42A19" w14:textId="1D778A92" w:rsidR="00BC33A8" w:rsidRPr="00002124" w:rsidRDefault="00BC33A8" w:rsidP="00BC33A8">
      <w:pPr>
        <w:ind w:leftChars="250" w:left="450"/>
        <w:jc w:val="both"/>
        <w:rPr>
          <w:rFonts w:asciiTheme="minorEastAsia" w:eastAsiaTheme="minorEastAsia" w:hAnsiTheme="minorEastAsia" w:cs="Arial"/>
          <w:szCs w:val="18"/>
          <w:lang w:eastAsia="ko-KR"/>
        </w:rPr>
      </w:pPr>
      <w:r>
        <w:rPr>
          <w:rFonts w:asciiTheme="minorEastAsia" w:eastAsiaTheme="minorEastAsia" w:hAnsiTheme="minorEastAsia" w:cs="Arial" w:hint="eastAsia"/>
          <w:szCs w:val="18"/>
          <w:lang w:eastAsia="ko-KR"/>
        </w:rPr>
        <w:t xml:space="preserve">프로모션 코드로 프로모션 </w:t>
      </w:r>
      <w:r>
        <w:rPr>
          <w:rFonts w:asciiTheme="minorEastAsia" w:eastAsiaTheme="minorEastAsia" w:hAnsiTheme="minorEastAsia" w:cs="Arial"/>
          <w:szCs w:val="18"/>
          <w:lang w:eastAsia="ko-KR"/>
        </w:rPr>
        <w:t>ID</w:t>
      </w:r>
      <w:r>
        <w:rPr>
          <w:rFonts w:asciiTheme="minorEastAsia" w:eastAsiaTheme="minorEastAsia" w:hAnsiTheme="minorEastAsia" w:cs="Arial" w:hint="eastAsia"/>
          <w:szCs w:val="18"/>
          <w:lang w:eastAsia="ko-KR"/>
        </w:rPr>
        <w:t>를 조회한다</w:t>
      </w:r>
    </w:p>
    <w:p w14:paraId="7EBFE080" w14:textId="77777777" w:rsidR="00BC33A8" w:rsidRPr="00002124" w:rsidRDefault="00BC33A8" w:rsidP="00BC33A8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113" w:name="_Toc97913418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Request</w:t>
      </w:r>
      <w:bookmarkEnd w:id="113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</w:t>
      </w:r>
    </w:p>
    <w:p w14:paraId="221487C6" w14:textId="31C0CA50" w:rsidR="00BC33A8" w:rsidRPr="00F15D58" w:rsidRDefault="00BC33A8" w:rsidP="00BC33A8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>HTTP</w:t>
      </w:r>
      <w:r w:rsidRPr="00002124">
        <w:rPr>
          <w:rFonts w:asciiTheme="minorEastAsia" w:eastAsiaTheme="minorEastAsia" w:hAnsiTheme="minorEastAsia"/>
          <w:szCs w:val="18"/>
          <w:lang w:eastAsia="ko-KR"/>
        </w:rPr>
        <w:t>S</w:t>
      </w: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 xml:space="preserve"> URL </w:t>
      </w:r>
      <w:r w:rsidRPr="00F15D58">
        <w:rPr>
          <w:rFonts w:asciiTheme="minorEastAsia" w:eastAsiaTheme="minorEastAsia" w:hAnsiTheme="minorEastAsia"/>
          <w:szCs w:val="18"/>
          <w:lang w:eastAsia="ko-KR"/>
        </w:rPr>
        <w:t>=</w:t>
      </w:r>
      <w:r w:rsidRPr="005D33AE">
        <w:rPr>
          <w:rFonts w:asciiTheme="minorEastAsia" w:eastAsiaTheme="minorEastAsia" w:hAnsiTheme="minorEastAsia" w:hint="eastAsia"/>
          <w:bCs/>
          <w:szCs w:val="18"/>
          <w:lang w:eastAsia="ko-KR"/>
        </w:rPr>
        <w:t xml:space="preserve"> </w:t>
      </w:r>
      <w:r>
        <w:rPr>
          <w:rFonts w:asciiTheme="minorEastAsia" w:eastAsiaTheme="minorEastAsia" w:hAnsiTheme="minorEastAsia"/>
          <w:bCs/>
          <w:szCs w:val="18"/>
          <w:lang w:eastAsia="ko-KR"/>
        </w:rPr>
        <w:t>/{</w:t>
      </w:r>
      <w:r>
        <w:rPr>
          <w:rFonts w:asciiTheme="minorEastAsia" w:eastAsiaTheme="minorEastAsia" w:hAnsiTheme="minorEastAsia" w:hint="eastAsia"/>
          <w:bCs/>
          <w:szCs w:val="18"/>
          <w:lang w:eastAsia="ko-KR"/>
        </w:rPr>
        <w:t>h</w:t>
      </w:r>
      <w:r>
        <w:rPr>
          <w:rFonts w:asciiTheme="minorEastAsia" w:eastAsiaTheme="minorEastAsia" w:hAnsiTheme="minorEastAsia"/>
          <w:bCs/>
          <w:szCs w:val="18"/>
          <w:lang w:eastAsia="ko-KR"/>
        </w:rPr>
        <w:t>otelCode}/user/hotel/getPromotion</w:t>
      </w:r>
    </w:p>
    <w:p w14:paraId="08A97D24" w14:textId="77777777" w:rsidR="00BC33A8" w:rsidRPr="00002124" w:rsidRDefault="00BC33A8" w:rsidP="00BC33A8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 xml:space="preserve">HTTP METHOD = </w:t>
      </w:r>
      <w:r>
        <w:rPr>
          <w:rFonts w:asciiTheme="minorEastAsia" w:eastAsiaTheme="minorEastAsia" w:hAnsiTheme="minorEastAsia"/>
          <w:szCs w:val="18"/>
          <w:lang w:eastAsia="ko-KR"/>
        </w:rPr>
        <w:t>POST</w:t>
      </w:r>
    </w:p>
    <w:p w14:paraId="6932891F" w14:textId="77777777" w:rsidR="00BC33A8" w:rsidRPr="00002124" w:rsidRDefault="00BC33A8" w:rsidP="00BC33A8">
      <w:pPr>
        <w:ind w:left="800"/>
        <w:rPr>
          <w:rFonts w:asciiTheme="minorEastAsia" w:eastAsiaTheme="minorEastAsia" w:hAnsiTheme="minorEastAsia"/>
          <w:szCs w:val="18"/>
          <w:lang w:eastAsia="ko-KR"/>
        </w:rPr>
      </w:pPr>
    </w:p>
    <w:p w14:paraId="52C34932" w14:textId="77777777" w:rsidR="00BC33A8" w:rsidRDefault="00BC33A8" w:rsidP="00BC33A8">
      <w:pPr>
        <w:rPr>
          <w:rFonts w:asciiTheme="minorEastAsia" w:eastAsiaTheme="minorEastAsia" w:hAnsiTheme="minorEastAsia"/>
          <w:b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b/>
          <w:szCs w:val="18"/>
          <w:lang w:eastAsia="ko-KR"/>
        </w:rPr>
        <w:t>- Parameter 형식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4"/>
        <w:gridCol w:w="832"/>
        <w:gridCol w:w="1060"/>
        <w:gridCol w:w="4640"/>
      </w:tblGrid>
      <w:tr w:rsidR="00BC33A8" w:rsidRPr="00002124" w14:paraId="00FADEB8" w14:textId="77777777" w:rsidTr="00A15419">
        <w:tc>
          <w:tcPr>
            <w:tcW w:w="2944" w:type="dxa"/>
            <w:shd w:val="clear" w:color="auto" w:fill="C6D9F1"/>
          </w:tcPr>
          <w:p w14:paraId="28DBE253" w14:textId="77777777" w:rsidR="00BC33A8" w:rsidRPr="00002124" w:rsidRDefault="00BC33A8" w:rsidP="00A15419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파라미터명</w:t>
            </w:r>
          </w:p>
        </w:tc>
        <w:tc>
          <w:tcPr>
            <w:tcW w:w="832" w:type="dxa"/>
            <w:shd w:val="clear" w:color="auto" w:fill="C6D9F1"/>
          </w:tcPr>
          <w:p w14:paraId="168657DB" w14:textId="77777777" w:rsidR="00BC33A8" w:rsidRPr="00002124" w:rsidRDefault="00BC33A8" w:rsidP="00A15419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타입</w:t>
            </w:r>
          </w:p>
        </w:tc>
        <w:tc>
          <w:tcPr>
            <w:tcW w:w="1060" w:type="dxa"/>
            <w:shd w:val="clear" w:color="auto" w:fill="C6D9F1"/>
          </w:tcPr>
          <w:p w14:paraId="3AE52DE6" w14:textId="77777777" w:rsidR="00BC33A8" w:rsidRPr="00002124" w:rsidRDefault="00BC33A8" w:rsidP="00A15419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필수여부</w:t>
            </w:r>
          </w:p>
        </w:tc>
        <w:tc>
          <w:tcPr>
            <w:tcW w:w="4640" w:type="dxa"/>
            <w:shd w:val="clear" w:color="auto" w:fill="C6D9F1"/>
          </w:tcPr>
          <w:p w14:paraId="051E9305" w14:textId="77777777" w:rsidR="00BC33A8" w:rsidRPr="00002124" w:rsidRDefault="00BC33A8" w:rsidP="00A15419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</w:tr>
      <w:tr w:rsidR="00BC33A8" w:rsidRPr="00002124" w14:paraId="36AB0A23" w14:textId="77777777" w:rsidTr="00A15419">
        <w:tc>
          <w:tcPr>
            <w:tcW w:w="2944" w:type="dxa"/>
            <w:vAlign w:val="center"/>
          </w:tcPr>
          <w:p w14:paraId="333ED94A" w14:textId="6F3C830A" w:rsidR="00BC33A8" w:rsidRPr="002B4A3C" w:rsidRDefault="00BC33A8" w:rsidP="00A1541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p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ms_seq_no</w:t>
            </w:r>
          </w:p>
        </w:tc>
        <w:tc>
          <w:tcPr>
            <w:tcW w:w="832" w:type="dxa"/>
            <w:vAlign w:val="center"/>
          </w:tcPr>
          <w:p w14:paraId="0D22B850" w14:textId="77777777" w:rsidR="00BC33A8" w:rsidRPr="002B4A3C" w:rsidRDefault="00BC33A8" w:rsidP="00A15419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vAlign w:val="center"/>
          </w:tcPr>
          <w:p w14:paraId="08059E89" w14:textId="77777777" w:rsidR="00BC33A8" w:rsidRPr="002B4A3C" w:rsidRDefault="00BC33A8" w:rsidP="00A15419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vAlign w:val="center"/>
          </w:tcPr>
          <w:p w14:paraId="5A9F91D9" w14:textId="23E15AA8" w:rsidR="00BC33A8" w:rsidRPr="002B4A3C" w:rsidRDefault="00BC33A8" w:rsidP="00A1541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호텔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</w:tr>
      <w:tr w:rsidR="00BC33A8" w:rsidRPr="00002124" w14:paraId="6850236A" w14:textId="77777777" w:rsidTr="00A15419"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AB0A9D8" w14:textId="33073573" w:rsidR="00BC33A8" w:rsidRPr="002B4A3C" w:rsidRDefault="00BC33A8" w:rsidP="00A1541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/>
                <w:szCs w:val="18"/>
              </w:rPr>
              <w:t>prm_code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center"/>
          </w:tcPr>
          <w:p w14:paraId="4670A819" w14:textId="77777777" w:rsidR="00BC33A8" w:rsidRPr="002B4A3C" w:rsidRDefault="00BC33A8" w:rsidP="00A15419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6AED9EBF" w14:textId="77777777" w:rsidR="00BC33A8" w:rsidRPr="002B4A3C" w:rsidRDefault="00BC33A8" w:rsidP="00A15419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tcBorders>
              <w:bottom w:val="single" w:sz="4" w:space="0" w:color="auto"/>
            </w:tcBorders>
            <w:vAlign w:val="center"/>
          </w:tcPr>
          <w:p w14:paraId="38EFF328" w14:textId="4F6CE24D" w:rsidR="00BC33A8" w:rsidRPr="002B4A3C" w:rsidRDefault="00BC33A8" w:rsidP="00A1541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프로모션 코드</w:t>
            </w:r>
          </w:p>
        </w:tc>
      </w:tr>
    </w:tbl>
    <w:p w14:paraId="10757115" w14:textId="77777777" w:rsidR="00BC33A8" w:rsidRPr="00002124" w:rsidRDefault="00BC33A8" w:rsidP="00BC33A8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Arial"/>
          <w:szCs w:val="18"/>
          <w:lang w:eastAsia="ko-KR"/>
        </w:rPr>
      </w:pPr>
    </w:p>
    <w:p w14:paraId="047FEC41" w14:textId="77777777" w:rsidR="00BC33A8" w:rsidRPr="00002124" w:rsidRDefault="00BC33A8" w:rsidP="00BC33A8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114" w:name="_Toc97913419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샘플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R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equest Data</w:t>
      </w:r>
      <w:bookmarkEnd w:id="1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BC33A8" w:rsidRPr="00002124" w14:paraId="4B7B58CF" w14:textId="77777777" w:rsidTr="00A15419">
        <w:tc>
          <w:tcPr>
            <w:tcW w:w="9684" w:type="dxa"/>
          </w:tcPr>
          <w:p w14:paraId="3A9720E0" w14:textId="77777777" w:rsidR="00BC33A8" w:rsidRPr="00002124" w:rsidRDefault="00BC33A8" w:rsidP="00A15419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20"/>
                <w:lang w:val="en-US" w:eastAsia="ko-KR"/>
              </w:rPr>
              <w:t>H</w:t>
            </w: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eaders</w:t>
            </w:r>
          </w:p>
          <w:p w14:paraId="52D5121B" w14:textId="77777777" w:rsidR="00BC33A8" w:rsidRDefault="00BC33A8" w:rsidP="00A15419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A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PI-KEY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$2a$12$vE3zD6zfYJwYNyjWcy3lFOAPV5iygnpvTVmZS/zFq2JuJDwXUZE2C</w:t>
            </w:r>
          </w:p>
          <w:p w14:paraId="532482C1" w14:textId="77777777" w:rsidR="00BC33A8" w:rsidRPr="00002124" w:rsidRDefault="00BC33A8" w:rsidP="00A15419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V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ENDOR_ID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BETEST</w:t>
            </w:r>
          </w:p>
          <w:p w14:paraId="3AB90400" w14:textId="77777777" w:rsidR="00BC33A8" w:rsidRPr="00002124" w:rsidRDefault="00BC33A8" w:rsidP="00A15419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</w:p>
          <w:p w14:paraId="66DB3E54" w14:textId="77777777" w:rsidR="00BC33A8" w:rsidRPr="00002124" w:rsidRDefault="00BC33A8" w:rsidP="00A15419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Query Params</w:t>
            </w:r>
          </w:p>
          <w:p w14:paraId="03F2FD8D" w14:textId="4CB67D7E" w:rsidR="00BC33A8" w:rsidRPr="00A82874" w:rsidRDefault="00BC33A8" w:rsidP="00A15419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  <w:t>{</w:t>
            </w:r>
            <w:r>
              <w:rPr>
                <w:rFonts w:asciiTheme="minorEastAsia" w:eastAsiaTheme="minorEastAsia" w:hAnsiTheme="minorEastAsia" w:hint="eastAsia"/>
                <w:bCs/>
                <w:szCs w:val="18"/>
                <w:lang w:eastAsia="ko-KR"/>
              </w:rPr>
              <w:t>h</w:t>
            </w:r>
            <w:r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  <w:t>otelCode}/user/hotel/getPromotion</w:t>
            </w:r>
          </w:p>
          <w:p w14:paraId="1BF5C651" w14:textId="77777777" w:rsidR="00BC33A8" w:rsidRPr="00175B12" w:rsidRDefault="00BC33A8" w:rsidP="00A15419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</w:pPr>
            <w:r w:rsidRPr="00175B12">
              <w:rPr>
                <w:rFonts w:asciiTheme="minorEastAsia" w:eastAsiaTheme="minorEastAsia" w:hAnsiTheme="minorEastAsia" w:hint="eastAsia"/>
                <w:b/>
                <w:bCs/>
                <w:szCs w:val="18"/>
                <w:lang w:eastAsia="ko-KR"/>
              </w:rPr>
              <w:t>R</w:t>
            </w:r>
            <w:r w:rsidRPr="00175B12"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equest Body </w:t>
            </w:r>
            <w:r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( Json ) </w:t>
            </w:r>
          </w:p>
          <w:p w14:paraId="78766802" w14:textId="77777777" w:rsidR="00BC33A8" w:rsidRPr="00BC33A8" w:rsidRDefault="00BC33A8" w:rsidP="00BC33A8">
            <w:pPr>
              <w:shd w:val="clear" w:color="auto" w:fill="FFFFFF"/>
              <w:rPr>
                <w:rFonts w:ascii="Segoe UI" w:eastAsia="굴림" w:hAnsi="Segoe UI" w:cs="Segoe UI"/>
                <w:color w:val="212121"/>
                <w:szCs w:val="18"/>
                <w:lang w:val="en-US" w:eastAsia="ko-KR"/>
              </w:rPr>
            </w:pPr>
            <w:r w:rsidRPr="002B4A3C">
              <w:rPr>
                <w:rFonts w:asciiTheme="minorEastAsia" w:eastAsiaTheme="minorEastAsia" w:hAnsiTheme="minorEastAsia"/>
                <w:bCs/>
                <w:szCs w:val="18"/>
              </w:rPr>
              <w:t xml:space="preserve">parameter: </w:t>
            </w:r>
            <w:r w:rsidRPr="00BC33A8">
              <w:rPr>
                <w:rFonts w:ascii="Segoe UI" w:eastAsia="굴림" w:hAnsi="Segoe UI" w:cs="Segoe UI"/>
                <w:color w:val="212121"/>
                <w:szCs w:val="18"/>
                <w:lang w:val="en-US" w:eastAsia="ko-KR"/>
              </w:rPr>
              <w:t>{</w:t>
            </w:r>
          </w:p>
          <w:p w14:paraId="71811D9E" w14:textId="77777777" w:rsidR="00BC33A8" w:rsidRPr="00BC33A8" w:rsidRDefault="00BC33A8" w:rsidP="00BC33A8">
            <w:pPr>
              <w:shd w:val="clear" w:color="auto" w:fill="FFFFFF"/>
              <w:rPr>
                <w:rFonts w:ascii="Segoe UI" w:eastAsia="굴림" w:hAnsi="Segoe UI" w:cs="Segoe UI"/>
                <w:color w:val="212121"/>
                <w:szCs w:val="18"/>
                <w:lang w:val="en-US" w:eastAsia="ko-KR"/>
              </w:rPr>
            </w:pPr>
            <w:r w:rsidRPr="00BC33A8">
              <w:rPr>
                <w:rFonts w:ascii="Segoe UI" w:eastAsia="굴림" w:hAnsi="Segoe UI" w:cs="Segoe UI"/>
                <w:color w:val="212121"/>
                <w:szCs w:val="18"/>
                <w:lang w:val="en-US" w:eastAsia="ko-KR"/>
              </w:rPr>
              <w:t>"pms_seq_no": "441",</w:t>
            </w:r>
          </w:p>
          <w:p w14:paraId="015A3136" w14:textId="77777777" w:rsidR="00BC33A8" w:rsidRPr="00BC33A8" w:rsidRDefault="00BC33A8" w:rsidP="00BC33A8">
            <w:pPr>
              <w:shd w:val="clear" w:color="auto" w:fill="FFFFFF"/>
              <w:rPr>
                <w:rFonts w:ascii="Segoe UI" w:eastAsia="굴림" w:hAnsi="Segoe UI" w:cs="Segoe UI"/>
                <w:color w:val="212121"/>
                <w:szCs w:val="18"/>
                <w:lang w:val="en-US" w:eastAsia="ko-KR"/>
              </w:rPr>
            </w:pPr>
            <w:r w:rsidRPr="00BC33A8">
              <w:rPr>
                <w:rFonts w:ascii="Segoe UI" w:eastAsia="굴림" w:hAnsi="Segoe UI" w:cs="Segoe UI"/>
                <w:color w:val="212121"/>
                <w:szCs w:val="18"/>
                <w:lang w:val="en-US" w:eastAsia="ko-KR"/>
              </w:rPr>
              <w:t>"prm_code": "MFTEST"</w:t>
            </w:r>
          </w:p>
          <w:p w14:paraId="31D8211E" w14:textId="0021424B" w:rsidR="00BC33A8" w:rsidRPr="00BC33A8" w:rsidRDefault="00BC33A8" w:rsidP="00BC33A8">
            <w:pPr>
              <w:shd w:val="clear" w:color="auto" w:fill="FFFFFF"/>
              <w:rPr>
                <w:rFonts w:ascii="Segoe UI" w:eastAsia="굴림" w:hAnsi="Segoe UI" w:cs="Segoe UI"/>
                <w:color w:val="212121"/>
                <w:szCs w:val="18"/>
                <w:lang w:val="en-US" w:eastAsia="ko-KR"/>
              </w:rPr>
            </w:pPr>
            <w:r w:rsidRPr="00BC33A8">
              <w:rPr>
                <w:rFonts w:ascii="Segoe UI" w:eastAsia="굴림" w:hAnsi="Segoe UI" w:cs="Segoe UI"/>
                <w:color w:val="212121"/>
                <w:szCs w:val="18"/>
                <w:lang w:val="en-US" w:eastAsia="ko-KR"/>
              </w:rPr>
              <w:t>}</w:t>
            </w:r>
          </w:p>
        </w:tc>
      </w:tr>
    </w:tbl>
    <w:p w14:paraId="560AE007" w14:textId="77777777" w:rsidR="00BC33A8" w:rsidRPr="00002124" w:rsidRDefault="00BC33A8" w:rsidP="00BC33A8">
      <w:pPr>
        <w:rPr>
          <w:rFonts w:asciiTheme="minorEastAsia" w:eastAsiaTheme="minorEastAsia" w:hAnsiTheme="minorEastAsia" w:cs="Arial"/>
          <w:szCs w:val="18"/>
          <w:lang w:eastAsia="ko-KR"/>
        </w:rPr>
      </w:pPr>
    </w:p>
    <w:p w14:paraId="7A415CC8" w14:textId="77777777" w:rsidR="00BC33A8" w:rsidRPr="00002124" w:rsidRDefault="00BC33A8" w:rsidP="00BC33A8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115" w:name="_Toc97913420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</w:t>
      </w:r>
      <w:r w:rsidRPr="00002124">
        <w:rPr>
          <w:rFonts w:asciiTheme="minorEastAsia" w:eastAsiaTheme="minorEastAsia" w:hAnsiTheme="minorEastAsia"/>
          <w:b w:val="0"/>
          <w:bCs/>
          <w:lang w:val="en-US" w:eastAsia="ko-KR"/>
        </w:rPr>
        <w:t>e</w:t>
      </w:r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sponse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Format :: J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SO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N 형태로 반환</w:t>
      </w:r>
      <w:bookmarkEnd w:id="115"/>
    </w:p>
    <w:p w14:paraId="3891689B" w14:textId="77777777" w:rsidR="00BC33A8" w:rsidRPr="00002124" w:rsidRDefault="00BC33A8" w:rsidP="00BC33A8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돋움"/>
          <w:b/>
          <w:szCs w:val="18"/>
          <w:lang w:val="en-US" w:eastAsia="ko-KR"/>
        </w:rPr>
      </w:pPr>
      <w:r w:rsidRPr="00002124">
        <w:rPr>
          <w:rFonts w:asciiTheme="minorEastAsia" w:eastAsiaTheme="minorEastAsia" w:hAnsiTheme="minorEastAsia" w:cs="돋움" w:hint="eastAsia"/>
          <w:b/>
          <w:szCs w:val="18"/>
          <w:lang w:val="en-US" w:eastAsia="ko-KR"/>
        </w:rPr>
        <w:t>- 반환값 형식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5"/>
        <w:gridCol w:w="776"/>
        <w:gridCol w:w="1072"/>
        <w:gridCol w:w="3048"/>
        <w:gridCol w:w="1885"/>
      </w:tblGrid>
      <w:tr w:rsidR="00BC33A8" w:rsidRPr="00002124" w14:paraId="5CB86C5C" w14:textId="77777777" w:rsidTr="00A15419">
        <w:tc>
          <w:tcPr>
            <w:tcW w:w="2825" w:type="dxa"/>
            <w:shd w:val="clear" w:color="auto" w:fill="C6D9F1"/>
            <w:vAlign w:val="center"/>
          </w:tcPr>
          <w:p w14:paraId="3D66D734" w14:textId="77777777" w:rsidR="00BC33A8" w:rsidRPr="00002124" w:rsidRDefault="00BC33A8" w:rsidP="00A15419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엘리먼트 명</w:t>
            </w:r>
          </w:p>
        </w:tc>
        <w:tc>
          <w:tcPr>
            <w:tcW w:w="776" w:type="dxa"/>
            <w:shd w:val="clear" w:color="auto" w:fill="C6D9F1"/>
            <w:vAlign w:val="center"/>
          </w:tcPr>
          <w:p w14:paraId="2D5AB803" w14:textId="77777777" w:rsidR="00BC33A8" w:rsidRPr="00002124" w:rsidRDefault="00BC33A8" w:rsidP="00A15419">
            <w:pP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D</w:t>
            </w:r>
            <w: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  <w:t>ata Type</w:t>
            </w:r>
          </w:p>
        </w:tc>
        <w:tc>
          <w:tcPr>
            <w:tcW w:w="1072" w:type="dxa"/>
            <w:shd w:val="clear" w:color="auto" w:fill="C6D9F1"/>
            <w:vAlign w:val="center"/>
          </w:tcPr>
          <w:p w14:paraId="0C5227EE" w14:textId="77777777" w:rsidR="00BC33A8" w:rsidRPr="00002124" w:rsidRDefault="00BC33A8" w:rsidP="00A15419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</w:p>
        </w:tc>
        <w:tc>
          <w:tcPr>
            <w:tcW w:w="3048" w:type="dxa"/>
            <w:shd w:val="clear" w:color="auto" w:fill="C6D9F1"/>
            <w:vAlign w:val="center"/>
          </w:tcPr>
          <w:p w14:paraId="46D28AF6" w14:textId="77777777" w:rsidR="00BC33A8" w:rsidRPr="00002124" w:rsidRDefault="00BC33A8" w:rsidP="00A15419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  <w:tc>
          <w:tcPr>
            <w:tcW w:w="1885" w:type="dxa"/>
            <w:shd w:val="clear" w:color="auto" w:fill="C6D9F1"/>
            <w:vAlign w:val="center"/>
          </w:tcPr>
          <w:p w14:paraId="1629CD5F" w14:textId="77777777" w:rsidR="00BC33A8" w:rsidRPr="00002124" w:rsidRDefault="00BC33A8" w:rsidP="00A15419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반환 타입</w:t>
            </w:r>
          </w:p>
        </w:tc>
      </w:tr>
      <w:tr w:rsidR="00BC33A8" w:rsidRPr="00002124" w14:paraId="478009CB" w14:textId="77777777" w:rsidTr="00A15419">
        <w:tc>
          <w:tcPr>
            <w:tcW w:w="2825" w:type="dxa"/>
            <w:vAlign w:val="center"/>
          </w:tcPr>
          <w:p w14:paraId="2A21DDC4" w14:textId="77777777" w:rsidR="00BC33A8" w:rsidRPr="00CF5000" w:rsidRDefault="00BC33A8" w:rsidP="00A1541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result</w:t>
            </w:r>
          </w:p>
        </w:tc>
        <w:tc>
          <w:tcPr>
            <w:tcW w:w="776" w:type="dxa"/>
            <w:vAlign w:val="center"/>
          </w:tcPr>
          <w:p w14:paraId="70456198" w14:textId="77777777" w:rsidR="00BC33A8" w:rsidRPr="00CF5000" w:rsidRDefault="00BC33A8" w:rsidP="00A15419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List</w:t>
            </w:r>
          </w:p>
        </w:tc>
        <w:tc>
          <w:tcPr>
            <w:tcW w:w="1072" w:type="dxa"/>
            <w:vAlign w:val="center"/>
          </w:tcPr>
          <w:p w14:paraId="30BE09AB" w14:textId="77777777" w:rsidR="00BC33A8" w:rsidRPr="00CF5000" w:rsidRDefault="00BC33A8" w:rsidP="00A15419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585ABEF" w14:textId="77777777" w:rsidR="00BC33A8" w:rsidRPr="00CF5000" w:rsidRDefault="00BC33A8" w:rsidP="00A1541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5" w:type="dxa"/>
            <w:vAlign w:val="center"/>
          </w:tcPr>
          <w:p w14:paraId="742195E3" w14:textId="77777777" w:rsidR="00BC33A8" w:rsidRPr="00CF5000" w:rsidRDefault="00BC33A8" w:rsidP="00A1541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“JSON“</w:t>
            </w:r>
          </w:p>
        </w:tc>
      </w:tr>
      <w:tr w:rsidR="00BC33A8" w:rsidRPr="00002124" w14:paraId="0A07AF66" w14:textId="77777777" w:rsidTr="00A15419">
        <w:tc>
          <w:tcPr>
            <w:tcW w:w="2825" w:type="dxa"/>
            <w:vAlign w:val="center"/>
          </w:tcPr>
          <w:p w14:paraId="160492FB" w14:textId="0FF2E49A" w:rsidR="00BC33A8" w:rsidRPr="00CF5000" w:rsidRDefault="00BC33A8" w:rsidP="00A15419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>
              <w:rPr>
                <w:rStyle w:val="HTML0"/>
                <w:rFonts w:asciiTheme="minorEastAsia" w:eastAsiaTheme="minorEastAsia" w:hAnsiTheme="minorEastAsia" w:hint="eastAsia"/>
                <w:sz w:val="18"/>
                <w:szCs w:val="18"/>
                <w:lang w:eastAsia="ko-KR"/>
              </w:rPr>
              <w:t>p</w:t>
            </w:r>
            <w: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rm_code_name</w:t>
            </w:r>
          </w:p>
        </w:tc>
        <w:tc>
          <w:tcPr>
            <w:tcW w:w="776" w:type="dxa"/>
            <w:vAlign w:val="center"/>
          </w:tcPr>
          <w:p w14:paraId="48875FAE" w14:textId="77777777" w:rsidR="00BC33A8" w:rsidRPr="00CF5000" w:rsidRDefault="00BC33A8" w:rsidP="00A1541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0C6E6E68" w14:textId="77777777" w:rsidR="00BC33A8" w:rsidRPr="00CF5000" w:rsidRDefault="00BC33A8" w:rsidP="00A15419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038E373E" w14:textId="1A22EA8E" w:rsidR="00BC33A8" w:rsidRPr="00CF5000" w:rsidRDefault="00BC33A8" w:rsidP="00A1541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프로모션 코드 명</w:t>
            </w:r>
          </w:p>
        </w:tc>
        <w:tc>
          <w:tcPr>
            <w:tcW w:w="1885" w:type="dxa"/>
            <w:vAlign w:val="center"/>
          </w:tcPr>
          <w:p w14:paraId="01EA067E" w14:textId="77777777" w:rsidR="00BC33A8" w:rsidRPr="00CF5000" w:rsidRDefault="00BC33A8" w:rsidP="00A15419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BC33A8" w:rsidRPr="00002124" w14:paraId="1DCFBDDA" w14:textId="77777777" w:rsidTr="00A15419">
        <w:tc>
          <w:tcPr>
            <w:tcW w:w="2825" w:type="dxa"/>
            <w:vAlign w:val="center"/>
          </w:tcPr>
          <w:p w14:paraId="63E08232" w14:textId="492D706E" w:rsidR="00BC33A8" w:rsidRPr="00CF5000" w:rsidRDefault="00BC33A8" w:rsidP="00A15419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</w:pPr>
            <w:r w:rsidRPr="0006550F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p</w:t>
            </w:r>
            <w:r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rm_seq_no</w:t>
            </w:r>
          </w:p>
        </w:tc>
        <w:tc>
          <w:tcPr>
            <w:tcW w:w="776" w:type="dxa"/>
            <w:vAlign w:val="center"/>
          </w:tcPr>
          <w:p w14:paraId="36EF9418" w14:textId="77777777" w:rsidR="00BC33A8" w:rsidRPr="00CF5000" w:rsidRDefault="00BC33A8" w:rsidP="00A1541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20112268" w14:textId="77777777" w:rsidR="00BC33A8" w:rsidRPr="00CF5000" w:rsidRDefault="00BC33A8" w:rsidP="00A15419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4C61A069" w14:textId="26484782" w:rsidR="00BC33A8" w:rsidRPr="00CF5000" w:rsidRDefault="00BC33A8" w:rsidP="00A1541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 xml:space="preserve">프로모션 </w:t>
            </w: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ID</w:t>
            </w:r>
          </w:p>
        </w:tc>
        <w:tc>
          <w:tcPr>
            <w:tcW w:w="1885" w:type="dxa"/>
            <w:vAlign w:val="center"/>
          </w:tcPr>
          <w:p w14:paraId="5853B190" w14:textId="77777777" w:rsidR="00BC33A8" w:rsidRPr="00CF5000" w:rsidRDefault="00BC33A8" w:rsidP="00A15419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</w:tbl>
    <w:p w14:paraId="615E8D30" w14:textId="77777777" w:rsidR="00BC33A8" w:rsidRPr="00002124" w:rsidRDefault="00BC33A8" w:rsidP="00BC33A8">
      <w:pPr>
        <w:tabs>
          <w:tab w:val="left" w:pos="3798"/>
        </w:tabs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ab/>
      </w:r>
    </w:p>
    <w:p w14:paraId="035B4A5A" w14:textId="77777777" w:rsidR="00BC33A8" w:rsidRPr="00002124" w:rsidRDefault="00BC33A8" w:rsidP="00BC33A8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116" w:name="_Toc97913421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샘플 JSON예제</w:t>
      </w:r>
      <w:bookmarkEnd w:id="1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BC33A8" w:rsidRPr="00002124" w14:paraId="68764306" w14:textId="77777777" w:rsidTr="00A15419">
        <w:tc>
          <w:tcPr>
            <w:tcW w:w="9684" w:type="dxa"/>
          </w:tcPr>
          <w:p w14:paraId="603FFEFD" w14:textId="77777777" w:rsidR="00BC33A8" w:rsidRPr="00ED1773" w:rsidRDefault="00BC33A8" w:rsidP="00A15419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{</w:t>
            </w:r>
          </w:p>
          <w:p w14:paraId="02EA918C" w14:textId="77777777" w:rsidR="00BC33A8" w:rsidRPr="00BC33A8" w:rsidRDefault="00BC33A8" w:rsidP="00BC33A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C33A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"result"</w:t>
            </w:r>
            <w:r w:rsidRPr="00BC33A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{</w:t>
            </w:r>
          </w:p>
          <w:p w14:paraId="7BDE6632" w14:textId="77777777" w:rsidR="00BC33A8" w:rsidRPr="00BC33A8" w:rsidRDefault="00BC33A8" w:rsidP="00BC33A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C33A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</w:t>
            </w:r>
            <w:r w:rsidRPr="00BC33A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"prm_code_name"</w:t>
            </w:r>
            <w:r w:rsidRPr="00BC33A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C33A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"MF</w:t>
            </w:r>
            <w:r w:rsidRPr="00BC33A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테스트</w:t>
            </w:r>
            <w:r w:rsidRPr="00BC33A8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</w:t>
            </w:r>
            <w:r w:rsidRPr="00BC33A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1E03912B" w14:textId="77777777" w:rsidR="00BC33A8" w:rsidRPr="00BC33A8" w:rsidRDefault="00BC33A8" w:rsidP="00BC33A8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C33A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</w:t>
            </w:r>
            <w:r w:rsidRPr="00BC33A8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"prm_seq_no"</w:t>
            </w:r>
            <w:r w:rsidRPr="00BC33A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BC33A8">
              <w:rPr>
                <w:rFonts w:ascii="Courier New" w:eastAsia="굴림" w:hAnsi="Courier New" w:cs="Courier New"/>
                <w:color w:val="098658"/>
                <w:szCs w:val="18"/>
                <w:lang w:val="en-US" w:eastAsia="ko-KR"/>
              </w:rPr>
              <w:t>36726</w:t>
            </w:r>
          </w:p>
          <w:p w14:paraId="720E0B39" w14:textId="362DBF4E" w:rsidR="00BC33A8" w:rsidRPr="00BC33A8" w:rsidRDefault="00BC33A8" w:rsidP="00A15419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BC33A8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}</w:t>
            </w:r>
          </w:p>
          <w:p w14:paraId="1FD180C5" w14:textId="77777777" w:rsidR="00BC33A8" w:rsidRPr="00ED1773" w:rsidRDefault="00BC33A8" w:rsidP="00A15419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}</w:t>
            </w:r>
          </w:p>
          <w:p w14:paraId="4345D12B" w14:textId="77777777" w:rsidR="00BC33A8" w:rsidRPr="00FC0FF4" w:rsidRDefault="00BC33A8" w:rsidP="00A15419">
            <w:pPr>
              <w:pStyle w:val="HTML"/>
            </w:pPr>
          </w:p>
        </w:tc>
      </w:tr>
    </w:tbl>
    <w:p w14:paraId="1BF6264E" w14:textId="77777777" w:rsidR="00BC33A8" w:rsidRDefault="00BC33A8" w:rsidP="00BC33A8">
      <w:pPr>
        <w:rPr>
          <w:rFonts w:asciiTheme="minorEastAsia" w:eastAsiaTheme="minorEastAsia" w:hAnsiTheme="minorEastAsia"/>
          <w:b/>
          <w:sz w:val="24"/>
          <w:lang w:eastAsia="ko-KR"/>
        </w:rPr>
      </w:pPr>
    </w:p>
    <w:p w14:paraId="00F9DB0C" w14:textId="7F343E5D" w:rsidR="006A0499" w:rsidRDefault="006A0499">
      <w:pPr>
        <w:rPr>
          <w:rFonts w:asciiTheme="minorEastAsia" w:eastAsiaTheme="minorEastAsia" w:hAnsiTheme="minorEastAsia"/>
          <w:b/>
          <w:sz w:val="24"/>
          <w:lang w:eastAsia="ko-KR"/>
        </w:rPr>
      </w:pPr>
      <w:r>
        <w:rPr>
          <w:rFonts w:asciiTheme="minorEastAsia" w:eastAsiaTheme="minorEastAsia" w:hAnsiTheme="minorEastAsia"/>
          <w:b/>
          <w:sz w:val="24"/>
          <w:lang w:eastAsia="ko-KR"/>
        </w:rPr>
        <w:br w:type="page"/>
      </w:r>
    </w:p>
    <w:p w14:paraId="2623A963" w14:textId="04200FBC" w:rsidR="006A0499" w:rsidRPr="00AC17D0" w:rsidRDefault="006A0499" w:rsidP="006A0499">
      <w:pPr>
        <w:pStyle w:val="Numberedlist22"/>
        <w:ind w:hanging="720"/>
        <w:rPr>
          <w:rFonts w:asciiTheme="minorEastAsia" w:eastAsiaTheme="minorEastAsia" w:hAnsiTheme="minorEastAsia"/>
          <w:lang w:eastAsia="ko-KR"/>
        </w:rPr>
      </w:pPr>
      <w:bookmarkStart w:id="117" w:name="_Toc97913422"/>
      <w:r>
        <w:rPr>
          <w:rFonts w:asciiTheme="minorEastAsia" w:eastAsiaTheme="minorEastAsia" w:hAnsiTheme="minorEastAsia" w:hint="eastAsia"/>
          <w:lang w:eastAsia="ko-KR"/>
        </w:rPr>
        <w:lastRenderedPageBreak/>
        <w:t>카드정보 조회</w:t>
      </w:r>
      <w:bookmarkEnd w:id="117"/>
    </w:p>
    <w:p w14:paraId="41260658" w14:textId="1485D957" w:rsidR="006A0499" w:rsidRPr="00002124" w:rsidRDefault="006A0499" w:rsidP="006A0499">
      <w:pPr>
        <w:ind w:leftChars="250" w:left="450"/>
        <w:jc w:val="both"/>
        <w:rPr>
          <w:rFonts w:asciiTheme="minorEastAsia" w:eastAsiaTheme="minorEastAsia" w:hAnsiTheme="minorEastAsia" w:cs="Arial"/>
          <w:szCs w:val="18"/>
          <w:lang w:eastAsia="ko-KR"/>
        </w:rPr>
      </w:pPr>
      <w:r>
        <w:rPr>
          <w:rFonts w:asciiTheme="minorEastAsia" w:eastAsiaTheme="minorEastAsia" w:hAnsiTheme="minorEastAsia" w:cs="Arial" w:hint="eastAsia"/>
          <w:szCs w:val="18"/>
          <w:lang w:eastAsia="ko-KR"/>
        </w:rPr>
        <w:t>카드번호로 카드번호 정보를 조회한다</w:t>
      </w:r>
    </w:p>
    <w:p w14:paraId="6ACE2D77" w14:textId="77777777" w:rsidR="006A0499" w:rsidRPr="00002124" w:rsidRDefault="006A0499" w:rsidP="006A0499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118" w:name="_Toc97913423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Request</w:t>
      </w:r>
      <w:bookmarkEnd w:id="118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</w:t>
      </w:r>
    </w:p>
    <w:p w14:paraId="02B323B9" w14:textId="3A9D71C5" w:rsidR="006A0499" w:rsidRPr="00F15D58" w:rsidRDefault="006A0499" w:rsidP="006A0499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>HTTP</w:t>
      </w:r>
      <w:r w:rsidRPr="00002124">
        <w:rPr>
          <w:rFonts w:asciiTheme="minorEastAsia" w:eastAsiaTheme="minorEastAsia" w:hAnsiTheme="minorEastAsia"/>
          <w:szCs w:val="18"/>
          <w:lang w:eastAsia="ko-KR"/>
        </w:rPr>
        <w:t>S</w:t>
      </w:r>
      <w:r w:rsidRPr="00002124">
        <w:rPr>
          <w:rFonts w:asciiTheme="minorEastAsia" w:eastAsiaTheme="minorEastAsia" w:hAnsiTheme="minorEastAsia" w:hint="eastAsia"/>
          <w:szCs w:val="18"/>
          <w:lang w:eastAsia="ko-KR"/>
        </w:rPr>
        <w:t xml:space="preserve"> URL </w:t>
      </w:r>
      <w:r w:rsidRPr="00F15D58">
        <w:rPr>
          <w:rFonts w:asciiTheme="minorEastAsia" w:eastAsiaTheme="minorEastAsia" w:hAnsiTheme="minorEastAsia"/>
          <w:szCs w:val="18"/>
          <w:lang w:eastAsia="ko-KR"/>
        </w:rPr>
        <w:t>=</w:t>
      </w:r>
      <w:r w:rsidRPr="005D33AE">
        <w:rPr>
          <w:rFonts w:asciiTheme="minorEastAsia" w:eastAsiaTheme="minorEastAsia" w:hAnsiTheme="minorEastAsia" w:hint="eastAsia"/>
          <w:bCs/>
          <w:szCs w:val="18"/>
          <w:lang w:eastAsia="ko-KR"/>
        </w:rPr>
        <w:t xml:space="preserve"> </w:t>
      </w:r>
      <w:r>
        <w:rPr>
          <w:rFonts w:asciiTheme="minorEastAsia" w:eastAsiaTheme="minorEastAsia" w:hAnsiTheme="minorEastAsia"/>
          <w:bCs/>
          <w:szCs w:val="18"/>
          <w:lang w:eastAsia="ko-KR"/>
        </w:rPr>
        <w:t>/{</w:t>
      </w:r>
      <w:r>
        <w:rPr>
          <w:rFonts w:asciiTheme="minorEastAsia" w:eastAsiaTheme="minorEastAsia" w:hAnsiTheme="minorEastAsia" w:hint="eastAsia"/>
          <w:bCs/>
          <w:szCs w:val="18"/>
          <w:lang w:eastAsia="ko-KR"/>
        </w:rPr>
        <w:t>h</w:t>
      </w:r>
      <w:r>
        <w:rPr>
          <w:rFonts w:asciiTheme="minorEastAsia" w:eastAsiaTheme="minorEastAsia" w:hAnsiTheme="minorEastAsia"/>
          <w:bCs/>
          <w:szCs w:val="18"/>
          <w:lang w:eastAsia="ko-KR"/>
        </w:rPr>
        <w:t>otelCode}/user/hotel/</w:t>
      </w:r>
      <w:r>
        <w:rPr>
          <w:rFonts w:asciiTheme="minorEastAsia" w:eastAsiaTheme="minorEastAsia" w:hAnsiTheme="minorEastAsia" w:hint="eastAsia"/>
          <w:bCs/>
          <w:szCs w:val="18"/>
          <w:lang w:eastAsia="ko-KR"/>
        </w:rPr>
        <w:t>c</w:t>
      </w:r>
      <w:r>
        <w:rPr>
          <w:rFonts w:asciiTheme="minorEastAsia" w:eastAsiaTheme="minorEastAsia" w:hAnsiTheme="minorEastAsia"/>
          <w:bCs/>
          <w:szCs w:val="18"/>
          <w:lang w:eastAsia="ko-KR"/>
        </w:rPr>
        <w:t>reditCardCheck</w:t>
      </w:r>
    </w:p>
    <w:p w14:paraId="2D6E1C7E" w14:textId="77777777" w:rsidR="006A0499" w:rsidRPr="00002124" w:rsidRDefault="006A0499" w:rsidP="006A0499">
      <w:pPr>
        <w:numPr>
          <w:ilvl w:val="0"/>
          <w:numId w:val="10"/>
        </w:numPr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 xml:space="preserve">HTTP METHOD = </w:t>
      </w:r>
      <w:r>
        <w:rPr>
          <w:rFonts w:asciiTheme="minorEastAsia" w:eastAsiaTheme="minorEastAsia" w:hAnsiTheme="minorEastAsia"/>
          <w:szCs w:val="18"/>
          <w:lang w:eastAsia="ko-KR"/>
        </w:rPr>
        <w:t>POST</w:t>
      </w:r>
    </w:p>
    <w:p w14:paraId="7447CEA9" w14:textId="77777777" w:rsidR="006A0499" w:rsidRPr="00002124" w:rsidRDefault="006A0499" w:rsidP="006A0499">
      <w:pPr>
        <w:ind w:left="800"/>
        <w:rPr>
          <w:rFonts w:asciiTheme="minorEastAsia" w:eastAsiaTheme="minorEastAsia" w:hAnsiTheme="minorEastAsia"/>
          <w:szCs w:val="18"/>
          <w:lang w:eastAsia="ko-KR"/>
        </w:rPr>
      </w:pPr>
    </w:p>
    <w:p w14:paraId="01D025C8" w14:textId="77777777" w:rsidR="006A0499" w:rsidRDefault="006A0499" w:rsidP="006A0499">
      <w:pPr>
        <w:rPr>
          <w:rFonts w:asciiTheme="minorEastAsia" w:eastAsiaTheme="minorEastAsia" w:hAnsiTheme="minorEastAsia"/>
          <w:b/>
          <w:szCs w:val="18"/>
          <w:lang w:eastAsia="ko-KR"/>
        </w:rPr>
      </w:pPr>
      <w:r w:rsidRPr="00002124">
        <w:rPr>
          <w:rFonts w:asciiTheme="minorEastAsia" w:eastAsiaTheme="minorEastAsia" w:hAnsiTheme="minorEastAsia" w:hint="eastAsia"/>
          <w:b/>
          <w:szCs w:val="18"/>
          <w:lang w:eastAsia="ko-KR"/>
        </w:rPr>
        <w:t>- Parameter 형식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4"/>
        <w:gridCol w:w="832"/>
        <w:gridCol w:w="1060"/>
        <w:gridCol w:w="4640"/>
      </w:tblGrid>
      <w:tr w:rsidR="006A0499" w:rsidRPr="00002124" w14:paraId="5AAE7BDA" w14:textId="77777777" w:rsidTr="001B0A39">
        <w:tc>
          <w:tcPr>
            <w:tcW w:w="2944" w:type="dxa"/>
            <w:shd w:val="clear" w:color="auto" w:fill="C6D9F1"/>
          </w:tcPr>
          <w:p w14:paraId="29460ADA" w14:textId="77777777" w:rsidR="006A0499" w:rsidRPr="00002124" w:rsidRDefault="006A0499" w:rsidP="001B0A39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파라미터명</w:t>
            </w:r>
          </w:p>
        </w:tc>
        <w:tc>
          <w:tcPr>
            <w:tcW w:w="832" w:type="dxa"/>
            <w:shd w:val="clear" w:color="auto" w:fill="C6D9F1"/>
          </w:tcPr>
          <w:p w14:paraId="7F1B1294" w14:textId="77777777" w:rsidR="006A0499" w:rsidRPr="00002124" w:rsidRDefault="006A0499" w:rsidP="001B0A39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타입</w:t>
            </w:r>
          </w:p>
        </w:tc>
        <w:tc>
          <w:tcPr>
            <w:tcW w:w="1060" w:type="dxa"/>
            <w:shd w:val="clear" w:color="auto" w:fill="C6D9F1"/>
          </w:tcPr>
          <w:p w14:paraId="4CA4B040" w14:textId="77777777" w:rsidR="006A0499" w:rsidRPr="00002124" w:rsidRDefault="006A0499" w:rsidP="001B0A39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필수여부</w:t>
            </w:r>
          </w:p>
        </w:tc>
        <w:tc>
          <w:tcPr>
            <w:tcW w:w="4640" w:type="dxa"/>
            <w:shd w:val="clear" w:color="auto" w:fill="C6D9F1"/>
          </w:tcPr>
          <w:p w14:paraId="650A6416" w14:textId="77777777" w:rsidR="006A0499" w:rsidRPr="00002124" w:rsidRDefault="006A0499" w:rsidP="001B0A39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</w:tr>
      <w:tr w:rsidR="006A0499" w:rsidRPr="00002124" w14:paraId="78EA39AB" w14:textId="77777777" w:rsidTr="001B0A39">
        <w:tc>
          <w:tcPr>
            <w:tcW w:w="2944" w:type="dxa"/>
            <w:vAlign w:val="center"/>
          </w:tcPr>
          <w:p w14:paraId="72D24E8E" w14:textId="319DF894" w:rsidR="006A0499" w:rsidRPr="002B4A3C" w:rsidRDefault="006A0499" w:rsidP="001B0A3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/>
                <w:szCs w:val="18"/>
                <w:lang w:eastAsia="ko-KR"/>
              </w:rPr>
              <w:t>card_no</w:t>
            </w:r>
          </w:p>
        </w:tc>
        <w:tc>
          <w:tcPr>
            <w:tcW w:w="832" w:type="dxa"/>
            <w:vAlign w:val="center"/>
          </w:tcPr>
          <w:p w14:paraId="091CA12A" w14:textId="77777777" w:rsidR="006A0499" w:rsidRPr="002B4A3C" w:rsidRDefault="006A0499" w:rsidP="001B0A39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String</w:t>
            </w:r>
          </w:p>
        </w:tc>
        <w:tc>
          <w:tcPr>
            <w:tcW w:w="1060" w:type="dxa"/>
            <w:vAlign w:val="center"/>
          </w:tcPr>
          <w:p w14:paraId="2A5F7A3D" w14:textId="77777777" w:rsidR="006A0499" w:rsidRPr="002B4A3C" w:rsidRDefault="006A0499" w:rsidP="001B0A39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2B4A3C">
              <w:rPr>
                <w:rFonts w:asciiTheme="minorEastAsia" w:eastAsiaTheme="minorEastAsia" w:hAnsiTheme="minorEastAsia"/>
                <w:szCs w:val="18"/>
              </w:rPr>
              <w:t>1</w:t>
            </w:r>
          </w:p>
        </w:tc>
        <w:tc>
          <w:tcPr>
            <w:tcW w:w="4640" w:type="dxa"/>
            <w:vAlign w:val="center"/>
          </w:tcPr>
          <w:p w14:paraId="2BE12F8F" w14:textId="22AA037C" w:rsidR="006A0499" w:rsidRPr="002B4A3C" w:rsidRDefault="006A0499" w:rsidP="001B0A3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카드번호</w:t>
            </w:r>
          </w:p>
        </w:tc>
      </w:tr>
    </w:tbl>
    <w:p w14:paraId="059841B5" w14:textId="77777777" w:rsidR="006A0499" w:rsidRPr="00002124" w:rsidRDefault="006A0499" w:rsidP="006A0499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Arial"/>
          <w:szCs w:val="18"/>
          <w:lang w:eastAsia="ko-KR"/>
        </w:rPr>
      </w:pPr>
    </w:p>
    <w:p w14:paraId="3D1D65F7" w14:textId="77777777" w:rsidR="006A0499" w:rsidRPr="00002124" w:rsidRDefault="006A0499" w:rsidP="006A0499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119" w:name="_Toc97913424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샘플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R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equest Data</w:t>
      </w:r>
      <w:bookmarkEnd w:id="1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6A0499" w:rsidRPr="00002124" w14:paraId="3531D76F" w14:textId="77777777" w:rsidTr="001B0A39">
        <w:tc>
          <w:tcPr>
            <w:tcW w:w="9684" w:type="dxa"/>
          </w:tcPr>
          <w:p w14:paraId="2BDD8AD3" w14:textId="77777777" w:rsidR="006A0499" w:rsidRPr="00002124" w:rsidRDefault="006A0499" w:rsidP="001B0A39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20"/>
                <w:lang w:val="en-US" w:eastAsia="ko-KR"/>
              </w:rPr>
              <w:t>H</w:t>
            </w: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eaders</w:t>
            </w:r>
          </w:p>
          <w:p w14:paraId="6D238F2D" w14:textId="77777777" w:rsidR="006A0499" w:rsidRDefault="006A0499" w:rsidP="001B0A39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A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PI-KEY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$2a$12$vE3zD6zfYJwYNyjWcy3lFOAPV5iygnpvTVmZS/zFq2JuJDwXUZE2C</w:t>
            </w:r>
          </w:p>
          <w:p w14:paraId="083898FA" w14:textId="77777777" w:rsidR="006A0499" w:rsidRPr="00002124" w:rsidRDefault="006A0499" w:rsidP="001B0A39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18"/>
                <w:lang w:val="en-US" w:eastAsia="ko-KR"/>
              </w:rPr>
              <w:t>V</w:t>
            </w:r>
            <w:r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 xml:space="preserve">ENDOR_ID : </w:t>
            </w:r>
            <w:r w:rsidRPr="00076798"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  <w:t>BETEST</w:t>
            </w:r>
          </w:p>
          <w:p w14:paraId="7E516A63" w14:textId="77777777" w:rsidR="006A0499" w:rsidRPr="00002124" w:rsidRDefault="006A0499" w:rsidP="001B0A39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color w:val="000000"/>
                <w:szCs w:val="18"/>
                <w:lang w:val="en-US" w:eastAsia="ko-KR"/>
              </w:rPr>
            </w:pPr>
          </w:p>
          <w:p w14:paraId="146B4151" w14:textId="77777777" w:rsidR="006A0499" w:rsidRPr="00002124" w:rsidRDefault="006A0499" w:rsidP="001B0A39">
            <w:pPr>
              <w:shd w:val="clear" w:color="auto" w:fill="FFFFFE"/>
              <w:spacing w:line="240" w:lineRule="atLeast"/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</w:pPr>
            <w:r w:rsidRPr="00002124">
              <w:rPr>
                <w:rFonts w:asciiTheme="minorEastAsia" w:eastAsiaTheme="minorEastAsia" w:hAnsiTheme="minorEastAsia" w:cs="굴림"/>
                <w:b/>
                <w:bCs/>
                <w:color w:val="000000"/>
                <w:sz w:val="20"/>
                <w:lang w:val="en-US" w:eastAsia="ko-KR"/>
              </w:rPr>
              <w:t>Query Params</w:t>
            </w:r>
          </w:p>
          <w:p w14:paraId="71B582E2" w14:textId="21D6DD3F" w:rsidR="006A0499" w:rsidRPr="00A82874" w:rsidRDefault="006A0499" w:rsidP="001B0A39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  <w:t>{</w:t>
            </w:r>
            <w:r>
              <w:rPr>
                <w:rFonts w:asciiTheme="minorEastAsia" w:eastAsiaTheme="minorEastAsia" w:hAnsiTheme="minorEastAsia" w:hint="eastAsia"/>
                <w:bCs/>
                <w:szCs w:val="18"/>
                <w:lang w:eastAsia="ko-KR"/>
              </w:rPr>
              <w:t>h</w:t>
            </w:r>
            <w:r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  <w:t>otelCode}/user/hotel/</w:t>
            </w:r>
            <w:r>
              <w:rPr>
                <w:rFonts w:asciiTheme="minorEastAsia" w:eastAsiaTheme="minorEastAsia" w:hAnsiTheme="minorEastAsia" w:hint="eastAsia"/>
                <w:bCs/>
                <w:szCs w:val="18"/>
                <w:lang w:eastAsia="ko-KR"/>
              </w:rPr>
              <w:t>c</w:t>
            </w:r>
            <w:r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  <w:t>reditCardCheck</w:t>
            </w:r>
          </w:p>
          <w:p w14:paraId="5B6B1CB9" w14:textId="77777777" w:rsidR="006A0499" w:rsidRPr="00175B12" w:rsidRDefault="006A0499" w:rsidP="001B0A39">
            <w:pPr>
              <w:tabs>
                <w:tab w:val="left" w:pos="2924"/>
              </w:tabs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</w:pPr>
            <w:r w:rsidRPr="00175B12">
              <w:rPr>
                <w:rFonts w:asciiTheme="minorEastAsia" w:eastAsiaTheme="minorEastAsia" w:hAnsiTheme="minorEastAsia" w:hint="eastAsia"/>
                <w:b/>
                <w:bCs/>
                <w:szCs w:val="18"/>
                <w:lang w:eastAsia="ko-KR"/>
              </w:rPr>
              <w:t>R</w:t>
            </w:r>
            <w:r w:rsidRPr="00175B12"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equest Body </w:t>
            </w:r>
            <w:r>
              <w:rPr>
                <w:rFonts w:asciiTheme="minorEastAsia" w:eastAsiaTheme="minorEastAsia" w:hAnsiTheme="minorEastAsia"/>
                <w:b/>
                <w:bCs/>
                <w:szCs w:val="18"/>
                <w:lang w:eastAsia="ko-KR"/>
              </w:rPr>
              <w:t xml:space="preserve">( Json ) </w:t>
            </w:r>
          </w:p>
          <w:p w14:paraId="3739D287" w14:textId="77777777" w:rsidR="006A0499" w:rsidRPr="00BC33A8" w:rsidRDefault="006A0499" w:rsidP="001B0A39">
            <w:pPr>
              <w:shd w:val="clear" w:color="auto" w:fill="FFFFFF"/>
              <w:rPr>
                <w:rFonts w:ascii="Segoe UI" w:eastAsia="굴림" w:hAnsi="Segoe UI" w:cs="Segoe UI"/>
                <w:color w:val="212121"/>
                <w:szCs w:val="18"/>
                <w:lang w:val="en-US" w:eastAsia="ko-KR"/>
              </w:rPr>
            </w:pPr>
            <w:r w:rsidRPr="002B4A3C">
              <w:rPr>
                <w:rFonts w:asciiTheme="minorEastAsia" w:eastAsiaTheme="minorEastAsia" w:hAnsiTheme="minorEastAsia"/>
                <w:bCs/>
                <w:szCs w:val="18"/>
              </w:rPr>
              <w:t xml:space="preserve">parameter: </w:t>
            </w:r>
            <w:r w:rsidRPr="00BC33A8">
              <w:rPr>
                <w:rFonts w:ascii="Segoe UI" w:eastAsia="굴림" w:hAnsi="Segoe UI" w:cs="Segoe UI"/>
                <w:color w:val="212121"/>
                <w:szCs w:val="18"/>
                <w:lang w:val="en-US" w:eastAsia="ko-KR"/>
              </w:rPr>
              <w:t>{</w:t>
            </w:r>
          </w:p>
          <w:p w14:paraId="22C9748C" w14:textId="77777777" w:rsidR="006A0499" w:rsidRDefault="006A0499" w:rsidP="001B0A39">
            <w:pPr>
              <w:shd w:val="clear" w:color="auto" w:fill="FFFFFF"/>
              <w:rPr>
                <w:rFonts w:ascii="Segoe UI" w:eastAsia="굴림" w:hAnsi="Segoe UI" w:cs="Segoe UI"/>
                <w:color w:val="212121"/>
                <w:szCs w:val="18"/>
                <w:lang w:val="en-US" w:eastAsia="ko-KR"/>
              </w:rPr>
            </w:pPr>
            <w:r w:rsidRPr="00BC33A8">
              <w:rPr>
                <w:rFonts w:ascii="Segoe UI" w:eastAsia="굴림" w:hAnsi="Segoe UI" w:cs="Segoe UI"/>
                <w:color w:val="212121"/>
                <w:szCs w:val="18"/>
                <w:lang w:val="en-US" w:eastAsia="ko-KR"/>
              </w:rPr>
              <w:t>"</w:t>
            </w:r>
            <w:r>
              <w:rPr>
                <w:rFonts w:ascii="Segoe UI" w:eastAsia="굴림" w:hAnsi="Segoe UI" w:cs="Segoe UI" w:hint="eastAsia"/>
                <w:color w:val="212121"/>
                <w:szCs w:val="18"/>
                <w:lang w:val="en-US" w:eastAsia="ko-KR"/>
              </w:rPr>
              <w:t>c</w:t>
            </w:r>
            <w:r>
              <w:rPr>
                <w:rFonts w:ascii="Segoe UI" w:eastAsia="굴림" w:hAnsi="Segoe UI" w:cs="Segoe UI"/>
                <w:color w:val="212121"/>
                <w:szCs w:val="18"/>
                <w:lang w:val="en-US" w:eastAsia="ko-KR"/>
              </w:rPr>
              <w:t>ard_no</w:t>
            </w:r>
            <w:r w:rsidRPr="00BC33A8">
              <w:rPr>
                <w:rFonts w:ascii="Segoe UI" w:eastAsia="굴림" w:hAnsi="Segoe UI" w:cs="Segoe UI"/>
                <w:color w:val="212121"/>
                <w:szCs w:val="18"/>
                <w:lang w:val="en-US" w:eastAsia="ko-KR"/>
              </w:rPr>
              <w:t>": "</w:t>
            </w:r>
            <w:r>
              <w:rPr>
                <w:rFonts w:ascii="Segoe UI" w:eastAsia="굴림" w:hAnsi="Segoe UI" w:cs="Segoe UI"/>
                <w:color w:val="212121"/>
                <w:szCs w:val="18"/>
                <w:lang w:val="en-US" w:eastAsia="ko-KR"/>
              </w:rPr>
              <w:t>4111111111111111</w:t>
            </w:r>
            <w:r w:rsidRPr="00BC33A8">
              <w:rPr>
                <w:rFonts w:ascii="Segoe UI" w:eastAsia="굴림" w:hAnsi="Segoe UI" w:cs="Segoe UI"/>
                <w:color w:val="212121"/>
                <w:szCs w:val="18"/>
                <w:lang w:val="en-US" w:eastAsia="ko-KR"/>
              </w:rPr>
              <w:t>"</w:t>
            </w:r>
          </w:p>
          <w:p w14:paraId="67F4CB8D" w14:textId="237D8E51" w:rsidR="006A0499" w:rsidRPr="00BC33A8" w:rsidRDefault="006A0499" w:rsidP="001B0A39">
            <w:pPr>
              <w:shd w:val="clear" w:color="auto" w:fill="FFFFFF"/>
              <w:rPr>
                <w:rFonts w:ascii="Segoe UI" w:eastAsia="굴림" w:hAnsi="Segoe UI" w:cs="Segoe UI"/>
                <w:color w:val="212121"/>
                <w:szCs w:val="18"/>
                <w:lang w:val="en-US" w:eastAsia="ko-KR"/>
              </w:rPr>
            </w:pPr>
            <w:r w:rsidRPr="00BC33A8">
              <w:rPr>
                <w:rFonts w:ascii="Segoe UI" w:eastAsia="굴림" w:hAnsi="Segoe UI" w:cs="Segoe UI"/>
                <w:color w:val="212121"/>
                <w:szCs w:val="18"/>
                <w:lang w:val="en-US" w:eastAsia="ko-KR"/>
              </w:rPr>
              <w:t>}</w:t>
            </w:r>
          </w:p>
        </w:tc>
      </w:tr>
    </w:tbl>
    <w:p w14:paraId="542296CA" w14:textId="77777777" w:rsidR="006A0499" w:rsidRPr="00002124" w:rsidRDefault="006A0499" w:rsidP="006A0499">
      <w:pPr>
        <w:rPr>
          <w:rFonts w:asciiTheme="minorEastAsia" w:eastAsiaTheme="minorEastAsia" w:hAnsiTheme="minorEastAsia" w:cs="Arial"/>
          <w:szCs w:val="18"/>
          <w:lang w:eastAsia="ko-KR"/>
        </w:rPr>
      </w:pPr>
    </w:p>
    <w:p w14:paraId="4DFF9893" w14:textId="77777777" w:rsidR="006A0499" w:rsidRPr="00002124" w:rsidRDefault="006A0499" w:rsidP="006A0499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120" w:name="_Toc97913425"/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R</w:t>
      </w:r>
      <w:r w:rsidRPr="00002124">
        <w:rPr>
          <w:rFonts w:asciiTheme="minorEastAsia" w:eastAsiaTheme="minorEastAsia" w:hAnsiTheme="minorEastAsia"/>
          <w:b w:val="0"/>
          <w:bCs/>
          <w:lang w:val="en-US" w:eastAsia="ko-KR"/>
        </w:rPr>
        <w:t>e</w:t>
      </w:r>
      <w:r w:rsidRPr="00002124">
        <w:rPr>
          <w:rFonts w:asciiTheme="minorEastAsia" w:eastAsiaTheme="minorEastAsia" w:hAnsiTheme="minorEastAsia" w:hint="eastAsia"/>
          <w:b w:val="0"/>
          <w:bCs/>
          <w:lang w:val="en-US" w:eastAsia="ko-KR"/>
        </w:rPr>
        <w:t>sponse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 xml:space="preserve"> Format :: J</w:t>
      </w:r>
      <w:r w:rsidRPr="00002124">
        <w:rPr>
          <w:rFonts w:asciiTheme="minorEastAsia" w:eastAsiaTheme="minorEastAsia" w:hAnsiTheme="minorEastAsia"/>
          <w:b w:val="0"/>
          <w:bCs/>
          <w:lang w:eastAsia="ko-KR"/>
        </w:rPr>
        <w:t>SO</w:t>
      </w:r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N 형태로 반환</w:t>
      </w:r>
      <w:bookmarkEnd w:id="120"/>
    </w:p>
    <w:p w14:paraId="618D2D65" w14:textId="77777777" w:rsidR="006A0499" w:rsidRPr="00002124" w:rsidRDefault="006A0499" w:rsidP="006A0499">
      <w:pPr>
        <w:widowControl w:val="0"/>
        <w:autoSpaceDE w:val="0"/>
        <w:autoSpaceDN w:val="0"/>
        <w:adjustRightInd w:val="0"/>
        <w:rPr>
          <w:rFonts w:asciiTheme="minorEastAsia" w:eastAsiaTheme="minorEastAsia" w:hAnsiTheme="minorEastAsia" w:cs="돋움"/>
          <w:b/>
          <w:szCs w:val="18"/>
          <w:lang w:val="en-US" w:eastAsia="ko-KR"/>
        </w:rPr>
      </w:pPr>
      <w:r w:rsidRPr="00002124">
        <w:rPr>
          <w:rFonts w:asciiTheme="minorEastAsia" w:eastAsiaTheme="minorEastAsia" w:hAnsiTheme="minorEastAsia" w:cs="돋움" w:hint="eastAsia"/>
          <w:b/>
          <w:szCs w:val="18"/>
          <w:lang w:val="en-US" w:eastAsia="ko-KR"/>
        </w:rPr>
        <w:t>- 반환값 형식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5"/>
        <w:gridCol w:w="776"/>
        <w:gridCol w:w="1072"/>
        <w:gridCol w:w="3048"/>
        <w:gridCol w:w="1885"/>
      </w:tblGrid>
      <w:tr w:rsidR="006A0499" w:rsidRPr="00002124" w14:paraId="32C0F375" w14:textId="77777777" w:rsidTr="001B0A39">
        <w:tc>
          <w:tcPr>
            <w:tcW w:w="2825" w:type="dxa"/>
            <w:shd w:val="clear" w:color="auto" w:fill="C6D9F1"/>
            <w:vAlign w:val="center"/>
          </w:tcPr>
          <w:p w14:paraId="00136E69" w14:textId="77777777" w:rsidR="006A0499" w:rsidRPr="00002124" w:rsidRDefault="006A0499" w:rsidP="001B0A39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엘리먼트 명</w:t>
            </w:r>
          </w:p>
        </w:tc>
        <w:tc>
          <w:tcPr>
            <w:tcW w:w="776" w:type="dxa"/>
            <w:shd w:val="clear" w:color="auto" w:fill="C6D9F1"/>
            <w:vAlign w:val="center"/>
          </w:tcPr>
          <w:p w14:paraId="047F6925" w14:textId="77777777" w:rsidR="006A0499" w:rsidRPr="00002124" w:rsidRDefault="006A0499" w:rsidP="001B0A39">
            <w:pP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D</w:t>
            </w:r>
            <w:r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  <w:t>ata Type</w:t>
            </w:r>
          </w:p>
        </w:tc>
        <w:tc>
          <w:tcPr>
            <w:tcW w:w="1072" w:type="dxa"/>
            <w:shd w:val="clear" w:color="auto" w:fill="C6D9F1"/>
            <w:vAlign w:val="center"/>
          </w:tcPr>
          <w:p w14:paraId="26F1705C" w14:textId="77777777" w:rsidR="006A0499" w:rsidRPr="00002124" w:rsidRDefault="006A0499" w:rsidP="001B0A39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</w:p>
        </w:tc>
        <w:tc>
          <w:tcPr>
            <w:tcW w:w="3048" w:type="dxa"/>
            <w:shd w:val="clear" w:color="auto" w:fill="C6D9F1"/>
            <w:vAlign w:val="center"/>
          </w:tcPr>
          <w:p w14:paraId="1770383C" w14:textId="77777777" w:rsidR="006A0499" w:rsidRPr="00002124" w:rsidRDefault="006A0499" w:rsidP="001B0A39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설명</w:t>
            </w:r>
          </w:p>
        </w:tc>
        <w:tc>
          <w:tcPr>
            <w:tcW w:w="1885" w:type="dxa"/>
            <w:shd w:val="clear" w:color="auto" w:fill="C6D9F1"/>
            <w:vAlign w:val="center"/>
          </w:tcPr>
          <w:p w14:paraId="472A09A6" w14:textId="77777777" w:rsidR="006A0499" w:rsidRPr="00002124" w:rsidRDefault="006A0499" w:rsidP="001B0A39">
            <w:pPr>
              <w:jc w:val="center"/>
              <w:rPr>
                <w:rFonts w:asciiTheme="minorEastAsia" w:eastAsiaTheme="minorEastAsia" w:hAnsiTheme="minorEastAsia"/>
                <w:b/>
                <w:szCs w:val="18"/>
                <w:lang w:eastAsia="ko-KR"/>
              </w:rPr>
            </w:pPr>
            <w:r w:rsidRPr="00002124">
              <w:rPr>
                <w:rFonts w:asciiTheme="minorEastAsia" w:eastAsiaTheme="minorEastAsia" w:hAnsiTheme="minorEastAsia" w:hint="eastAsia"/>
                <w:b/>
                <w:szCs w:val="18"/>
                <w:lang w:eastAsia="ko-KR"/>
              </w:rPr>
              <w:t>반환 타입</w:t>
            </w:r>
          </w:p>
        </w:tc>
      </w:tr>
      <w:tr w:rsidR="006A0499" w:rsidRPr="00002124" w14:paraId="798DEAC3" w14:textId="77777777" w:rsidTr="001B0A39">
        <w:tc>
          <w:tcPr>
            <w:tcW w:w="2825" w:type="dxa"/>
            <w:vAlign w:val="center"/>
          </w:tcPr>
          <w:p w14:paraId="2F48944A" w14:textId="77777777" w:rsidR="006A0499" w:rsidRPr="00CF5000" w:rsidRDefault="006A0499" w:rsidP="001B0A3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Style w:val="HTML0"/>
                <w:rFonts w:asciiTheme="minorEastAsia" w:eastAsiaTheme="minorEastAsia" w:hAnsiTheme="minorEastAsia"/>
                <w:sz w:val="18"/>
                <w:szCs w:val="18"/>
              </w:rPr>
              <w:t>result</w:t>
            </w:r>
          </w:p>
        </w:tc>
        <w:tc>
          <w:tcPr>
            <w:tcW w:w="776" w:type="dxa"/>
            <w:vAlign w:val="center"/>
          </w:tcPr>
          <w:p w14:paraId="0E6DAAFC" w14:textId="77777777" w:rsidR="006A0499" w:rsidRPr="00CF5000" w:rsidRDefault="006A0499" w:rsidP="001B0A39">
            <w:pPr>
              <w:jc w:val="center"/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List</w:t>
            </w:r>
          </w:p>
        </w:tc>
        <w:tc>
          <w:tcPr>
            <w:tcW w:w="1072" w:type="dxa"/>
            <w:vAlign w:val="center"/>
          </w:tcPr>
          <w:p w14:paraId="20453FB2" w14:textId="77777777" w:rsidR="006A0499" w:rsidRPr="00CF5000" w:rsidRDefault="006A0499" w:rsidP="001B0A39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1BA94158" w14:textId="77777777" w:rsidR="006A0499" w:rsidRPr="00CF5000" w:rsidRDefault="006A0499" w:rsidP="001B0A3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</w:p>
        </w:tc>
        <w:tc>
          <w:tcPr>
            <w:tcW w:w="1885" w:type="dxa"/>
            <w:vAlign w:val="center"/>
          </w:tcPr>
          <w:p w14:paraId="473C90DB" w14:textId="77777777" w:rsidR="006A0499" w:rsidRPr="00CF5000" w:rsidRDefault="006A0499" w:rsidP="001B0A3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 w:rsidRPr="00CF5000">
              <w:rPr>
                <w:rFonts w:asciiTheme="minorEastAsia" w:eastAsiaTheme="minorEastAsia" w:hAnsiTheme="minorEastAsia"/>
                <w:szCs w:val="18"/>
              </w:rPr>
              <w:t>“JSON“</w:t>
            </w:r>
          </w:p>
        </w:tc>
      </w:tr>
      <w:tr w:rsidR="006A0499" w:rsidRPr="00002124" w14:paraId="0EF2D2EC" w14:textId="77777777" w:rsidTr="001B0A39">
        <w:tc>
          <w:tcPr>
            <w:tcW w:w="2825" w:type="dxa"/>
            <w:vAlign w:val="center"/>
          </w:tcPr>
          <w:p w14:paraId="54742670" w14:textId="58D6DE88" w:rsidR="006A0499" w:rsidRPr="00CF5000" w:rsidRDefault="006A0499" w:rsidP="001B0A39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r</w:t>
            </w:r>
            <w:r>
              <w:rPr>
                <w:rStyle w:val="HTML0"/>
                <w:rFonts w:asciiTheme="minorEastAsia" w:eastAsiaTheme="minorEastAsia" w:hAnsiTheme="minorEastAsia"/>
                <w:sz w:val="18"/>
              </w:rPr>
              <w:t>esultCode</w:t>
            </w:r>
          </w:p>
        </w:tc>
        <w:tc>
          <w:tcPr>
            <w:tcW w:w="776" w:type="dxa"/>
            <w:vAlign w:val="center"/>
          </w:tcPr>
          <w:p w14:paraId="06F36A3D" w14:textId="77777777" w:rsidR="006A0499" w:rsidRPr="00CF5000" w:rsidRDefault="006A0499" w:rsidP="001B0A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433F4794" w14:textId="77777777" w:rsidR="006A0499" w:rsidRPr="00CF5000" w:rsidRDefault="006A0499" w:rsidP="001B0A39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6DA9D30D" w14:textId="210C64AB" w:rsidR="006A0499" w:rsidRPr="00CF5000" w:rsidRDefault="006A0499" w:rsidP="001B0A3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유효성 여부</w:t>
            </w:r>
          </w:p>
        </w:tc>
        <w:tc>
          <w:tcPr>
            <w:tcW w:w="1885" w:type="dxa"/>
            <w:vAlign w:val="center"/>
          </w:tcPr>
          <w:p w14:paraId="27129535" w14:textId="77777777" w:rsidR="006A0499" w:rsidRPr="00CF5000" w:rsidRDefault="006A0499" w:rsidP="001B0A39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6A0499" w:rsidRPr="00002124" w14:paraId="3E9B62B1" w14:textId="77777777" w:rsidTr="001B0A39">
        <w:tc>
          <w:tcPr>
            <w:tcW w:w="2825" w:type="dxa"/>
            <w:vAlign w:val="center"/>
          </w:tcPr>
          <w:p w14:paraId="149251D9" w14:textId="26FB2926" w:rsidR="006A0499" w:rsidRPr="00CF5000" w:rsidRDefault="006A0499" w:rsidP="001B0A39">
            <w:pP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</w:pPr>
            <w:r>
              <w:rPr>
                <w:rStyle w:val="HTML0"/>
                <w:rFonts w:asciiTheme="minorEastAsia" w:eastAsiaTheme="minorEastAsia" w:hAnsiTheme="minorEastAsia" w:hint="eastAsia"/>
                <w:sz w:val="18"/>
                <w:szCs w:val="18"/>
                <w:lang w:eastAsia="ko-KR"/>
              </w:rPr>
              <w:t>r</w:t>
            </w:r>
            <w:r>
              <w:rPr>
                <w:rStyle w:val="HTML0"/>
                <w:rFonts w:asciiTheme="minorEastAsia" w:eastAsiaTheme="minorEastAsia" w:hAnsiTheme="minorEastAsia"/>
                <w:sz w:val="18"/>
                <w:szCs w:val="18"/>
                <w:lang w:eastAsia="ko-KR"/>
              </w:rPr>
              <w:t>esultMessage</w:t>
            </w:r>
          </w:p>
        </w:tc>
        <w:tc>
          <w:tcPr>
            <w:tcW w:w="776" w:type="dxa"/>
            <w:vAlign w:val="center"/>
          </w:tcPr>
          <w:p w14:paraId="4C5AA874" w14:textId="77777777" w:rsidR="006A0499" w:rsidRPr="00CF5000" w:rsidRDefault="006A0499" w:rsidP="001B0A39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072" w:type="dxa"/>
            <w:vAlign w:val="center"/>
          </w:tcPr>
          <w:p w14:paraId="4CFD53F0" w14:textId="77777777" w:rsidR="006A0499" w:rsidRPr="00CF5000" w:rsidRDefault="006A0499" w:rsidP="001B0A39">
            <w:pPr>
              <w:jc w:val="center"/>
              <w:rPr>
                <w:rFonts w:asciiTheme="minorEastAsia" w:eastAsiaTheme="minorEastAsia" w:hAnsiTheme="minorEastAsia"/>
                <w:bCs/>
                <w:szCs w:val="18"/>
                <w:lang w:eastAsia="ko-KR"/>
              </w:rPr>
            </w:pPr>
          </w:p>
        </w:tc>
        <w:tc>
          <w:tcPr>
            <w:tcW w:w="3048" w:type="dxa"/>
            <w:vAlign w:val="center"/>
          </w:tcPr>
          <w:p w14:paraId="2D8A0A4F" w14:textId="669C3F46" w:rsidR="006A0499" w:rsidRPr="00CF5000" w:rsidRDefault="006A0499" w:rsidP="001B0A39">
            <w:pPr>
              <w:rPr>
                <w:rFonts w:asciiTheme="minorEastAsia" w:eastAsiaTheme="minorEastAsia" w:hAnsiTheme="minorEastAsia"/>
                <w:szCs w:val="18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szCs w:val="18"/>
                <w:lang w:eastAsia="ko-KR"/>
              </w:rPr>
              <w:t>카드 유형</w:t>
            </w:r>
          </w:p>
        </w:tc>
        <w:tc>
          <w:tcPr>
            <w:tcW w:w="1885" w:type="dxa"/>
            <w:vAlign w:val="center"/>
          </w:tcPr>
          <w:p w14:paraId="23BA56A9" w14:textId="77777777" w:rsidR="006A0499" w:rsidRPr="00CF5000" w:rsidRDefault="006A0499" w:rsidP="001B0A39">
            <w:pPr>
              <w:rPr>
                <w:rFonts w:asciiTheme="minorEastAsia" w:eastAsiaTheme="minorEastAsia" w:hAnsiTheme="minorEastAsia"/>
                <w:szCs w:val="18"/>
              </w:rPr>
            </w:pPr>
          </w:p>
        </w:tc>
      </w:tr>
    </w:tbl>
    <w:p w14:paraId="6A25FD36" w14:textId="77777777" w:rsidR="006A0499" w:rsidRPr="00002124" w:rsidRDefault="006A0499" w:rsidP="006A0499">
      <w:pPr>
        <w:tabs>
          <w:tab w:val="left" w:pos="3798"/>
        </w:tabs>
        <w:rPr>
          <w:rFonts w:asciiTheme="minorEastAsia" w:eastAsiaTheme="minorEastAsia" w:hAnsiTheme="minorEastAsia"/>
          <w:szCs w:val="18"/>
          <w:lang w:eastAsia="ko-KR"/>
        </w:rPr>
      </w:pPr>
      <w:r w:rsidRPr="00002124">
        <w:rPr>
          <w:rFonts w:asciiTheme="minorEastAsia" w:eastAsiaTheme="minorEastAsia" w:hAnsiTheme="minorEastAsia"/>
          <w:szCs w:val="18"/>
          <w:lang w:eastAsia="ko-KR"/>
        </w:rPr>
        <w:tab/>
      </w:r>
    </w:p>
    <w:p w14:paraId="4E6FE372" w14:textId="77777777" w:rsidR="006A0499" w:rsidRPr="00002124" w:rsidRDefault="006A0499" w:rsidP="006A0499">
      <w:pPr>
        <w:pStyle w:val="Numberedlist23"/>
        <w:tabs>
          <w:tab w:val="clear" w:pos="1080"/>
          <w:tab w:val="clear" w:pos="1440"/>
          <w:tab w:val="left" w:pos="709"/>
        </w:tabs>
        <w:rPr>
          <w:rFonts w:asciiTheme="minorEastAsia" w:eastAsiaTheme="minorEastAsia" w:hAnsiTheme="minorEastAsia"/>
          <w:b w:val="0"/>
          <w:bCs/>
          <w:lang w:eastAsia="ko-KR"/>
        </w:rPr>
      </w:pPr>
      <w:bookmarkStart w:id="121" w:name="_Toc97913426"/>
      <w:r w:rsidRPr="00002124">
        <w:rPr>
          <w:rFonts w:asciiTheme="minorEastAsia" w:eastAsiaTheme="minorEastAsia" w:hAnsiTheme="minorEastAsia" w:hint="eastAsia"/>
          <w:b w:val="0"/>
          <w:bCs/>
          <w:lang w:eastAsia="ko-KR"/>
        </w:rPr>
        <w:t>샘플 JSON예제</w:t>
      </w:r>
      <w:bookmarkEnd w:id="12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6"/>
      </w:tblGrid>
      <w:tr w:rsidR="006A0499" w:rsidRPr="00002124" w14:paraId="2BEE97BF" w14:textId="77777777" w:rsidTr="001B0A39">
        <w:tc>
          <w:tcPr>
            <w:tcW w:w="9684" w:type="dxa"/>
          </w:tcPr>
          <w:p w14:paraId="35757CA8" w14:textId="77777777" w:rsidR="006A0499" w:rsidRPr="00ED1773" w:rsidRDefault="006A0499" w:rsidP="001B0A39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{</w:t>
            </w:r>
          </w:p>
          <w:p w14:paraId="0E80AD43" w14:textId="77777777" w:rsidR="006A0499" w:rsidRPr="006A0499" w:rsidRDefault="006A0499" w:rsidP="006A0499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6A0499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</w:t>
            </w:r>
            <w:r w:rsidRPr="006A0499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"result"</w:t>
            </w:r>
            <w:r w:rsidRPr="006A0499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{</w:t>
            </w:r>
          </w:p>
          <w:p w14:paraId="79838E45" w14:textId="77777777" w:rsidR="006A0499" w:rsidRPr="006A0499" w:rsidRDefault="006A0499" w:rsidP="006A0499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6A0499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</w:t>
            </w:r>
            <w:r w:rsidRPr="006A0499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"resultCode"</w:t>
            </w:r>
            <w:r w:rsidRPr="006A0499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6A0499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"Y"</w:t>
            </w:r>
            <w:r w:rsidRPr="006A0499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,</w:t>
            </w:r>
          </w:p>
          <w:p w14:paraId="46F5F057" w14:textId="77777777" w:rsidR="006A0499" w:rsidRPr="006A0499" w:rsidRDefault="006A0499" w:rsidP="006A0499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6A0499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    </w:t>
            </w:r>
            <w:r w:rsidRPr="006A0499">
              <w:rPr>
                <w:rFonts w:ascii="Courier New" w:eastAsia="굴림" w:hAnsi="Courier New" w:cs="Courier New"/>
                <w:color w:val="A31515"/>
                <w:szCs w:val="18"/>
                <w:lang w:val="en-US" w:eastAsia="ko-KR"/>
              </w:rPr>
              <w:t>"resultMessage"</w:t>
            </w:r>
            <w:r w:rsidRPr="006A0499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: </w:t>
            </w:r>
            <w:r w:rsidRPr="006A0499">
              <w:rPr>
                <w:rFonts w:ascii="Courier New" w:eastAsia="굴림" w:hAnsi="Courier New" w:cs="Courier New"/>
                <w:color w:val="0451A5"/>
                <w:szCs w:val="18"/>
                <w:lang w:val="en-US" w:eastAsia="ko-KR"/>
              </w:rPr>
              <w:t>"VI"</w:t>
            </w:r>
          </w:p>
          <w:p w14:paraId="64121C6F" w14:textId="77777777" w:rsidR="006A0499" w:rsidRPr="006A0499" w:rsidRDefault="006A0499" w:rsidP="006A0499">
            <w:pPr>
              <w:shd w:val="clear" w:color="auto" w:fill="FFFFFE"/>
              <w:spacing w:line="270" w:lineRule="atLeast"/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</w:pPr>
            <w:r w:rsidRPr="006A0499">
              <w:rPr>
                <w:rFonts w:ascii="Courier New" w:eastAsia="굴림" w:hAnsi="Courier New" w:cs="Courier New"/>
                <w:color w:val="000000"/>
                <w:szCs w:val="18"/>
                <w:lang w:val="en-US" w:eastAsia="ko-KR"/>
              </w:rPr>
              <w:t>    }</w:t>
            </w:r>
          </w:p>
          <w:p w14:paraId="22C18035" w14:textId="554E9712" w:rsidR="006A0499" w:rsidRDefault="006A0499" w:rsidP="001B0A39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 w:rsidRPr="00ED1773"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}</w:t>
            </w:r>
          </w:p>
          <w:p w14:paraId="43068174" w14:textId="6BA118E7" w:rsidR="0067065D" w:rsidRDefault="0067065D" w:rsidP="001B0A39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</w:p>
          <w:p w14:paraId="1E4546FD" w14:textId="5C836804" w:rsidR="0067065D" w:rsidRDefault="0067065D" w:rsidP="001B0A39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Courier New" w:hint="eastAsia"/>
                <w:color w:val="000000"/>
                <w:szCs w:val="18"/>
                <w:lang w:val="en-US" w:eastAsia="ko-KR"/>
              </w:rPr>
              <w:lastRenderedPageBreak/>
              <w:t>카드 유형</w:t>
            </w:r>
          </w:p>
          <w:p w14:paraId="383A3CCB" w14:textId="37FB233E" w:rsidR="0067065D" w:rsidRDefault="0067065D" w:rsidP="001B0A39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Courier New" w:hint="eastAsia"/>
                <w:color w:val="000000"/>
                <w:szCs w:val="18"/>
                <w:lang w:val="en-US" w:eastAsia="ko-KR"/>
              </w:rPr>
              <w:t>A</w:t>
            </w:r>
            <w:r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X : American Express</w:t>
            </w:r>
          </w:p>
          <w:p w14:paraId="3883E554" w14:textId="31FFE66F" w:rsidR="0067065D" w:rsidRDefault="0067065D" w:rsidP="001B0A39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Courier New" w:hint="eastAsia"/>
                <w:color w:val="000000"/>
                <w:szCs w:val="18"/>
                <w:lang w:val="en-US" w:eastAsia="ko-KR"/>
              </w:rPr>
              <w:t>D</w:t>
            </w:r>
            <w:r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R : Discover</w:t>
            </w:r>
          </w:p>
          <w:p w14:paraId="10814383" w14:textId="77777777" w:rsidR="006A0499" w:rsidRDefault="0067065D" w:rsidP="0067065D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Courier New" w:hint="eastAsia"/>
                <w:color w:val="000000"/>
                <w:szCs w:val="18"/>
                <w:lang w:val="en-US" w:eastAsia="ko-KR"/>
              </w:rPr>
              <w:t>J</w:t>
            </w:r>
            <w:r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C : JCB</w:t>
            </w:r>
          </w:p>
          <w:p w14:paraId="5AD217E8" w14:textId="77777777" w:rsidR="0067065D" w:rsidRDefault="0067065D" w:rsidP="0067065D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Courier New" w:hint="eastAsia"/>
                <w:color w:val="000000"/>
                <w:szCs w:val="18"/>
                <w:lang w:val="en-US" w:eastAsia="ko-KR"/>
              </w:rPr>
              <w:t>M</w:t>
            </w:r>
            <w:r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S : MasterCard</w:t>
            </w:r>
          </w:p>
          <w:p w14:paraId="45EC9A27" w14:textId="77777777" w:rsidR="0067065D" w:rsidRDefault="0067065D" w:rsidP="0067065D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Courier New" w:hint="eastAsia"/>
                <w:color w:val="000000"/>
                <w:szCs w:val="18"/>
                <w:lang w:val="en-US" w:eastAsia="ko-KR"/>
              </w:rPr>
              <w:t>V</w:t>
            </w:r>
            <w:r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I : VISA</w:t>
            </w:r>
          </w:p>
          <w:p w14:paraId="458CB301" w14:textId="77777777" w:rsidR="0067065D" w:rsidRDefault="0067065D" w:rsidP="0067065D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Courier New" w:hint="eastAsia"/>
                <w:color w:val="000000"/>
                <w:szCs w:val="18"/>
                <w:lang w:val="en-US" w:eastAsia="ko-KR"/>
              </w:rPr>
              <w:t>U</w:t>
            </w:r>
            <w:r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N : UnionPay</w:t>
            </w:r>
          </w:p>
          <w:p w14:paraId="746042C6" w14:textId="2C426024" w:rsidR="0067065D" w:rsidRPr="0067065D" w:rsidRDefault="0067065D" w:rsidP="0067065D">
            <w:pPr>
              <w:shd w:val="clear" w:color="auto" w:fill="FFFFFE"/>
              <w:spacing w:line="270" w:lineRule="atLeast"/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</w:pPr>
            <w:r>
              <w:rPr>
                <w:rFonts w:asciiTheme="minorEastAsia" w:eastAsiaTheme="minorEastAsia" w:hAnsiTheme="minorEastAsia" w:cs="Courier New" w:hint="eastAsia"/>
                <w:color w:val="000000"/>
                <w:szCs w:val="18"/>
                <w:lang w:val="en-US" w:eastAsia="ko-KR"/>
              </w:rPr>
              <w:t>C</w:t>
            </w:r>
            <w:r>
              <w:rPr>
                <w:rFonts w:asciiTheme="minorEastAsia" w:eastAsiaTheme="minorEastAsia" w:hAnsiTheme="minorEastAsia" w:cs="Courier New"/>
                <w:color w:val="000000"/>
                <w:szCs w:val="18"/>
                <w:lang w:val="en-US" w:eastAsia="ko-KR"/>
              </w:rPr>
              <w:t>D : Local Card</w:t>
            </w:r>
          </w:p>
        </w:tc>
      </w:tr>
    </w:tbl>
    <w:p w14:paraId="7B4050ED" w14:textId="77777777" w:rsidR="006A0499" w:rsidRDefault="006A0499" w:rsidP="006A0499">
      <w:pPr>
        <w:rPr>
          <w:rFonts w:asciiTheme="minorEastAsia" w:eastAsiaTheme="minorEastAsia" w:hAnsiTheme="minorEastAsia"/>
          <w:b/>
          <w:sz w:val="24"/>
          <w:lang w:eastAsia="ko-KR"/>
        </w:rPr>
      </w:pPr>
    </w:p>
    <w:p w14:paraId="12496E93" w14:textId="77777777" w:rsidR="000D53F8" w:rsidRPr="00002124" w:rsidRDefault="000D53F8" w:rsidP="00724F06">
      <w:pPr>
        <w:rPr>
          <w:rFonts w:asciiTheme="minorEastAsia" w:eastAsiaTheme="minorEastAsia" w:hAnsiTheme="minorEastAsia"/>
          <w:b/>
          <w:sz w:val="24"/>
          <w:lang w:eastAsia="ko-KR"/>
        </w:rPr>
      </w:pPr>
    </w:p>
    <w:sectPr w:rsidR="000D53F8" w:rsidRPr="00002124" w:rsidSect="00A71836">
      <w:pgSz w:w="11907" w:h="16840" w:code="9"/>
      <w:pgMar w:top="1440" w:right="1225" w:bottom="1440" w:left="1196" w:header="720" w:footer="5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681B1" w14:textId="77777777" w:rsidR="00D2044C" w:rsidRDefault="00D2044C">
      <w:r>
        <w:separator/>
      </w:r>
    </w:p>
  </w:endnote>
  <w:endnote w:type="continuationSeparator" w:id="0">
    <w:p w14:paraId="71FC27D2" w14:textId="77777777" w:rsidR="00D2044C" w:rsidRDefault="00D20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Y울릉도M">
    <w:altName w:val="바탕"/>
    <w:panose1 w:val="020B0604020202020204"/>
    <w:charset w:val="81"/>
    <w:family w:val="roman"/>
    <w:pitch w:val="variable"/>
    <w:sig w:usb0="00000000" w:usb1="19D77CF9" w:usb2="00000010" w:usb3="00000000" w:csb0="00080000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Futura Md">
    <w:altName w:val="Lucida Sans Unicode"/>
    <w:panose1 w:val="020B0602020204020303"/>
    <w:charset w:val="00"/>
    <w:family w:val="swiss"/>
    <w:pitch w:val="variable"/>
    <w:sig w:usb0="800008E7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휴먼새내기체">
    <w:panose1 w:val="020B0604020202020204"/>
    <w:charset w:val="81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2gtrE"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7EDEF" w14:textId="77777777" w:rsidR="00780411" w:rsidRDefault="00780411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3864B" w14:textId="77777777" w:rsidR="00D2044C" w:rsidRDefault="00D2044C">
      <w:r>
        <w:separator/>
      </w:r>
    </w:p>
  </w:footnote>
  <w:footnote w:type="continuationSeparator" w:id="0">
    <w:p w14:paraId="52AF43D1" w14:textId="77777777" w:rsidR="00D2044C" w:rsidRDefault="00D204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71" w:type="dxa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552"/>
      <w:gridCol w:w="4536"/>
      <w:gridCol w:w="2410"/>
    </w:tblGrid>
    <w:tr w:rsidR="00780411" w:rsidRPr="007C2FA8" w14:paraId="01B893C4" w14:textId="77777777">
      <w:trPr>
        <w:cantSplit/>
        <w:trHeight w:val="806"/>
      </w:trPr>
      <w:tc>
        <w:tcPr>
          <w:tcW w:w="2552" w:type="dxa"/>
          <w:tcBorders>
            <w:top w:val="double" w:sz="6" w:space="0" w:color="auto"/>
            <w:right w:val="dotted" w:sz="4" w:space="0" w:color="auto"/>
          </w:tcBorders>
        </w:tcPr>
        <w:p w14:paraId="3457C890" w14:textId="77777777" w:rsidR="00780411" w:rsidRPr="007C2FA8" w:rsidRDefault="00780411" w:rsidP="00C76570">
          <w:pPr>
            <w:spacing w:before="60" w:after="40"/>
            <w:ind w:right="-72"/>
            <w:jc w:val="center"/>
            <w:rPr>
              <w:rFonts w:ascii="굴림" w:eastAsia="굴림" w:hAnsi="굴림"/>
              <w:sz w:val="24"/>
              <w:szCs w:val="24"/>
              <w:lang w:eastAsia="ko-KR"/>
            </w:rPr>
          </w:pPr>
          <w:bookmarkStart w:id="36" w:name="hp_Header"/>
        </w:p>
      </w:tc>
      <w:tc>
        <w:tcPr>
          <w:tcW w:w="4536" w:type="dxa"/>
          <w:tcBorders>
            <w:left w:val="nil"/>
            <w:right w:val="nil"/>
          </w:tcBorders>
          <w:vAlign w:val="center"/>
        </w:tcPr>
        <w:p w14:paraId="31ADB127" w14:textId="4B465C11" w:rsidR="00780411" w:rsidRPr="00D56B70" w:rsidRDefault="00780411" w:rsidP="00681AAB">
          <w:pPr>
            <w:spacing w:before="100" w:after="60"/>
            <w:jc w:val="center"/>
            <w:rPr>
              <w:rFonts w:ascii="맑은 고딕" w:eastAsia="맑은 고딕" w:hAnsi="맑은 고딕"/>
              <w:b/>
              <w:sz w:val="28"/>
              <w:lang w:eastAsia="ko-KR"/>
            </w:rPr>
          </w:pPr>
          <w:r>
            <w:rPr>
              <w:rFonts w:ascii="맑은 고딕" w:eastAsia="맑은 고딕" w:hAnsi="맑은 고딕"/>
              <w:b/>
              <w:sz w:val="28"/>
              <w:lang w:eastAsia="ko-KR"/>
            </w:rPr>
            <w:t xml:space="preserve"> </w:t>
          </w:r>
          <w:r w:rsidR="00EC6FE1">
            <w:rPr>
              <w:rFonts w:ascii="맑은 고딕" w:eastAsia="맑은 고딕" w:hAnsi="맑은 고딕" w:hint="eastAsia"/>
              <w:b/>
              <w:sz w:val="28"/>
              <w:lang w:eastAsia="ko-KR"/>
            </w:rPr>
            <w:t>ooo 호텔</w:t>
          </w:r>
          <w:r>
            <w:rPr>
              <w:rFonts w:ascii="맑은 고딕" w:eastAsia="맑은 고딕" w:hAnsi="맑은 고딕"/>
              <w:b/>
              <w:sz w:val="28"/>
              <w:lang w:eastAsia="ko-KR"/>
            </w:rPr>
            <w:t xml:space="preserve"> AP</w:t>
          </w:r>
          <w:r w:rsidRPr="00D56B70">
            <w:rPr>
              <w:rFonts w:ascii="맑은 고딕" w:eastAsia="맑은 고딕" w:hAnsi="맑은 고딕" w:hint="eastAsia"/>
              <w:b/>
              <w:sz w:val="28"/>
              <w:lang w:eastAsia="ko-KR"/>
            </w:rPr>
            <w:t xml:space="preserve">I연동 규격서:: </w:t>
          </w:r>
        </w:p>
      </w:tc>
      <w:tc>
        <w:tcPr>
          <w:tcW w:w="2410" w:type="dxa"/>
          <w:tcBorders>
            <w:top w:val="double" w:sz="6" w:space="0" w:color="auto"/>
            <w:left w:val="dotted" w:sz="4" w:space="0" w:color="auto"/>
          </w:tcBorders>
          <w:vAlign w:val="center"/>
        </w:tcPr>
        <w:p w14:paraId="6F71F45D" w14:textId="77777777" w:rsidR="00780411" w:rsidRPr="007C2FA8" w:rsidRDefault="00780411" w:rsidP="001A4491">
          <w:pPr>
            <w:spacing w:before="60" w:after="40"/>
            <w:ind w:right="-72"/>
            <w:jc w:val="center"/>
            <w:rPr>
              <w:rFonts w:ascii="굴림" w:eastAsia="굴림" w:hAnsi="굴림"/>
              <w:sz w:val="32"/>
              <w:lang w:eastAsia="ko-KR"/>
            </w:rPr>
          </w:pPr>
        </w:p>
      </w:tc>
    </w:tr>
    <w:bookmarkEnd w:id="36"/>
  </w:tbl>
  <w:p w14:paraId="210982F9" w14:textId="77777777" w:rsidR="00780411" w:rsidRPr="007C2FA8" w:rsidRDefault="00780411">
    <w:pPr>
      <w:pStyle w:val="a7"/>
      <w:rPr>
        <w:rFonts w:ascii="굴림" w:eastAsia="굴림" w:hAnsi="굴림"/>
        <w:sz w:val="12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2D4"/>
    <w:multiLevelType w:val="multilevel"/>
    <w:tmpl w:val="5AF263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pStyle w:val="TitlePageHead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080" w:hanging="360"/>
      </w:pPr>
    </w:lvl>
    <w:lvl w:ilvl="3">
      <w:start w:val="1"/>
      <w:numFmt w:val="decimal"/>
      <w:lvlText w:val="%4.%1.%2.%3."/>
      <w:lvlJc w:val="left"/>
      <w:pPr>
        <w:tabs>
          <w:tab w:val="num" w:pos="216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6144F26"/>
    <w:multiLevelType w:val="hybridMultilevel"/>
    <w:tmpl w:val="C49881E8"/>
    <w:lvl w:ilvl="0" w:tplc="34B08B98">
      <w:start w:val="1"/>
      <w:numFmt w:val="decimal"/>
      <w:lvlText w:val="%1-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ind w:left="3840" w:hanging="400"/>
      </w:pPr>
    </w:lvl>
  </w:abstractNum>
  <w:abstractNum w:abstractNumId="2" w15:restartNumberingAfterBreak="0">
    <w:nsid w:val="064065D3"/>
    <w:multiLevelType w:val="multilevel"/>
    <w:tmpl w:val="1C02F612"/>
    <w:lvl w:ilvl="0">
      <w:start w:val="3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2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3"/>
      <w:numFmt w:val="decimal"/>
      <w:lvlText w:val="3.5.1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06E2377F"/>
    <w:multiLevelType w:val="multilevel"/>
    <w:tmpl w:val="4C364944"/>
    <w:lvl w:ilvl="0">
      <w:start w:val="3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2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3.4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094D11C8"/>
    <w:multiLevelType w:val="hybridMultilevel"/>
    <w:tmpl w:val="402A205C"/>
    <w:lvl w:ilvl="0" w:tplc="3B967836">
      <w:numFmt w:val="bullet"/>
      <w:lvlText w:val="-"/>
      <w:lvlJc w:val="left"/>
      <w:pPr>
        <w:ind w:left="42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60" w:hanging="400"/>
      </w:pPr>
      <w:rPr>
        <w:rFonts w:ascii="Wingdings" w:hAnsi="Wingdings" w:hint="default"/>
      </w:rPr>
    </w:lvl>
  </w:abstractNum>
  <w:abstractNum w:abstractNumId="5" w15:restartNumberingAfterBreak="0">
    <w:nsid w:val="0AAE6352"/>
    <w:multiLevelType w:val="hybridMultilevel"/>
    <w:tmpl w:val="71A410B8"/>
    <w:lvl w:ilvl="0" w:tplc="9C1ED3DE">
      <w:numFmt w:val="bullet"/>
      <w:lvlText w:val="-"/>
      <w:lvlJc w:val="left"/>
      <w:pPr>
        <w:ind w:left="54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98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8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00"/>
      </w:pPr>
      <w:rPr>
        <w:rFonts w:ascii="Wingdings" w:hAnsi="Wingdings" w:hint="default"/>
      </w:rPr>
    </w:lvl>
  </w:abstractNum>
  <w:abstractNum w:abstractNumId="6" w15:restartNumberingAfterBreak="0">
    <w:nsid w:val="0BD6553C"/>
    <w:multiLevelType w:val="multilevel"/>
    <w:tmpl w:val="B29CACA0"/>
    <w:lvl w:ilvl="0">
      <w:start w:val="3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2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3.3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0BF97621"/>
    <w:multiLevelType w:val="hybridMultilevel"/>
    <w:tmpl w:val="5C60654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25A3F6B"/>
    <w:multiLevelType w:val="hybridMultilevel"/>
    <w:tmpl w:val="4746946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3247535"/>
    <w:multiLevelType w:val="hybridMultilevel"/>
    <w:tmpl w:val="B928AE36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4C6147B"/>
    <w:multiLevelType w:val="hybridMultilevel"/>
    <w:tmpl w:val="E61201CE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1" w15:restartNumberingAfterBreak="0">
    <w:nsid w:val="163065FE"/>
    <w:multiLevelType w:val="hybridMultilevel"/>
    <w:tmpl w:val="42844B5C"/>
    <w:lvl w:ilvl="0" w:tplc="EAA428A2">
      <w:start w:val="1"/>
      <w:numFmt w:val="decimal"/>
      <w:lvlText w:val="2.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90F10A2"/>
    <w:multiLevelType w:val="hybridMultilevel"/>
    <w:tmpl w:val="F88CCA2E"/>
    <w:lvl w:ilvl="0" w:tplc="F8D23DDE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FB6234B"/>
    <w:multiLevelType w:val="hybridMultilevel"/>
    <w:tmpl w:val="229ACA8C"/>
    <w:lvl w:ilvl="0" w:tplc="5B008712"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60" w:hanging="400"/>
      </w:pPr>
    </w:lvl>
    <w:lvl w:ilvl="2" w:tplc="0409001B" w:tentative="1">
      <w:start w:val="1"/>
      <w:numFmt w:val="lowerRoman"/>
      <w:lvlText w:val="%3."/>
      <w:lvlJc w:val="right"/>
      <w:pPr>
        <w:ind w:left="1260" w:hanging="400"/>
      </w:pPr>
    </w:lvl>
    <w:lvl w:ilvl="3" w:tplc="0409000F" w:tentative="1">
      <w:start w:val="1"/>
      <w:numFmt w:val="decimal"/>
      <w:lvlText w:val="%4."/>
      <w:lvlJc w:val="left"/>
      <w:pPr>
        <w:ind w:left="1660" w:hanging="400"/>
      </w:pPr>
    </w:lvl>
    <w:lvl w:ilvl="4" w:tplc="04090019" w:tentative="1">
      <w:start w:val="1"/>
      <w:numFmt w:val="upperLetter"/>
      <w:lvlText w:val="%5."/>
      <w:lvlJc w:val="left"/>
      <w:pPr>
        <w:ind w:left="2060" w:hanging="400"/>
      </w:pPr>
    </w:lvl>
    <w:lvl w:ilvl="5" w:tplc="0409001B" w:tentative="1">
      <w:start w:val="1"/>
      <w:numFmt w:val="lowerRoman"/>
      <w:lvlText w:val="%6."/>
      <w:lvlJc w:val="right"/>
      <w:pPr>
        <w:ind w:left="2460" w:hanging="400"/>
      </w:pPr>
    </w:lvl>
    <w:lvl w:ilvl="6" w:tplc="0409000F" w:tentative="1">
      <w:start w:val="1"/>
      <w:numFmt w:val="decimal"/>
      <w:lvlText w:val="%7."/>
      <w:lvlJc w:val="left"/>
      <w:pPr>
        <w:ind w:left="2860" w:hanging="400"/>
      </w:pPr>
    </w:lvl>
    <w:lvl w:ilvl="7" w:tplc="04090019" w:tentative="1">
      <w:start w:val="1"/>
      <w:numFmt w:val="upperLetter"/>
      <w:lvlText w:val="%8."/>
      <w:lvlJc w:val="left"/>
      <w:pPr>
        <w:ind w:left="3260" w:hanging="400"/>
      </w:pPr>
    </w:lvl>
    <w:lvl w:ilvl="8" w:tplc="0409001B" w:tentative="1">
      <w:start w:val="1"/>
      <w:numFmt w:val="lowerRoman"/>
      <w:lvlText w:val="%9."/>
      <w:lvlJc w:val="right"/>
      <w:pPr>
        <w:ind w:left="3660" w:hanging="400"/>
      </w:pPr>
    </w:lvl>
  </w:abstractNum>
  <w:abstractNum w:abstractNumId="14" w15:restartNumberingAfterBreak="0">
    <w:nsid w:val="2FEC310D"/>
    <w:multiLevelType w:val="multilevel"/>
    <w:tmpl w:val="105844C4"/>
    <w:lvl w:ilvl="0">
      <w:start w:val="3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2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3.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30072BD5"/>
    <w:multiLevelType w:val="hybridMultilevel"/>
    <w:tmpl w:val="B70A81D8"/>
    <w:lvl w:ilvl="0" w:tplc="BD9A35C8">
      <w:start w:val="1"/>
      <w:numFmt w:val="upp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6A10C42"/>
    <w:multiLevelType w:val="hybridMultilevel"/>
    <w:tmpl w:val="EB1A08FE"/>
    <w:lvl w:ilvl="0" w:tplc="6CDCBEA8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7086D18"/>
    <w:multiLevelType w:val="multilevel"/>
    <w:tmpl w:val="6B840978"/>
    <w:lvl w:ilvl="0">
      <w:start w:val="3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2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3"/>
      <w:numFmt w:val="decimal"/>
      <w:lvlText w:val="3.4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3746462F"/>
    <w:multiLevelType w:val="multilevel"/>
    <w:tmpl w:val="23B4056C"/>
    <w:lvl w:ilvl="0">
      <w:start w:val="1"/>
      <w:numFmt w:val="decimal"/>
      <w:pStyle w:val="Numberedlist3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pStyle w:val="Numberedlist32"/>
      <w:lvlText w:val="%2)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pStyle w:val="Numberedlist33"/>
      <w:lvlText w:val="%3)"/>
      <w:lvlJc w:val="left"/>
      <w:pPr>
        <w:tabs>
          <w:tab w:val="num" w:pos="720"/>
        </w:tabs>
        <w:ind w:left="360" w:hanging="360"/>
      </w:pPr>
    </w:lvl>
    <w:lvl w:ilvl="3">
      <w:start w:val="1"/>
      <w:numFmt w:val="none"/>
      <w:lvlText w:val=""/>
      <w:lvlJc w:val="left"/>
      <w:pPr>
        <w:tabs>
          <w:tab w:val="num" w:pos="1440"/>
        </w:tabs>
        <w:ind w:left="1440" w:hanging="360"/>
      </w:p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3ACA10AB"/>
    <w:multiLevelType w:val="multilevel"/>
    <w:tmpl w:val="33F0DA2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3E452EDE"/>
    <w:multiLevelType w:val="singleLevel"/>
    <w:tmpl w:val="293C69B4"/>
    <w:lvl w:ilvl="0">
      <w:start w:val="1"/>
      <w:numFmt w:val="bullet"/>
      <w:pStyle w:val="Bulletwithtex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</w:abstractNum>
  <w:abstractNum w:abstractNumId="21" w15:restartNumberingAfterBreak="0">
    <w:nsid w:val="3E493F38"/>
    <w:multiLevelType w:val="hybridMultilevel"/>
    <w:tmpl w:val="B074DE1C"/>
    <w:lvl w:ilvl="0" w:tplc="014E60D8">
      <w:numFmt w:val="bullet"/>
      <w:lvlText w:val=""/>
      <w:lvlJc w:val="left"/>
      <w:pPr>
        <w:ind w:left="9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00"/>
      </w:pPr>
      <w:rPr>
        <w:rFonts w:ascii="Wingdings" w:hAnsi="Wingdings" w:hint="default"/>
      </w:rPr>
    </w:lvl>
  </w:abstractNum>
  <w:abstractNum w:abstractNumId="22" w15:restartNumberingAfterBreak="0">
    <w:nsid w:val="3E7A1701"/>
    <w:multiLevelType w:val="hybridMultilevel"/>
    <w:tmpl w:val="D71E562C"/>
    <w:lvl w:ilvl="0" w:tplc="D1E61DF0">
      <w:start w:val="1"/>
      <w:numFmt w:val="decimal"/>
      <w:lvlText w:val="3.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3FBF39E1"/>
    <w:multiLevelType w:val="multilevel"/>
    <w:tmpl w:val="4F12D24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412202FA"/>
    <w:multiLevelType w:val="hybridMultilevel"/>
    <w:tmpl w:val="DC80AD0C"/>
    <w:lvl w:ilvl="0" w:tplc="5A10A16A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43001C79"/>
    <w:multiLevelType w:val="hybridMultilevel"/>
    <w:tmpl w:val="0CCAF508"/>
    <w:lvl w:ilvl="0" w:tplc="EBFCC4DE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49685027"/>
    <w:multiLevelType w:val="hybridMultilevel"/>
    <w:tmpl w:val="011A91B4"/>
    <w:lvl w:ilvl="0" w:tplc="AB6AAF56">
      <w:start w:val="2020"/>
      <w:numFmt w:val="bullet"/>
      <w:lvlText w:val=""/>
      <w:lvlJc w:val="left"/>
      <w:pPr>
        <w:ind w:left="760" w:hanging="360"/>
      </w:pPr>
      <w:rPr>
        <w:rFonts w:ascii="Wingdings" w:eastAsia="HY울릉도M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4B9F6843"/>
    <w:multiLevelType w:val="hybridMultilevel"/>
    <w:tmpl w:val="292CF1DE"/>
    <w:lvl w:ilvl="0" w:tplc="173013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4CB16736"/>
    <w:multiLevelType w:val="multilevel"/>
    <w:tmpl w:val="C1A0BC8A"/>
    <w:lvl w:ilvl="0">
      <w:start w:val="3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9" w15:restartNumberingAfterBreak="0">
    <w:nsid w:val="4DF62EAF"/>
    <w:multiLevelType w:val="hybridMultilevel"/>
    <w:tmpl w:val="2E7A679A"/>
    <w:lvl w:ilvl="0" w:tplc="3070810E">
      <w:numFmt w:val="decimal"/>
      <w:lvlText w:val="3.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1AD17DA"/>
    <w:multiLevelType w:val="hybridMultilevel"/>
    <w:tmpl w:val="5308CC32"/>
    <w:lvl w:ilvl="0" w:tplc="68D4E9AA">
      <w:start w:val="1"/>
      <w:numFmt w:val="decimal"/>
      <w:lvlText w:val="1.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5653A36"/>
    <w:multiLevelType w:val="hybridMultilevel"/>
    <w:tmpl w:val="BFE085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582F4130"/>
    <w:multiLevelType w:val="singleLevel"/>
    <w:tmpl w:val="D6947B42"/>
    <w:lvl w:ilvl="0">
      <w:start w:val="1"/>
      <w:numFmt w:val="bullet"/>
      <w:pStyle w:val="Bulletwithtext1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16"/>
      </w:rPr>
    </w:lvl>
  </w:abstractNum>
  <w:abstractNum w:abstractNumId="33" w15:restartNumberingAfterBreak="0">
    <w:nsid w:val="5A4B31C6"/>
    <w:multiLevelType w:val="multilevel"/>
    <w:tmpl w:val="87DC6C90"/>
    <w:lvl w:ilvl="0">
      <w:start w:val="3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0D10FB8"/>
    <w:multiLevelType w:val="hybridMultilevel"/>
    <w:tmpl w:val="545E0AF4"/>
    <w:lvl w:ilvl="0" w:tplc="499C40DA">
      <w:numFmt w:val="bullet"/>
      <w:lvlText w:val="-"/>
      <w:lvlJc w:val="left"/>
      <w:pPr>
        <w:ind w:left="54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00"/>
      </w:pPr>
      <w:rPr>
        <w:rFonts w:ascii="Wingdings" w:hAnsi="Wingdings" w:hint="default"/>
      </w:rPr>
    </w:lvl>
  </w:abstractNum>
  <w:abstractNum w:abstractNumId="35" w15:restartNumberingAfterBreak="0">
    <w:nsid w:val="61484059"/>
    <w:multiLevelType w:val="singleLevel"/>
    <w:tmpl w:val="80C2143E"/>
    <w:lvl w:ilvl="0">
      <w:start w:val="1"/>
      <w:numFmt w:val="decimal"/>
      <w:pStyle w:val="Numberedlist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3075CD5"/>
    <w:multiLevelType w:val="singleLevel"/>
    <w:tmpl w:val="94A63540"/>
    <w:lvl w:ilvl="0">
      <w:start w:val="1"/>
      <w:numFmt w:val="bullet"/>
      <w:pStyle w:val="Bulletwithtext4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2"/>
      </w:rPr>
    </w:lvl>
  </w:abstractNum>
  <w:abstractNum w:abstractNumId="37" w15:restartNumberingAfterBreak="0">
    <w:nsid w:val="64E27236"/>
    <w:multiLevelType w:val="hybridMultilevel"/>
    <w:tmpl w:val="0C22BA3A"/>
    <w:lvl w:ilvl="0" w:tplc="9E0842DA">
      <w:start w:val="2019"/>
      <w:numFmt w:val="bullet"/>
      <w:lvlText w:val="-"/>
      <w:lvlJc w:val="left"/>
      <w:pPr>
        <w:ind w:left="54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00"/>
      </w:pPr>
      <w:rPr>
        <w:rFonts w:ascii="Wingdings" w:hAnsi="Wingdings" w:hint="default"/>
      </w:rPr>
    </w:lvl>
  </w:abstractNum>
  <w:abstractNum w:abstractNumId="38" w15:restartNumberingAfterBreak="0">
    <w:nsid w:val="65757AEA"/>
    <w:multiLevelType w:val="multilevel"/>
    <w:tmpl w:val="A36C0A3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3.1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66BC0EE3"/>
    <w:multiLevelType w:val="multilevel"/>
    <w:tmpl w:val="1676F4E6"/>
    <w:lvl w:ilvl="0">
      <w:start w:val="3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2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3"/>
      <w:numFmt w:val="decimal"/>
      <w:lvlText w:val="3.3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0" w15:restartNumberingAfterBreak="0">
    <w:nsid w:val="67DE6F90"/>
    <w:multiLevelType w:val="singleLevel"/>
    <w:tmpl w:val="1E88CE50"/>
    <w:lvl w:ilvl="0">
      <w:start w:val="1"/>
      <w:numFmt w:val="bullet"/>
      <w:pStyle w:val="Bulletwithtext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sz w:val="24"/>
      </w:rPr>
    </w:lvl>
  </w:abstractNum>
  <w:abstractNum w:abstractNumId="41" w15:restartNumberingAfterBreak="0">
    <w:nsid w:val="68804DFB"/>
    <w:multiLevelType w:val="multilevel"/>
    <w:tmpl w:val="80FA84AC"/>
    <w:lvl w:ilvl="0">
      <w:start w:val="1"/>
      <w:numFmt w:val="decimal"/>
      <w:pStyle w:val="Numberedlist21"/>
      <w:lvlText w:val="%1.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Numberedlist22"/>
      <w:lvlText w:val="%1.%2."/>
      <w:lvlJc w:val="left"/>
      <w:pPr>
        <w:tabs>
          <w:tab w:val="num" w:pos="720"/>
        </w:tabs>
        <w:ind w:left="360" w:hanging="360"/>
      </w:pPr>
    </w:lvl>
    <w:lvl w:ilvl="2">
      <w:start w:val="1"/>
      <w:numFmt w:val="decimal"/>
      <w:pStyle w:val="Numberedlist23"/>
      <w:lvlText w:val="%1.%2.%3."/>
      <w:lvlJc w:val="left"/>
      <w:pPr>
        <w:tabs>
          <w:tab w:val="num" w:pos="1440"/>
        </w:tabs>
        <w:ind w:left="1080" w:hanging="360"/>
      </w:pPr>
    </w:lvl>
    <w:lvl w:ilvl="3">
      <w:start w:val="1"/>
      <w:numFmt w:val="decimal"/>
      <w:pStyle w:val="Numberedlist24"/>
      <w:lvlText w:val="%1.%2.%3.%4."/>
      <w:lvlJc w:val="left"/>
      <w:pPr>
        <w:tabs>
          <w:tab w:val="num" w:pos="216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68B65A9D"/>
    <w:multiLevelType w:val="hybridMultilevel"/>
    <w:tmpl w:val="B434D2C8"/>
    <w:lvl w:ilvl="0" w:tplc="2C38C2FC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43" w15:restartNumberingAfterBreak="0">
    <w:nsid w:val="6B1C5717"/>
    <w:multiLevelType w:val="hybridMultilevel"/>
    <w:tmpl w:val="C0CA819E"/>
    <w:lvl w:ilvl="0" w:tplc="834C983C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44" w15:restartNumberingAfterBreak="0">
    <w:nsid w:val="6D4B238B"/>
    <w:multiLevelType w:val="singleLevel"/>
    <w:tmpl w:val="3086DEE0"/>
    <w:lvl w:ilvl="0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b w:val="0"/>
        <w:i w:val="0"/>
        <w:sz w:val="16"/>
      </w:rPr>
    </w:lvl>
  </w:abstractNum>
  <w:num w:numId="1" w16cid:durableId="195192426">
    <w:abstractNumId w:val="41"/>
  </w:num>
  <w:num w:numId="2" w16cid:durableId="1999647361">
    <w:abstractNumId w:val="35"/>
  </w:num>
  <w:num w:numId="3" w16cid:durableId="555438189">
    <w:abstractNumId w:val="0"/>
  </w:num>
  <w:num w:numId="4" w16cid:durableId="1214148512">
    <w:abstractNumId w:val="18"/>
  </w:num>
  <w:num w:numId="5" w16cid:durableId="2087218766">
    <w:abstractNumId w:val="20"/>
  </w:num>
  <w:num w:numId="6" w16cid:durableId="772475733">
    <w:abstractNumId w:val="40"/>
  </w:num>
  <w:num w:numId="7" w16cid:durableId="1403790964">
    <w:abstractNumId w:val="32"/>
  </w:num>
  <w:num w:numId="8" w16cid:durableId="413236930">
    <w:abstractNumId w:val="36"/>
  </w:num>
  <w:num w:numId="9" w16cid:durableId="1296134860">
    <w:abstractNumId w:val="44"/>
  </w:num>
  <w:num w:numId="10" w16cid:durableId="2137481439">
    <w:abstractNumId w:val="9"/>
  </w:num>
  <w:num w:numId="11" w16cid:durableId="832836886">
    <w:abstractNumId w:val="30"/>
  </w:num>
  <w:num w:numId="12" w16cid:durableId="2096128968">
    <w:abstractNumId w:val="11"/>
  </w:num>
  <w:num w:numId="13" w16cid:durableId="671445710">
    <w:abstractNumId w:val="38"/>
  </w:num>
  <w:num w:numId="14" w16cid:durableId="1139609107">
    <w:abstractNumId w:val="22"/>
  </w:num>
  <w:num w:numId="15" w16cid:durableId="1493839186">
    <w:abstractNumId w:val="14"/>
  </w:num>
  <w:num w:numId="16" w16cid:durableId="1626622009">
    <w:abstractNumId w:val="39"/>
  </w:num>
  <w:num w:numId="17" w16cid:durableId="2102601218">
    <w:abstractNumId w:val="6"/>
  </w:num>
  <w:num w:numId="18" w16cid:durableId="2133477673">
    <w:abstractNumId w:val="17"/>
  </w:num>
  <w:num w:numId="19" w16cid:durableId="769474880">
    <w:abstractNumId w:val="3"/>
  </w:num>
  <w:num w:numId="20" w16cid:durableId="784881782">
    <w:abstractNumId w:val="2"/>
  </w:num>
  <w:num w:numId="21" w16cid:durableId="1525360415">
    <w:abstractNumId w:val="29"/>
  </w:num>
  <w:num w:numId="22" w16cid:durableId="1337657369">
    <w:abstractNumId w:val="27"/>
  </w:num>
  <w:num w:numId="23" w16cid:durableId="779108946">
    <w:abstractNumId w:val="5"/>
  </w:num>
  <w:num w:numId="24" w16cid:durableId="1478449737">
    <w:abstractNumId w:val="21"/>
  </w:num>
  <w:num w:numId="25" w16cid:durableId="2008824515">
    <w:abstractNumId w:val="31"/>
  </w:num>
  <w:num w:numId="26" w16cid:durableId="1503817028">
    <w:abstractNumId w:val="8"/>
  </w:num>
  <w:num w:numId="27" w16cid:durableId="806774189">
    <w:abstractNumId w:val="34"/>
  </w:num>
  <w:num w:numId="28" w16cid:durableId="407312364">
    <w:abstractNumId w:val="12"/>
  </w:num>
  <w:num w:numId="29" w16cid:durableId="63455721">
    <w:abstractNumId w:val="37"/>
  </w:num>
  <w:num w:numId="30" w16cid:durableId="2090538332">
    <w:abstractNumId w:val="25"/>
  </w:num>
  <w:num w:numId="31" w16cid:durableId="825323689">
    <w:abstractNumId w:val="43"/>
  </w:num>
  <w:num w:numId="32" w16cid:durableId="1828981016">
    <w:abstractNumId w:val="19"/>
  </w:num>
  <w:num w:numId="33" w16cid:durableId="105732434">
    <w:abstractNumId w:val="23"/>
  </w:num>
  <w:num w:numId="34" w16cid:durableId="1882090497">
    <w:abstractNumId w:val="28"/>
  </w:num>
  <w:num w:numId="35" w16cid:durableId="276067965">
    <w:abstractNumId w:val="33"/>
  </w:num>
  <w:num w:numId="36" w16cid:durableId="801970369">
    <w:abstractNumId w:val="1"/>
  </w:num>
  <w:num w:numId="37" w16cid:durableId="2064863516">
    <w:abstractNumId w:val="15"/>
  </w:num>
  <w:num w:numId="38" w16cid:durableId="1864244237">
    <w:abstractNumId w:val="42"/>
  </w:num>
  <w:num w:numId="39" w16cid:durableId="1815565252">
    <w:abstractNumId w:val="13"/>
  </w:num>
  <w:num w:numId="40" w16cid:durableId="858466448">
    <w:abstractNumId w:val="4"/>
  </w:num>
  <w:num w:numId="41" w16cid:durableId="1929266838">
    <w:abstractNumId w:val="24"/>
  </w:num>
  <w:num w:numId="42" w16cid:durableId="1486311208">
    <w:abstractNumId w:val="16"/>
  </w:num>
  <w:num w:numId="43" w16cid:durableId="896892048">
    <w:abstractNumId w:val="26"/>
  </w:num>
  <w:num w:numId="44" w16cid:durableId="757748951">
    <w:abstractNumId w:val="7"/>
  </w:num>
  <w:num w:numId="45" w16cid:durableId="465781253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hideSpellingErrors/>
  <w:activeWritingStyle w:appName="MSWord" w:lang="en-GB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en-GB" w:vendorID="64" w:dllVersion="4096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BB4"/>
    <w:rsid w:val="0000190E"/>
    <w:rsid w:val="00002124"/>
    <w:rsid w:val="00004A2B"/>
    <w:rsid w:val="0000557F"/>
    <w:rsid w:val="00005FF7"/>
    <w:rsid w:val="00010244"/>
    <w:rsid w:val="00010648"/>
    <w:rsid w:val="00010933"/>
    <w:rsid w:val="00010B4B"/>
    <w:rsid w:val="00011B38"/>
    <w:rsid w:val="0001352E"/>
    <w:rsid w:val="00013AAD"/>
    <w:rsid w:val="00013F3D"/>
    <w:rsid w:val="00015111"/>
    <w:rsid w:val="00016015"/>
    <w:rsid w:val="00017276"/>
    <w:rsid w:val="000200BC"/>
    <w:rsid w:val="000210B2"/>
    <w:rsid w:val="000234E1"/>
    <w:rsid w:val="0002531E"/>
    <w:rsid w:val="00025E35"/>
    <w:rsid w:val="00026748"/>
    <w:rsid w:val="00027EF8"/>
    <w:rsid w:val="00030B1D"/>
    <w:rsid w:val="00031AB2"/>
    <w:rsid w:val="000328D8"/>
    <w:rsid w:val="00034E30"/>
    <w:rsid w:val="00035BE9"/>
    <w:rsid w:val="000360D1"/>
    <w:rsid w:val="00036DE7"/>
    <w:rsid w:val="00037C60"/>
    <w:rsid w:val="00037E51"/>
    <w:rsid w:val="000402E2"/>
    <w:rsid w:val="00041AFD"/>
    <w:rsid w:val="00042E82"/>
    <w:rsid w:val="00043363"/>
    <w:rsid w:val="00043E88"/>
    <w:rsid w:val="00044D42"/>
    <w:rsid w:val="00044F2F"/>
    <w:rsid w:val="00045239"/>
    <w:rsid w:val="000473F4"/>
    <w:rsid w:val="00052E74"/>
    <w:rsid w:val="000530C0"/>
    <w:rsid w:val="00054108"/>
    <w:rsid w:val="00054E35"/>
    <w:rsid w:val="000558B0"/>
    <w:rsid w:val="00055BE3"/>
    <w:rsid w:val="0005693E"/>
    <w:rsid w:val="000600D9"/>
    <w:rsid w:val="00061237"/>
    <w:rsid w:val="0006133C"/>
    <w:rsid w:val="00062D5E"/>
    <w:rsid w:val="00063E0A"/>
    <w:rsid w:val="0006427E"/>
    <w:rsid w:val="0006550F"/>
    <w:rsid w:val="00065F5E"/>
    <w:rsid w:val="00066AE9"/>
    <w:rsid w:val="0006775F"/>
    <w:rsid w:val="000700A7"/>
    <w:rsid w:val="00070278"/>
    <w:rsid w:val="000708E0"/>
    <w:rsid w:val="00072533"/>
    <w:rsid w:val="00072E5A"/>
    <w:rsid w:val="0007359E"/>
    <w:rsid w:val="00073BFB"/>
    <w:rsid w:val="00074DC5"/>
    <w:rsid w:val="00075C4E"/>
    <w:rsid w:val="00076798"/>
    <w:rsid w:val="00076A17"/>
    <w:rsid w:val="00080269"/>
    <w:rsid w:val="000804B4"/>
    <w:rsid w:val="00081CBA"/>
    <w:rsid w:val="00082D20"/>
    <w:rsid w:val="000839A3"/>
    <w:rsid w:val="00083AF4"/>
    <w:rsid w:val="00083DBE"/>
    <w:rsid w:val="00083FB4"/>
    <w:rsid w:val="00084CE9"/>
    <w:rsid w:val="00084D27"/>
    <w:rsid w:val="00086E17"/>
    <w:rsid w:val="00087A2D"/>
    <w:rsid w:val="00087D50"/>
    <w:rsid w:val="000906E3"/>
    <w:rsid w:val="000912DE"/>
    <w:rsid w:val="000919BF"/>
    <w:rsid w:val="0009277A"/>
    <w:rsid w:val="0009310D"/>
    <w:rsid w:val="00093BBD"/>
    <w:rsid w:val="00094992"/>
    <w:rsid w:val="00094FE0"/>
    <w:rsid w:val="00095D4D"/>
    <w:rsid w:val="000960CD"/>
    <w:rsid w:val="00096EA5"/>
    <w:rsid w:val="000A037F"/>
    <w:rsid w:val="000A1891"/>
    <w:rsid w:val="000A21B9"/>
    <w:rsid w:val="000A2DA3"/>
    <w:rsid w:val="000A304F"/>
    <w:rsid w:val="000A41D7"/>
    <w:rsid w:val="000A42B8"/>
    <w:rsid w:val="000A59AA"/>
    <w:rsid w:val="000A5EA9"/>
    <w:rsid w:val="000A5FE6"/>
    <w:rsid w:val="000A6614"/>
    <w:rsid w:val="000A7D9D"/>
    <w:rsid w:val="000B0354"/>
    <w:rsid w:val="000B1F86"/>
    <w:rsid w:val="000B2727"/>
    <w:rsid w:val="000B328C"/>
    <w:rsid w:val="000B41C4"/>
    <w:rsid w:val="000B5298"/>
    <w:rsid w:val="000B555B"/>
    <w:rsid w:val="000B5959"/>
    <w:rsid w:val="000B6994"/>
    <w:rsid w:val="000B73B1"/>
    <w:rsid w:val="000B75C3"/>
    <w:rsid w:val="000B767C"/>
    <w:rsid w:val="000C07CD"/>
    <w:rsid w:val="000C14AE"/>
    <w:rsid w:val="000C265A"/>
    <w:rsid w:val="000C2EF1"/>
    <w:rsid w:val="000C2F00"/>
    <w:rsid w:val="000C2FCA"/>
    <w:rsid w:val="000C3622"/>
    <w:rsid w:val="000C36A5"/>
    <w:rsid w:val="000C643B"/>
    <w:rsid w:val="000C7298"/>
    <w:rsid w:val="000C7339"/>
    <w:rsid w:val="000D0C36"/>
    <w:rsid w:val="000D1CE5"/>
    <w:rsid w:val="000D229A"/>
    <w:rsid w:val="000D2578"/>
    <w:rsid w:val="000D53F8"/>
    <w:rsid w:val="000D555F"/>
    <w:rsid w:val="000E3B4C"/>
    <w:rsid w:val="000E55F7"/>
    <w:rsid w:val="000E7284"/>
    <w:rsid w:val="000E79AF"/>
    <w:rsid w:val="000F0092"/>
    <w:rsid w:val="000F0A0E"/>
    <w:rsid w:val="000F0AE8"/>
    <w:rsid w:val="000F0B9F"/>
    <w:rsid w:val="000F10E7"/>
    <w:rsid w:val="000F1141"/>
    <w:rsid w:val="000F1144"/>
    <w:rsid w:val="000F11DE"/>
    <w:rsid w:val="000F1A71"/>
    <w:rsid w:val="000F2525"/>
    <w:rsid w:val="000F275B"/>
    <w:rsid w:val="000F2D95"/>
    <w:rsid w:val="000F3D3D"/>
    <w:rsid w:val="000F4BB9"/>
    <w:rsid w:val="000F5971"/>
    <w:rsid w:val="000F5AA1"/>
    <w:rsid w:val="000F5E7C"/>
    <w:rsid w:val="000F688E"/>
    <w:rsid w:val="000F691F"/>
    <w:rsid w:val="00100000"/>
    <w:rsid w:val="001001BD"/>
    <w:rsid w:val="00100604"/>
    <w:rsid w:val="001006B9"/>
    <w:rsid w:val="00100BD7"/>
    <w:rsid w:val="0010113C"/>
    <w:rsid w:val="0010247C"/>
    <w:rsid w:val="0010263F"/>
    <w:rsid w:val="00105C6B"/>
    <w:rsid w:val="00106ACC"/>
    <w:rsid w:val="00106BB3"/>
    <w:rsid w:val="0010722F"/>
    <w:rsid w:val="00107A53"/>
    <w:rsid w:val="00110300"/>
    <w:rsid w:val="00110360"/>
    <w:rsid w:val="00112D7E"/>
    <w:rsid w:val="0011463A"/>
    <w:rsid w:val="00115017"/>
    <w:rsid w:val="0011505E"/>
    <w:rsid w:val="001160E2"/>
    <w:rsid w:val="00116CEC"/>
    <w:rsid w:val="00116D60"/>
    <w:rsid w:val="00120E61"/>
    <w:rsid w:val="00120FF3"/>
    <w:rsid w:val="00123811"/>
    <w:rsid w:val="0012403E"/>
    <w:rsid w:val="00124219"/>
    <w:rsid w:val="001253F1"/>
    <w:rsid w:val="00125A33"/>
    <w:rsid w:val="00126B73"/>
    <w:rsid w:val="00126C42"/>
    <w:rsid w:val="00126E51"/>
    <w:rsid w:val="001277C0"/>
    <w:rsid w:val="0012792A"/>
    <w:rsid w:val="001279CF"/>
    <w:rsid w:val="00130DCF"/>
    <w:rsid w:val="00130F37"/>
    <w:rsid w:val="001315CE"/>
    <w:rsid w:val="0013263F"/>
    <w:rsid w:val="00132F14"/>
    <w:rsid w:val="00135A68"/>
    <w:rsid w:val="00135BB6"/>
    <w:rsid w:val="00140907"/>
    <w:rsid w:val="00140C0C"/>
    <w:rsid w:val="00140CCA"/>
    <w:rsid w:val="00141402"/>
    <w:rsid w:val="001419E9"/>
    <w:rsid w:val="0014481F"/>
    <w:rsid w:val="00144BEA"/>
    <w:rsid w:val="001462E2"/>
    <w:rsid w:val="00146F42"/>
    <w:rsid w:val="001508B3"/>
    <w:rsid w:val="00150F4D"/>
    <w:rsid w:val="00151649"/>
    <w:rsid w:val="001516C1"/>
    <w:rsid w:val="00151B00"/>
    <w:rsid w:val="00153771"/>
    <w:rsid w:val="00153CEA"/>
    <w:rsid w:val="00153D6A"/>
    <w:rsid w:val="00156190"/>
    <w:rsid w:val="001570D9"/>
    <w:rsid w:val="00157377"/>
    <w:rsid w:val="0015746D"/>
    <w:rsid w:val="00157A3B"/>
    <w:rsid w:val="001605D5"/>
    <w:rsid w:val="00163CD2"/>
    <w:rsid w:val="001647B2"/>
    <w:rsid w:val="001649A6"/>
    <w:rsid w:val="001654D3"/>
    <w:rsid w:val="001654F7"/>
    <w:rsid w:val="0016571A"/>
    <w:rsid w:val="00165E98"/>
    <w:rsid w:val="0016689B"/>
    <w:rsid w:val="00166ADE"/>
    <w:rsid w:val="001673DD"/>
    <w:rsid w:val="001717E5"/>
    <w:rsid w:val="001719DE"/>
    <w:rsid w:val="00173527"/>
    <w:rsid w:val="00173DD4"/>
    <w:rsid w:val="0017412F"/>
    <w:rsid w:val="00175A1F"/>
    <w:rsid w:val="00175B12"/>
    <w:rsid w:val="00177DE1"/>
    <w:rsid w:val="0018115D"/>
    <w:rsid w:val="00181514"/>
    <w:rsid w:val="0018319A"/>
    <w:rsid w:val="00183616"/>
    <w:rsid w:val="00183C91"/>
    <w:rsid w:val="00183FC1"/>
    <w:rsid w:val="00185836"/>
    <w:rsid w:val="00186330"/>
    <w:rsid w:val="0018651A"/>
    <w:rsid w:val="001901E6"/>
    <w:rsid w:val="00190279"/>
    <w:rsid w:val="0019232B"/>
    <w:rsid w:val="00193569"/>
    <w:rsid w:val="00193DC3"/>
    <w:rsid w:val="001949E7"/>
    <w:rsid w:val="001960EE"/>
    <w:rsid w:val="00197414"/>
    <w:rsid w:val="00197DB6"/>
    <w:rsid w:val="001A021A"/>
    <w:rsid w:val="001A04F9"/>
    <w:rsid w:val="001A05ED"/>
    <w:rsid w:val="001A06C0"/>
    <w:rsid w:val="001A0C23"/>
    <w:rsid w:val="001A0E55"/>
    <w:rsid w:val="001A2836"/>
    <w:rsid w:val="001A4491"/>
    <w:rsid w:val="001A53B8"/>
    <w:rsid w:val="001A581E"/>
    <w:rsid w:val="001A7BD5"/>
    <w:rsid w:val="001B0CEE"/>
    <w:rsid w:val="001B13B5"/>
    <w:rsid w:val="001B19E7"/>
    <w:rsid w:val="001B28E5"/>
    <w:rsid w:val="001B2939"/>
    <w:rsid w:val="001B2995"/>
    <w:rsid w:val="001B32D0"/>
    <w:rsid w:val="001B35AE"/>
    <w:rsid w:val="001B3ABA"/>
    <w:rsid w:val="001B4110"/>
    <w:rsid w:val="001B41D1"/>
    <w:rsid w:val="001B454B"/>
    <w:rsid w:val="001B4573"/>
    <w:rsid w:val="001B627B"/>
    <w:rsid w:val="001B63D0"/>
    <w:rsid w:val="001C0FD9"/>
    <w:rsid w:val="001C177A"/>
    <w:rsid w:val="001C22B4"/>
    <w:rsid w:val="001C2722"/>
    <w:rsid w:val="001C2FC1"/>
    <w:rsid w:val="001C3B07"/>
    <w:rsid w:val="001C3D97"/>
    <w:rsid w:val="001C53CB"/>
    <w:rsid w:val="001C756B"/>
    <w:rsid w:val="001D0F4E"/>
    <w:rsid w:val="001D3B4D"/>
    <w:rsid w:val="001D62CB"/>
    <w:rsid w:val="001D63B3"/>
    <w:rsid w:val="001D75EC"/>
    <w:rsid w:val="001D7B9C"/>
    <w:rsid w:val="001E10C0"/>
    <w:rsid w:val="001E25A0"/>
    <w:rsid w:val="001E2860"/>
    <w:rsid w:val="001E3D05"/>
    <w:rsid w:val="001E494E"/>
    <w:rsid w:val="001E5351"/>
    <w:rsid w:val="001E55C5"/>
    <w:rsid w:val="001E56AD"/>
    <w:rsid w:val="001E6769"/>
    <w:rsid w:val="001E69FC"/>
    <w:rsid w:val="001F0EDA"/>
    <w:rsid w:val="001F1B10"/>
    <w:rsid w:val="001F2DA9"/>
    <w:rsid w:val="001F3116"/>
    <w:rsid w:val="001F37D6"/>
    <w:rsid w:val="001F43CC"/>
    <w:rsid w:val="001F4D59"/>
    <w:rsid w:val="001F7E16"/>
    <w:rsid w:val="0020038D"/>
    <w:rsid w:val="00201833"/>
    <w:rsid w:val="00201E75"/>
    <w:rsid w:val="002033E9"/>
    <w:rsid w:val="00203425"/>
    <w:rsid w:val="00203DC2"/>
    <w:rsid w:val="002050B0"/>
    <w:rsid w:val="0020584A"/>
    <w:rsid w:val="0020596E"/>
    <w:rsid w:val="00206095"/>
    <w:rsid w:val="00206627"/>
    <w:rsid w:val="0021084E"/>
    <w:rsid w:val="002116F5"/>
    <w:rsid w:val="00213146"/>
    <w:rsid w:val="00216A48"/>
    <w:rsid w:val="00216E8F"/>
    <w:rsid w:val="00220F6A"/>
    <w:rsid w:val="00222081"/>
    <w:rsid w:val="00222174"/>
    <w:rsid w:val="00222505"/>
    <w:rsid w:val="00222E30"/>
    <w:rsid w:val="00222E5A"/>
    <w:rsid w:val="00224991"/>
    <w:rsid w:val="00224EF8"/>
    <w:rsid w:val="00225564"/>
    <w:rsid w:val="00226658"/>
    <w:rsid w:val="0022702D"/>
    <w:rsid w:val="00227138"/>
    <w:rsid w:val="00230A64"/>
    <w:rsid w:val="00230C16"/>
    <w:rsid w:val="002311CB"/>
    <w:rsid w:val="002313DD"/>
    <w:rsid w:val="0023307C"/>
    <w:rsid w:val="002343A9"/>
    <w:rsid w:val="002406C0"/>
    <w:rsid w:val="0024078B"/>
    <w:rsid w:val="002407D8"/>
    <w:rsid w:val="0024115C"/>
    <w:rsid w:val="00241B81"/>
    <w:rsid w:val="0024579E"/>
    <w:rsid w:val="00246BEA"/>
    <w:rsid w:val="00250375"/>
    <w:rsid w:val="002506DD"/>
    <w:rsid w:val="00251378"/>
    <w:rsid w:val="00251BF0"/>
    <w:rsid w:val="00252589"/>
    <w:rsid w:val="002527AB"/>
    <w:rsid w:val="002528D0"/>
    <w:rsid w:val="00257EDB"/>
    <w:rsid w:val="00260016"/>
    <w:rsid w:val="002612BE"/>
    <w:rsid w:val="00262574"/>
    <w:rsid w:val="00264DF3"/>
    <w:rsid w:val="002650EC"/>
    <w:rsid w:val="00265736"/>
    <w:rsid w:val="00266D38"/>
    <w:rsid w:val="0026788E"/>
    <w:rsid w:val="00270CF2"/>
    <w:rsid w:val="002711E4"/>
    <w:rsid w:val="00271A80"/>
    <w:rsid w:val="00272EB6"/>
    <w:rsid w:val="00274160"/>
    <w:rsid w:val="00274B0E"/>
    <w:rsid w:val="00274E14"/>
    <w:rsid w:val="0027524C"/>
    <w:rsid w:val="00275DAA"/>
    <w:rsid w:val="00276339"/>
    <w:rsid w:val="00277574"/>
    <w:rsid w:val="0028022F"/>
    <w:rsid w:val="00280D73"/>
    <w:rsid w:val="00281CF1"/>
    <w:rsid w:val="00282178"/>
    <w:rsid w:val="00282249"/>
    <w:rsid w:val="002828D2"/>
    <w:rsid w:val="00282940"/>
    <w:rsid w:val="00283533"/>
    <w:rsid w:val="00283783"/>
    <w:rsid w:val="002837DC"/>
    <w:rsid w:val="0028434A"/>
    <w:rsid w:val="0028471B"/>
    <w:rsid w:val="0028503B"/>
    <w:rsid w:val="0028521F"/>
    <w:rsid w:val="00287DEB"/>
    <w:rsid w:val="002900C5"/>
    <w:rsid w:val="0029168A"/>
    <w:rsid w:val="0029282E"/>
    <w:rsid w:val="00292943"/>
    <w:rsid w:val="0029518F"/>
    <w:rsid w:val="002954FC"/>
    <w:rsid w:val="00297D25"/>
    <w:rsid w:val="002A30D3"/>
    <w:rsid w:val="002A36CB"/>
    <w:rsid w:val="002A3A2E"/>
    <w:rsid w:val="002A5553"/>
    <w:rsid w:val="002A55CE"/>
    <w:rsid w:val="002A6997"/>
    <w:rsid w:val="002A7D19"/>
    <w:rsid w:val="002B09B7"/>
    <w:rsid w:val="002B14FB"/>
    <w:rsid w:val="002B1EB7"/>
    <w:rsid w:val="002B3B64"/>
    <w:rsid w:val="002B4481"/>
    <w:rsid w:val="002B4A3C"/>
    <w:rsid w:val="002B5793"/>
    <w:rsid w:val="002B59E1"/>
    <w:rsid w:val="002B6FF3"/>
    <w:rsid w:val="002C016F"/>
    <w:rsid w:val="002C207B"/>
    <w:rsid w:val="002C2421"/>
    <w:rsid w:val="002C40BA"/>
    <w:rsid w:val="002C47E9"/>
    <w:rsid w:val="002C4E4D"/>
    <w:rsid w:val="002C4E53"/>
    <w:rsid w:val="002C6F68"/>
    <w:rsid w:val="002C72D6"/>
    <w:rsid w:val="002C76A2"/>
    <w:rsid w:val="002C7EAC"/>
    <w:rsid w:val="002D0177"/>
    <w:rsid w:val="002D04D2"/>
    <w:rsid w:val="002D1BC5"/>
    <w:rsid w:val="002D1E80"/>
    <w:rsid w:val="002D1FD4"/>
    <w:rsid w:val="002D20A2"/>
    <w:rsid w:val="002D212D"/>
    <w:rsid w:val="002D3045"/>
    <w:rsid w:val="002D30B4"/>
    <w:rsid w:val="002D3954"/>
    <w:rsid w:val="002D39DB"/>
    <w:rsid w:val="002D4716"/>
    <w:rsid w:val="002D4B69"/>
    <w:rsid w:val="002D70FD"/>
    <w:rsid w:val="002D7545"/>
    <w:rsid w:val="002E02C5"/>
    <w:rsid w:val="002E0B0F"/>
    <w:rsid w:val="002E1232"/>
    <w:rsid w:val="002E2443"/>
    <w:rsid w:val="002E2BEE"/>
    <w:rsid w:val="002E30E3"/>
    <w:rsid w:val="002E36FB"/>
    <w:rsid w:val="002E3F72"/>
    <w:rsid w:val="002E642F"/>
    <w:rsid w:val="002E6471"/>
    <w:rsid w:val="002E6998"/>
    <w:rsid w:val="002E773A"/>
    <w:rsid w:val="002F1050"/>
    <w:rsid w:val="002F3104"/>
    <w:rsid w:val="002F425D"/>
    <w:rsid w:val="002F49CC"/>
    <w:rsid w:val="002F5436"/>
    <w:rsid w:val="002F6F1A"/>
    <w:rsid w:val="00300522"/>
    <w:rsid w:val="00303799"/>
    <w:rsid w:val="00303D83"/>
    <w:rsid w:val="00303DE3"/>
    <w:rsid w:val="00303F33"/>
    <w:rsid w:val="0030524C"/>
    <w:rsid w:val="00305800"/>
    <w:rsid w:val="003078DD"/>
    <w:rsid w:val="00310465"/>
    <w:rsid w:val="00310939"/>
    <w:rsid w:val="00310E96"/>
    <w:rsid w:val="00311039"/>
    <w:rsid w:val="003116CD"/>
    <w:rsid w:val="00311D7C"/>
    <w:rsid w:val="00313431"/>
    <w:rsid w:val="003139D1"/>
    <w:rsid w:val="0031415A"/>
    <w:rsid w:val="0031440E"/>
    <w:rsid w:val="00314B4A"/>
    <w:rsid w:val="003159D0"/>
    <w:rsid w:val="00316196"/>
    <w:rsid w:val="0032051A"/>
    <w:rsid w:val="0032130E"/>
    <w:rsid w:val="003218A2"/>
    <w:rsid w:val="003230C5"/>
    <w:rsid w:val="00325068"/>
    <w:rsid w:val="00325934"/>
    <w:rsid w:val="00326024"/>
    <w:rsid w:val="003269F8"/>
    <w:rsid w:val="003326F0"/>
    <w:rsid w:val="0033279D"/>
    <w:rsid w:val="00332F43"/>
    <w:rsid w:val="00333401"/>
    <w:rsid w:val="00333B1D"/>
    <w:rsid w:val="003342A8"/>
    <w:rsid w:val="0033450F"/>
    <w:rsid w:val="00334FA3"/>
    <w:rsid w:val="003373B0"/>
    <w:rsid w:val="00340161"/>
    <w:rsid w:val="003414F5"/>
    <w:rsid w:val="00341EE1"/>
    <w:rsid w:val="0034275D"/>
    <w:rsid w:val="003434E8"/>
    <w:rsid w:val="00343C1E"/>
    <w:rsid w:val="00345B85"/>
    <w:rsid w:val="00346328"/>
    <w:rsid w:val="003511F0"/>
    <w:rsid w:val="00351CB9"/>
    <w:rsid w:val="00351F07"/>
    <w:rsid w:val="00352DAD"/>
    <w:rsid w:val="00353039"/>
    <w:rsid w:val="00354C5A"/>
    <w:rsid w:val="00354E75"/>
    <w:rsid w:val="003554D6"/>
    <w:rsid w:val="00355F45"/>
    <w:rsid w:val="00356584"/>
    <w:rsid w:val="003567E6"/>
    <w:rsid w:val="003576F3"/>
    <w:rsid w:val="00360585"/>
    <w:rsid w:val="00360957"/>
    <w:rsid w:val="00360AFA"/>
    <w:rsid w:val="00360F6E"/>
    <w:rsid w:val="00361D14"/>
    <w:rsid w:val="00363D40"/>
    <w:rsid w:val="00364C61"/>
    <w:rsid w:val="003659B7"/>
    <w:rsid w:val="00365BEF"/>
    <w:rsid w:val="0036640E"/>
    <w:rsid w:val="00367816"/>
    <w:rsid w:val="00370D4B"/>
    <w:rsid w:val="00370FCD"/>
    <w:rsid w:val="003717D4"/>
    <w:rsid w:val="00371BDB"/>
    <w:rsid w:val="00373635"/>
    <w:rsid w:val="00375B51"/>
    <w:rsid w:val="003763FC"/>
    <w:rsid w:val="00376832"/>
    <w:rsid w:val="003774FC"/>
    <w:rsid w:val="003775E7"/>
    <w:rsid w:val="00377DB7"/>
    <w:rsid w:val="0038236E"/>
    <w:rsid w:val="00382FC1"/>
    <w:rsid w:val="00382FEC"/>
    <w:rsid w:val="003831BC"/>
    <w:rsid w:val="00383795"/>
    <w:rsid w:val="0038631F"/>
    <w:rsid w:val="00386C3F"/>
    <w:rsid w:val="003878F3"/>
    <w:rsid w:val="003902CD"/>
    <w:rsid w:val="003910AB"/>
    <w:rsid w:val="003929BC"/>
    <w:rsid w:val="00392F27"/>
    <w:rsid w:val="0039375E"/>
    <w:rsid w:val="00393DDE"/>
    <w:rsid w:val="00394906"/>
    <w:rsid w:val="003949DC"/>
    <w:rsid w:val="00395F45"/>
    <w:rsid w:val="0039646F"/>
    <w:rsid w:val="003A03F8"/>
    <w:rsid w:val="003A0752"/>
    <w:rsid w:val="003A1C73"/>
    <w:rsid w:val="003A2484"/>
    <w:rsid w:val="003A2F73"/>
    <w:rsid w:val="003A4D8E"/>
    <w:rsid w:val="003A57B2"/>
    <w:rsid w:val="003A5D2E"/>
    <w:rsid w:val="003A669D"/>
    <w:rsid w:val="003A6D43"/>
    <w:rsid w:val="003B16B7"/>
    <w:rsid w:val="003B22C2"/>
    <w:rsid w:val="003B241F"/>
    <w:rsid w:val="003B2457"/>
    <w:rsid w:val="003B2747"/>
    <w:rsid w:val="003B2C71"/>
    <w:rsid w:val="003B31A1"/>
    <w:rsid w:val="003B4096"/>
    <w:rsid w:val="003B44AA"/>
    <w:rsid w:val="003B4E49"/>
    <w:rsid w:val="003B5910"/>
    <w:rsid w:val="003B5FE1"/>
    <w:rsid w:val="003B681C"/>
    <w:rsid w:val="003B6C1F"/>
    <w:rsid w:val="003B74B1"/>
    <w:rsid w:val="003B785B"/>
    <w:rsid w:val="003B78AD"/>
    <w:rsid w:val="003B7E01"/>
    <w:rsid w:val="003C04C6"/>
    <w:rsid w:val="003C0D0E"/>
    <w:rsid w:val="003C1B3B"/>
    <w:rsid w:val="003C270E"/>
    <w:rsid w:val="003C3259"/>
    <w:rsid w:val="003C362E"/>
    <w:rsid w:val="003C3A7C"/>
    <w:rsid w:val="003C5048"/>
    <w:rsid w:val="003C65B9"/>
    <w:rsid w:val="003C6DC2"/>
    <w:rsid w:val="003D0B15"/>
    <w:rsid w:val="003D0ED5"/>
    <w:rsid w:val="003D135C"/>
    <w:rsid w:val="003D3AF7"/>
    <w:rsid w:val="003D3D48"/>
    <w:rsid w:val="003D484F"/>
    <w:rsid w:val="003D4D9D"/>
    <w:rsid w:val="003D630D"/>
    <w:rsid w:val="003E0F89"/>
    <w:rsid w:val="003E23EA"/>
    <w:rsid w:val="003E31A3"/>
    <w:rsid w:val="003E3DA1"/>
    <w:rsid w:val="003E3E18"/>
    <w:rsid w:val="003E4246"/>
    <w:rsid w:val="003E4385"/>
    <w:rsid w:val="003E4514"/>
    <w:rsid w:val="003E4D37"/>
    <w:rsid w:val="003E4FC7"/>
    <w:rsid w:val="003E5AEB"/>
    <w:rsid w:val="003E5E95"/>
    <w:rsid w:val="003E6AC2"/>
    <w:rsid w:val="003E74C0"/>
    <w:rsid w:val="003E773A"/>
    <w:rsid w:val="003F04B1"/>
    <w:rsid w:val="003F11B9"/>
    <w:rsid w:val="003F2C9E"/>
    <w:rsid w:val="003F336E"/>
    <w:rsid w:val="003F3ACD"/>
    <w:rsid w:val="003F3D4D"/>
    <w:rsid w:val="003F5019"/>
    <w:rsid w:val="003F5042"/>
    <w:rsid w:val="003F6691"/>
    <w:rsid w:val="003F6A12"/>
    <w:rsid w:val="003F768E"/>
    <w:rsid w:val="00400766"/>
    <w:rsid w:val="0040136E"/>
    <w:rsid w:val="00403486"/>
    <w:rsid w:val="00403638"/>
    <w:rsid w:val="00404C55"/>
    <w:rsid w:val="0040611A"/>
    <w:rsid w:val="00406278"/>
    <w:rsid w:val="004067C1"/>
    <w:rsid w:val="00406EC8"/>
    <w:rsid w:val="00410ED5"/>
    <w:rsid w:val="0041203F"/>
    <w:rsid w:val="00412195"/>
    <w:rsid w:val="004123B9"/>
    <w:rsid w:val="004127C7"/>
    <w:rsid w:val="00412C99"/>
    <w:rsid w:val="00414A89"/>
    <w:rsid w:val="00414BB8"/>
    <w:rsid w:val="00415099"/>
    <w:rsid w:val="00415B1A"/>
    <w:rsid w:val="004164B1"/>
    <w:rsid w:val="004167BA"/>
    <w:rsid w:val="00416A33"/>
    <w:rsid w:val="00416C0D"/>
    <w:rsid w:val="00420AD1"/>
    <w:rsid w:val="00420F4B"/>
    <w:rsid w:val="00421440"/>
    <w:rsid w:val="004229AD"/>
    <w:rsid w:val="00422BC2"/>
    <w:rsid w:val="004234C3"/>
    <w:rsid w:val="004237F0"/>
    <w:rsid w:val="004256F1"/>
    <w:rsid w:val="004261F1"/>
    <w:rsid w:val="00427E8F"/>
    <w:rsid w:val="004301C8"/>
    <w:rsid w:val="00431743"/>
    <w:rsid w:val="0043443D"/>
    <w:rsid w:val="00434541"/>
    <w:rsid w:val="00434DE4"/>
    <w:rsid w:val="00436B35"/>
    <w:rsid w:val="00440924"/>
    <w:rsid w:val="004409AC"/>
    <w:rsid w:val="004414B2"/>
    <w:rsid w:val="00443902"/>
    <w:rsid w:val="004440EF"/>
    <w:rsid w:val="004461E7"/>
    <w:rsid w:val="004462CA"/>
    <w:rsid w:val="00447139"/>
    <w:rsid w:val="004474A5"/>
    <w:rsid w:val="004477AC"/>
    <w:rsid w:val="00447FD5"/>
    <w:rsid w:val="00450094"/>
    <w:rsid w:val="004506C6"/>
    <w:rsid w:val="00450C54"/>
    <w:rsid w:val="00452469"/>
    <w:rsid w:val="00453B9C"/>
    <w:rsid w:val="004559AD"/>
    <w:rsid w:val="00456D5E"/>
    <w:rsid w:val="00460D26"/>
    <w:rsid w:val="00460D60"/>
    <w:rsid w:val="0046163C"/>
    <w:rsid w:val="00464376"/>
    <w:rsid w:val="00465BC6"/>
    <w:rsid w:val="00466C82"/>
    <w:rsid w:val="0046774B"/>
    <w:rsid w:val="004701B4"/>
    <w:rsid w:val="00470296"/>
    <w:rsid w:val="0047048B"/>
    <w:rsid w:val="00470512"/>
    <w:rsid w:val="00470B25"/>
    <w:rsid w:val="00472188"/>
    <w:rsid w:val="00472879"/>
    <w:rsid w:val="0047296B"/>
    <w:rsid w:val="004729A3"/>
    <w:rsid w:val="004753D7"/>
    <w:rsid w:val="00476A47"/>
    <w:rsid w:val="00480FDA"/>
    <w:rsid w:val="004816C4"/>
    <w:rsid w:val="004821AB"/>
    <w:rsid w:val="0048267D"/>
    <w:rsid w:val="0048268F"/>
    <w:rsid w:val="00482B53"/>
    <w:rsid w:val="0048377B"/>
    <w:rsid w:val="00484D0E"/>
    <w:rsid w:val="00485217"/>
    <w:rsid w:val="004852A8"/>
    <w:rsid w:val="0048672E"/>
    <w:rsid w:val="00487A5C"/>
    <w:rsid w:val="00487DBC"/>
    <w:rsid w:val="00490151"/>
    <w:rsid w:val="00490A13"/>
    <w:rsid w:val="004929D3"/>
    <w:rsid w:val="004939C5"/>
    <w:rsid w:val="00493AEB"/>
    <w:rsid w:val="00493B09"/>
    <w:rsid w:val="00495CDF"/>
    <w:rsid w:val="00496472"/>
    <w:rsid w:val="00496B2D"/>
    <w:rsid w:val="0049757D"/>
    <w:rsid w:val="004A06B5"/>
    <w:rsid w:val="004A07AA"/>
    <w:rsid w:val="004A08B0"/>
    <w:rsid w:val="004A42AE"/>
    <w:rsid w:val="004A524E"/>
    <w:rsid w:val="004A569B"/>
    <w:rsid w:val="004A65A1"/>
    <w:rsid w:val="004A66A4"/>
    <w:rsid w:val="004A7FD9"/>
    <w:rsid w:val="004B0DC0"/>
    <w:rsid w:val="004B243E"/>
    <w:rsid w:val="004B25E4"/>
    <w:rsid w:val="004B3099"/>
    <w:rsid w:val="004B3545"/>
    <w:rsid w:val="004B4330"/>
    <w:rsid w:val="004B462F"/>
    <w:rsid w:val="004B495D"/>
    <w:rsid w:val="004B4B6F"/>
    <w:rsid w:val="004B5191"/>
    <w:rsid w:val="004B754A"/>
    <w:rsid w:val="004C14B8"/>
    <w:rsid w:val="004C1862"/>
    <w:rsid w:val="004C18DE"/>
    <w:rsid w:val="004C29EE"/>
    <w:rsid w:val="004C2C33"/>
    <w:rsid w:val="004C60C8"/>
    <w:rsid w:val="004C6EA9"/>
    <w:rsid w:val="004C728F"/>
    <w:rsid w:val="004D1D22"/>
    <w:rsid w:val="004D28BD"/>
    <w:rsid w:val="004D31C9"/>
    <w:rsid w:val="004D4EAD"/>
    <w:rsid w:val="004D557C"/>
    <w:rsid w:val="004D739B"/>
    <w:rsid w:val="004E0032"/>
    <w:rsid w:val="004E06D3"/>
    <w:rsid w:val="004E0EAE"/>
    <w:rsid w:val="004E12AD"/>
    <w:rsid w:val="004E1517"/>
    <w:rsid w:val="004E18E4"/>
    <w:rsid w:val="004E232F"/>
    <w:rsid w:val="004E36FF"/>
    <w:rsid w:val="004E3EB2"/>
    <w:rsid w:val="004E4E5B"/>
    <w:rsid w:val="004E4FC3"/>
    <w:rsid w:val="004E5C62"/>
    <w:rsid w:val="004E7095"/>
    <w:rsid w:val="004F0733"/>
    <w:rsid w:val="004F1C46"/>
    <w:rsid w:val="004F26A4"/>
    <w:rsid w:val="004F388A"/>
    <w:rsid w:val="004F3ECA"/>
    <w:rsid w:val="004F41C3"/>
    <w:rsid w:val="004F466C"/>
    <w:rsid w:val="004F4723"/>
    <w:rsid w:val="004F47EB"/>
    <w:rsid w:val="004F697C"/>
    <w:rsid w:val="004F7251"/>
    <w:rsid w:val="004F7E6D"/>
    <w:rsid w:val="005016C4"/>
    <w:rsid w:val="00501BE7"/>
    <w:rsid w:val="00502796"/>
    <w:rsid w:val="00502F73"/>
    <w:rsid w:val="00504973"/>
    <w:rsid w:val="0050760C"/>
    <w:rsid w:val="00510FB2"/>
    <w:rsid w:val="00511F7E"/>
    <w:rsid w:val="00512BDD"/>
    <w:rsid w:val="00514BDA"/>
    <w:rsid w:val="00514FF2"/>
    <w:rsid w:val="005150EA"/>
    <w:rsid w:val="00516DEA"/>
    <w:rsid w:val="00517EC2"/>
    <w:rsid w:val="0052054D"/>
    <w:rsid w:val="00520ACD"/>
    <w:rsid w:val="00522674"/>
    <w:rsid w:val="00523C40"/>
    <w:rsid w:val="005246A7"/>
    <w:rsid w:val="00524DD1"/>
    <w:rsid w:val="0052617A"/>
    <w:rsid w:val="00526D29"/>
    <w:rsid w:val="00527C29"/>
    <w:rsid w:val="0053019C"/>
    <w:rsid w:val="005307A2"/>
    <w:rsid w:val="005322E7"/>
    <w:rsid w:val="005325C2"/>
    <w:rsid w:val="00532B36"/>
    <w:rsid w:val="00532F58"/>
    <w:rsid w:val="00532FCB"/>
    <w:rsid w:val="00533454"/>
    <w:rsid w:val="005337B9"/>
    <w:rsid w:val="00533EAB"/>
    <w:rsid w:val="0053465B"/>
    <w:rsid w:val="00534EDA"/>
    <w:rsid w:val="00537E67"/>
    <w:rsid w:val="00540520"/>
    <w:rsid w:val="005412E8"/>
    <w:rsid w:val="0054597A"/>
    <w:rsid w:val="005459E1"/>
    <w:rsid w:val="00551FC8"/>
    <w:rsid w:val="005526B7"/>
    <w:rsid w:val="00553040"/>
    <w:rsid w:val="005549BD"/>
    <w:rsid w:val="00554ADA"/>
    <w:rsid w:val="00554D20"/>
    <w:rsid w:val="0056032D"/>
    <w:rsid w:val="00560FC9"/>
    <w:rsid w:val="00561389"/>
    <w:rsid w:val="00561FE4"/>
    <w:rsid w:val="00562503"/>
    <w:rsid w:val="005646C0"/>
    <w:rsid w:val="00564DCC"/>
    <w:rsid w:val="0056510B"/>
    <w:rsid w:val="005655B0"/>
    <w:rsid w:val="00567382"/>
    <w:rsid w:val="005700DF"/>
    <w:rsid w:val="00570D6D"/>
    <w:rsid w:val="005710FB"/>
    <w:rsid w:val="0057122E"/>
    <w:rsid w:val="00571725"/>
    <w:rsid w:val="00571D4D"/>
    <w:rsid w:val="00572519"/>
    <w:rsid w:val="005745E7"/>
    <w:rsid w:val="00574BB4"/>
    <w:rsid w:val="0057515C"/>
    <w:rsid w:val="00575407"/>
    <w:rsid w:val="005757A0"/>
    <w:rsid w:val="00575977"/>
    <w:rsid w:val="005764F8"/>
    <w:rsid w:val="00576784"/>
    <w:rsid w:val="0058034E"/>
    <w:rsid w:val="0058051D"/>
    <w:rsid w:val="00581CB0"/>
    <w:rsid w:val="00581D9A"/>
    <w:rsid w:val="005824B7"/>
    <w:rsid w:val="005826F7"/>
    <w:rsid w:val="00582AA8"/>
    <w:rsid w:val="005856F1"/>
    <w:rsid w:val="005858C6"/>
    <w:rsid w:val="005862AF"/>
    <w:rsid w:val="005863B0"/>
    <w:rsid w:val="005901E2"/>
    <w:rsid w:val="00590CCE"/>
    <w:rsid w:val="00590FD3"/>
    <w:rsid w:val="00591717"/>
    <w:rsid w:val="005917E5"/>
    <w:rsid w:val="0059236F"/>
    <w:rsid w:val="00593FCD"/>
    <w:rsid w:val="00594601"/>
    <w:rsid w:val="005960B6"/>
    <w:rsid w:val="005A1796"/>
    <w:rsid w:val="005A23D3"/>
    <w:rsid w:val="005A2574"/>
    <w:rsid w:val="005A4CF6"/>
    <w:rsid w:val="005A5EDA"/>
    <w:rsid w:val="005A669B"/>
    <w:rsid w:val="005A6A55"/>
    <w:rsid w:val="005A71C3"/>
    <w:rsid w:val="005B0D23"/>
    <w:rsid w:val="005B2175"/>
    <w:rsid w:val="005B2AB4"/>
    <w:rsid w:val="005B2DBD"/>
    <w:rsid w:val="005B339A"/>
    <w:rsid w:val="005B3A0E"/>
    <w:rsid w:val="005B3CFB"/>
    <w:rsid w:val="005B5951"/>
    <w:rsid w:val="005B6FA9"/>
    <w:rsid w:val="005B708A"/>
    <w:rsid w:val="005C0006"/>
    <w:rsid w:val="005C0503"/>
    <w:rsid w:val="005C440E"/>
    <w:rsid w:val="005C7711"/>
    <w:rsid w:val="005D28E9"/>
    <w:rsid w:val="005D33AE"/>
    <w:rsid w:val="005D5351"/>
    <w:rsid w:val="005D56A7"/>
    <w:rsid w:val="005D6AF8"/>
    <w:rsid w:val="005D6C96"/>
    <w:rsid w:val="005D7F3F"/>
    <w:rsid w:val="005E1A93"/>
    <w:rsid w:val="005E2A9E"/>
    <w:rsid w:val="005E3130"/>
    <w:rsid w:val="005E58B0"/>
    <w:rsid w:val="005E5AB4"/>
    <w:rsid w:val="005E5B4E"/>
    <w:rsid w:val="005E6126"/>
    <w:rsid w:val="005E6268"/>
    <w:rsid w:val="005F0724"/>
    <w:rsid w:val="005F09D8"/>
    <w:rsid w:val="005F0D96"/>
    <w:rsid w:val="005F1507"/>
    <w:rsid w:val="005F1FC6"/>
    <w:rsid w:val="005F5043"/>
    <w:rsid w:val="005F62E8"/>
    <w:rsid w:val="005F734F"/>
    <w:rsid w:val="005F7857"/>
    <w:rsid w:val="00600393"/>
    <w:rsid w:val="00600BB2"/>
    <w:rsid w:val="006026F0"/>
    <w:rsid w:val="006027BC"/>
    <w:rsid w:val="006069B3"/>
    <w:rsid w:val="00606DCF"/>
    <w:rsid w:val="00607949"/>
    <w:rsid w:val="00610A67"/>
    <w:rsid w:val="00611249"/>
    <w:rsid w:val="00615131"/>
    <w:rsid w:val="00615C06"/>
    <w:rsid w:val="00615C26"/>
    <w:rsid w:val="00615C75"/>
    <w:rsid w:val="00615C9A"/>
    <w:rsid w:val="006161A6"/>
    <w:rsid w:val="00617851"/>
    <w:rsid w:val="006178FF"/>
    <w:rsid w:val="00617BF7"/>
    <w:rsid w:val="00617D96"/>
    <w:rsid w:val="00620532"/>
    <w:rsid w:val="006218E6"/>
    <w:rsid w:val="00621906"/>
    <w:rsid w:val="00622E49"/>
    <w:rsid w:val="00624BD6"/>
    <w:rsid w:val="00625DD2"/>
    <w:rsid w:val="00626C7D"/>
    <w:rsid w:val="00630C69"/>
    <w:rsid w:val="00632483"/>
    <w:rsid w:val="0063354C"/>
    <w:rsid w:val="00634564"/>
    <w:rsid w:val="00635ACA"/>
    <w:rsid w:val="0063667D"/>
    <w:rsid w:val="0063686F"/>
    <w:rsid w:val="00636A00"/>
    <w:rsid w:val="00636A6F"/>
    <w:rsid w:val="00637F57"/>
    <w:rsid w:val="00640B08"/>
    <w:rsid w:val="0064223D"/>
    <w:rsid w:val="0064256A"/>
    <w:rsid w:val="0064271A"/>
    <w:rsid w:val="006443C3"/>
    <w:rsid w:val="00644CFF"/>
    <w:rsid w:val="0064565B"/>
    <w:rsid w:val="00650255"/>
    <w:rsid w:val="00650F8D"/>
    <w:rsid w:val="0065106E"/>
    <w:rsid w:val="00653398"/>
    <w:rsid w:val="00654CFE"/>
    <w:rsid w:val="006555C1"/>
    <w:rsid w:val="00656EF3"/>
    <w:rsid w:val="00657479"/>
    <w:rsid w:val="006616DA"/>
    <w:rsid w:val="006628D7"/>
    <w:rsid w:val="00663358"/>
    <w:rsid w:val="00663D73"/>
    <w:rsid w:val="00664A39"/>
    <w:rsid w:val="00664E21"/>
    <w:rsid w:val="00664E39"/>
    <w:rsid w:val="00664ED1"/>
    <w:rsid w:val="00665242"/>
    <w:rsid w:val="00666040"/>
    <w:rsid w:val="00670092"/>
    <w:rsid w:val="0067046B"/>
    <w:rsid w:val="0067065D"/>
    <w:rsid w:val="00670F3E"/>
    <w:rsid w:val="00671CDB"/>
    <w:rsid w:val="00671FD3"/>
    <w:rsid w:val="00672B84"/>
    <w:rsid w:val="00672CA6"/>
    <w:rsid w:val="00672D95"/>
    <w:rsid w:val="0067391E"/>
    <w:rsid w:val="00673AA2"/>
    <w:rsid w:val="006740F5"/>
    <w:rsid w:val="00675E50"/>
    <w:rsid w:val="00675FED"/>
    <w:rsid w:val="00676157"/>
    <w:rsid w:val="0067650E"/>
    <w:rsid w:val="006765A8"/>
    <w:rsid w:val="00676D35"/>
    <w:rsid w:val="00677E88"/>
    <w:rsid w:val="00677EAC"/>
    <w:rsid w:val="006804FA"/>
    <w:rsid w:val="00680A65"/>
    <w:rsid w:val="00680C12"/>
    <w:rsid w:val="00680D6D"/>
    <w:rsid w:val="00681468"/>
    <w:rsid w:val="00681AAB"/>
    <w:rsid w:val="0068598C"/>
    <w:rsid w:val="00686100"/>
    <w:rsid w:val="00687D95"/>
    <w:rsid w:val="006900A5"/>
    <w:rsid w:val="00690327"/>
    <w:rsid w:val="0069138B"/>
    <w:rsid w:val="00691603"/>
    <w:rsid w:val="00691B64"/>
    <w:rsid w:val="00691E6F"/>
    <w:rsid w:val="006941C5"/>
    <w:rsid w:val="00694236"/>
    <w:rsid w:val="00694550"/>
    <w:rsid w:val="006945E2"/>
    <w:rsid w:val="006958AB"/>
    <w:rsid w:val="00695D05"/>
    <w:rsid w:val="00695E26"/>
    <w:rsid w:val="00696D47"/>
    <w:rsid w:val="00696EDC"/>
    <w:rsid w:val="00697A2B"/>
    <w:rsid w:val="006A0499"/>
    <w:rsid w:val="006A0D17"/>
    <w:rsid w:val="006A14E3"/>
    <w:rsid w:val="006A1AC8"/>
    <w:rsid w:val="006A40F1"/>
    <w:rsid w:val="006A5D20"/>
    <w:rsid w:val="006A6306"/>
    <w:rsid w:val="006A73A1"/>
    <w:rsid w:val="006A7589"/>
    <w:rsid w:val="006B09D5"/>
    <w:rsid w:val="006B0C24"/>
    <w:rsid w:val="006B0DB6"/>
    <w:rsid w:val="006B16A5"/>
    <w:rsid w:val="006B204C"/>
    <w:rsid w:val="006B22AC"/>
    <w:rsid w:val="006B2F37"/>
    <w:rsid w:val="006B3251"/>
    <w:rsid w:val="006B32B4"/>
    <w:rsid w:val="006B529F"/>
    <w:rsid w:val="006B6014"/>
    <w:rsid w:val="006B693F"/>
    <w:rsid w:val="006B7AEC"/>
    <w:rsid w:val="006B7BCE"/>
    <w:rsid w:val="006C0A31"/>
    <w:rsid w:val="006C1849"/>
    <w:rsid w:val="006C2485"/>
    <w:rsid w:val="006C27B3"/>
    <w:rsid w:val="006C2D0B"/>
    <w:rsid w:val="006C2F35"/>
    <w:rsid w:val="006C4029"/>
    <w:rsid w:val="006C54A6"/>
    <w:rsid w:val="006C7D4D"/>
    <w:rsid w:val="006C7EE1"/>
    <w:rsid w:val="006D1AD1"/>
    <w:rsid w:val="006D2590"/>
    <w:rsid w:val="006D55DE"/>
    <w:rsid w:val="006D5B6A"/>
    <w:rsid w:val="006D7036"/>
    <w:rsid w:val="006D747E"/>
    <w:rsid w:val="006E04D8"/>
    <w:rsid w:val="006E17D2"/>
    <w:rsid w:val="006E213F"/>
    <w:rsid w:val="006E2A88"/>
    <w:rsid w:val="006E3DE8"/>
    <w:rsid w:val="006E4C8D"/>
    <w:rsid w:val="006E525C"/>
    <w:rsid w:val="006E5798"/>
    <w:rsid w:val="006E7DDF"/>
    <w:rsid w:val="006F1B0E"/>
    <w:rsid w:val="006F1D19"/>
    <w:rsid w:val="006F221E"/>
    <w:rsid w:val="006F2DB2"/>
    <w:rsid w:val="006F3308"/>
    <w:rsid w:val="006F35CF"/>
    <w:rsid w:val="006F3D2D"/>
    <w:rsid w:val="006F46C3"/>
    <w:rsid w:val="006F754C"/>
    <w:rsid w:val="006F76F1"/>
    <w:rsid w:val="007008DE"/>
    <w:rsid w:val="00700CEC"/>
    <w:rsid w:val="0070213E"/>
    <w:rsid w:val="00703051"/>
    <w:rsid w:val="007034B2"/>
    <w:rsid w:val="00706027"/>
    <w:rsid w:val="00707FBC"/>
    <w:rsid w:val="00710A95"/>
    <w:rsid w:val="007145EB"/>
    <w:rsid w:val="00714B52"/>
    <w:rsid w:val="00715BA9"/>
    <w:rsid w:val="0071643A"/>
    <w:rsid w:val="00716EA9"/>
    <w:rsid w:val="00717B0D"/>
    <w:rsid w:val="00717F1E"/>
    <w:rsid w:val="00722EBB"/>
    <w:rsid w:val="00724C67"/>
    <w:rsid w:val="00724F06"/>
    <w:rsid w:val="00726196"/>
    <w:rsid w:val="007264B8"/>
    <w:rsid w:val="007264FF"/>
    <w:rsid w:val="00727534"/>
    <w:rsid w:val="0072759B"/>
    <w:rsid w:val="00727ABD"/>
    <w:rsid w:val="007300E4"/>
    <w:rsid w:val="00730602"/>
    <w:rsid w:val="00731A86"/>
    <w:rsid w:val="00731AD3"/>
    <w:rsid w:val="0073333F"/>
    <w:rsid w:val="0073375A"/>
    <w:rsid w:val="007343B8"/>
    <w:rsid w:val="0073606F"/>
    <w:rsid w:val="00736A59"/>
    <w:rsid w:val="00737A41"/>
    <w:rsid w:val="00740D9A"/>
    <w:rsid w:val="00741018"/>
    <w:rsid w:val="007417DA"/>
    <w:rsid w:val="00741EA7"/>
    <w:rsid w:val="00744E0F"/>
    <w:rsid w:val="00746BF5"/>
    <w:rsid w:val="00746CA4"/>
    <w:rsid w:val="00746F74"/>
    <w:rsid w:val="0075087D"/>
    <w:rsid w:val="007508ED"/>
    <w:rsid w:val="007516BF"/>
    <w:rsid w:val="00751AB5"/>
    <w:rsid w:val="00753121"/>
    <w:rsid w:val="00755D31"/>
    <w:rsid w:val="00755E4F"/>
    <w:rsid w:val="00756036"/>
    <w:rsid w:val="00760748"/>
    <w:rsid w:val="00761CCE"/>
    <w:rsid w:val="00763466"/>
    <w:rsid w:val="00763639"/>
    <w:rsid w:val="007643C1"/>
    <w:rsid w:val="00764D5D"/>
    <w:rsid w:val="007677F4"/>
    <w:rsid w:val="007703B8"/>
    <w:rsid w:val="00771094"/>
    <w:rsid w:val="00771AEA"/>
    <w:rsid w:val="00774AAD"/>
    <w:rsid w:val="0077654A"/>
    <w:rsid w:val="00777270"/>
    <w:rsid w:val="007776E9"/>
    <w:rsid w:val="00780411"/>
    <w:rsid w:val="00781507"/>
    <w:rsid w:val="00782083"/>
    <w:rsid w:val="00782F33"/>
    <w:rsid w:val="00783ED1"/>
    <w:rsid w:val="00784A78"/>
    <w:rsid w:val="00784BC0"/>
    <w:rsid w:val="00787B0F"/>
    <w:rsid w:val="0079057F"/>
    <w:rsid w:val="007917B6"/>
    <w:rsid w:val="00792920"/>
    <w:rsid w:val="00792A96"/>
    <w:rsid w:val="00792FD2"/>
    <w:rsid w:val="00793159"/>
    <w:rsid w:val="0079402B"/>
    <w:rsid w:val="00794235"/>
    <w:rsid w:val="0079438F"/>
    <w:rsid w:val="007944DA"/>
    <w:rsid w:val="00794D73"/>
    <w:rsid w:val="007974AE"/>
    <w:rsid w:val="00797EB5"/>
    <w:rsid w:val="00797F12"/>
    <w:rsid w:val="007A0FA2"/>
    <w:rsid w:val="007A1086"/>
    <w:rsid w:val="007A1C4F"/>
    <w:rsid w:val="007A3842"/>
    <w:rsid w:val="007A489A"/>
    <w:rsid w:val="007A4D01"/>
    <w:rsid w:val="007A4D39"/>
    <w:rsid w:val="007A5275"/>
    <w:rsid w:val="007A5F9A"/>
    <w:rsid w:val="007A629A"/>
    <w:rsid w:val="007A66F0"/>
    <w:rsid w:val="007A6E97"/>
    <w:rsid w:val="007B10C2"/>
    <w:rsid w:val="007B11B4"/>
    <w:rsid w:val="007B1D88"/>
    <w:rsid w:val="007B5FB3"/>
    <w:rsid w:val="007B70D5"/>
    <w:rsid w:val="007B77EB"/>
    <w:rsid w:val="007C2882"/>
    <w:rsid w:val="007C2FA8"/>
    <w:rsid w:val="007C461B"/>
    <w:rsid w:val="007C5612"/>
    <w:rsid w:val="007C5E6A"/>
    <w:rsid w:val="007C6309"/>
    <w:rsid w:val="007C6AE8"/>
    <w:rsid w:val="007C7934"/>
    <w:rsid w:val="007D0E67"/>
    <w:rsid w:val="007D2322"/>
    <w:rsid w:val="007D2726"/>
    <w:rsid w:val="007D37BD"/>
    <w:rsid w:val="007D49F6"/>
    <w:rsid w:val="007D4A16"/>
    <w:rsid w:val="007D4CD5"/>
    <w:rsid w:val="007D4F7E"/>
    <w:rsid w:val="007D5EDB"/>
    <w:rsid w:val="007D6F8F"/>
    <w:rsid w:val="007D7970"/>
    <w:rsid w:val="007E0431"/>
    <w:rsid w:val="007E0819"/>
    <w:rsid w:val="007E086E"/>
    <w:rsid w:val="007E169D"/>
    <w:rsid w:val="007E191A"/>
    <w:rsid w:val="007E1B57"/>
    <w:rsid w:val="007E42E8"/>
    <w:rsid w:val="007E7203"/>
    <w:rsid w:val="007E7402"/>
    <w:rsid w:val="007E7A5F"/>
    <w:rsid w:val="007F0F19"/>
    <w:rsid w:val="007F251F"/>
    <w:rsid w:val="007F29FE"/>
    <w:rsid w:val="007F2A6A"/>
    <w:rsid w:val="007F3209"/>
    <w:rsid w:val="007F3428"/>
    <w:rsid w:val="007F4157"/>
    <w:rsid w:val="007F4AEA"/>
    <w:rsid w:val="007F6835"/>
    <w:rsid w:val="007F6D48"/>
    <w:rsid w:val="007F704C"/>
    <w:rsid w:val="008003F3"/>
    <w:rsid w:val="00801483"/>
    <w:rsid w:val="00801DD3"/>
    <w:rsid w:val="0080227E"/>
    <w:rsid w:val="00803CD1"/>
    <w:rsid w:val="008041DE"/>
    <w:rsid w:val="0080488C"/>
    <w:rsid w:val="00804CD7"/>
    <w:rsid w:val="00807694"/>
    <w:rsid w:val="00807921"/>
    <w:rsid w:val="008079F2"/>
    <w:rsid w:val="008105AE"/>
    <w:rsid w:val="00812EEF"/>
    <w:rsid w:val="0081420C"/>
    <w:rsid w:val="008155F4"/>
    <w:rsid w:val="008159A0"/>
    <w:rsid w:val="00815D74"/>
    <w:rsid w:val="0081608B"/>
    <w:rsid w:val="008201BB"/>
    <w:rsid w:val="00820A6A"/>
    <w:rsid w:val="00820B38"/>
    <w:rsid w:val="00822518"/>
    <w:rsid w:val="00822684"/>
    <w:rsid w:val="00822B6A"/>
    <w:rsid w:val="00824A4D"/>
    <w:rsid w:val="00825255"/>
    <w:rsid w:val="00825A9E"/>
    <w:rsid w:val="00826892"/>
    <w:rsid w:val="0082690F"/>
    <w:rsid w:val="00827388"/>
    <w:rsid w:val="00827994"/>
    <w:rsid w:val="00827CBB"/>
    <w:rsid w:val="008304BB"/>
    <w:rsid w:val="008315E0"/>
    <w:rsid w:val="008350B5"/>
    <w:rsid w:val="0083524A"/>
    <w:rsid w:val="008367E6"/>
    <w:rsid w:val="00840288"/>
    <w:rsid w:val="0084237B"/>
    <w:rsid w:val="00843193"/>
    <w:rsid w:val="008436E3"/>
    <w:rsid w:val="0084379E"/>
    <w:rsid w:val="00843845"/>
    <w:rsid w:val="00843C77"/>
    <w:rsid w:val="008448EB"/>
    <w:rsid w:val="00845C1E"/>
    <w:rsid w:val="00850C75"/>
    <w:rsid w:val="00850F4B"/>
    <w:rsid w:val="008518D6"/>
    <w:rsid w:val="00851C68"/>
    <w:rsid w:val="00852079"/>
    <w:rsid w:val="00852159"/>
    <w:rsid w:val="00853680"/>
    <w:rsid w:val="00853F00"/>
    <w:rsid w:val="00854192"/>
    <w:rsid w:val="00856AC7"/>
    <w:rsid w:val="00856C0A"/>
    <w:rsid w:val="008577FD"/>
    <w:rsid w:val="008578CB"/>
    <w:rsid w:val="00857FCE"/>
    <w:rsid w:val="00860157"/>
    <w:rsid w:val="008607A0"/>
    <w:rsid w:val="008625E4"/>
    <w:rsid w:val="00864BEC"/>
    <w:rsid w:val="008654C2"/>
    <w:rsid w:val="008655CA"/>
    <w:rsid w:val="00866227"/>
    <w:rsid w:val="00866EA9"/>
    <w:rsid w:val="008679A4"/>
    <w:rsid w:val="0087218D"/>
    <w:rsid w:val="0087242B"/>
    <w:rsid w:val="00872F1D"/>
    <w:rsid w:val="008741B5"/>
    <w:rsid w:val="0087477E"/>
    <w:rsid w:val="008764E4"/>
    <w:rsid w:val="00876677"/>
    <w:rsid w:val="00876853"/>
    <w:rsid w:val="00876EFF"/>
    <w:rsid w:val="008778BF"/>
    <w:rsid w:val="00880A36"/>
    <w:rsid w:val="00882879"/>
    <w:rsid w:val="00882BDB"/>
    <w:rsid w:val="008834C4"/>
    <w:rsid w:val="00884A72"/>
    <w:rsid w:val="00886EB6"/>
    <w:rsid w:val="0089022B"/>
    <w:rsid w:val="00890394"/>
    <w:rsid w:val="00891800"/>
    <w:rsid w:val="00891F4A"/>
    <w:rsid w:val="0089238A"/>
    <w:rsid w:val="008929E5"/>
    <w:rsid w:val="00894A18"/>
    <w:rsid w:val="00894B11"/>
    <w:rsid w:val="00894B79"/>
    <w:rsid w:val="00895A9E"/>
    <w:rsid w:val="00895F08"/>
    <w:rsid w:val="00896505"/>
    <w:rsid w:val="008966FC"/>
    <w:rsid w:val="00897BEF"/>
    <w:rsid w:val="008A04C6"/>
    <w:rsid w:val="008A20D9"/>
    <w:rsid w:val="008A21E0"/>
    <w:rsid w:val="008A31F2"/>
    <w:rsid w:val="008A3C09"/>
    <w:rsid w:val="008A3DCE"/>
    <w:rsid w:val="008A4F4A"/>
    <w:rsid w:val="008A4FD9"/>
    <w:rsid w:val="008A560C"/>
    <w:rsid w:val="008A5937"/>
    <w:rsid w:val="008A5C5A"/>
    <w:rsid w:val="008B01FA"/>
    <w:rsid w:val="008B0DC2"/>
    <w:rsid w:val="008B0E13"/>
    <w:rsid w:val="008B0F1D"/>
    <w:rsid w:val="008B1965"/>
    <w:rsid w:val="008B1FEF"/>
    <w:rsid w:val="008B29A4"/>
    <w:rsid w:val="008B2B7E"/>
    <w:rsid w:val="008B3DD1"/>
    <w:rsid w:val="008B50D4"/>
    <w:rsid w:val="008B583E"/>
    <w:rsid w:val="008B6C29"/>
    <w:rsid w:val="008C1E15"/>
    <w:rsid w:val="008C2331"/>
    <w:rsid w:val="008C3003"/>
    <w:rsid w:val="008C3B56"/>
    <w:rsid w:val="008C4C15"/>
    <w:rsid w:val="008C4E41"/>
    <w:rsid w:val="008C6113"/>
    <w:rsid w:val="008D2106"/>
    <w:rsid w:val="008D2A07"/>
    <w:rsid w:val="008D2AA1"/>
    <w:rsid w:val="008D382E"/>
    <w:rsid w:val="008D471B"/>
    <w:rsid w:val="008D5F1B"/>
    <w:rsid w:val="008D6D0A"/>
    <w:rsid w:val="008D7644"/>
    <w:rsid w:val="008D7CA5"/>
    <w:rsid w:val="008E0096"/>
    <w:rsid w:val="008E0C59"/>
    <w:rsid w:val="008E0FCD"/>
    <w:rsid w:val="008E1A3F"/>
    <w:rsid w:val="008E3EBE"/>
    <w:rsid w:val="008E4D29"/>
    <w:rsid w:val="008E5BBE"/>
    <w:rsid w:val="008E6FDF"/>
    <w:rsid w:val="008F1667"/>
    <w:rsid w:val="008F3617"/>
    <w:rsid w:val="008F3AC8"/>
    <w:rsid w:val="008F44CD"/>
    <w:rsid w:val="008F5B20"/>
    <w:rsid w:val="008F6350"/>
    <w:rsid w:val="008F7D6C"/>
    <w:rsid w:val="009002C9"/>
    <w:rsid w:val="00900518"/>
    <w:rsid w:val="00900563"/>
    <w:rsid w:val="00900C04"/>
    <w:rsid w:val="00901484"/>
    <w:rsid w:val="00901AAA"/>
    <w:rsid w:val="00901D26"/>
    <w:rsid w:val="00901E0F"/>
    <w:rsid w:val="0090379D"/>
    <w:rsid w:val="00903ED3"/>
    <w:rsid w:val="00904127"/>
    <w:rsid w:val="00904441"/>
    <w:rsid w:val="009045E8"/>
    <w:rsid w:val="0090570B"/>
    <w:rsid w:val="0090589F"/>
    <w:rsid w:val="00907C50"/>
    <w:rsid w:val="009100E9"/>
    <w:rsid w:val="00910180"/>
    <w:rsid w:val="009101B7"/>
    <w:rsid w:val="00910AD8"/>
    <w:rsid w:val="00911A58"/>
    <w:rsid w:val="00912A2D"/>
    <w:rsid w:val="009136D5"/>
    <w:rsid w:val="00914CB8"/>
    <w:rsid w:val="00915C99"/>
    <w:rsid w:val="009161FE"/>
    <w:rsid w:val="00916515"/>
    <w:rsid w:val="009167CF"/>
    <w:rsid w:val="009168CF"/>
    <w:rsid w:val="00916C51"/>
    <w:rsid w:val="009174FA"/>
    <w:rsid w:val="009176FE"/>
    <w:rsid w:val="00917B98"/>
    <w:rsid w:val="00917E0F"/>
    <w:rsid w:val="00917F18"/>
    <w:rsid w:val="00921C34"/>
    <w:rsid w:val="00921E00"/>
    <w:rsid w:val="0092311A"/>
    <w:rsid w:val="00923892"/>
    <w:rsid w:val="00925198"/>
    <w:rsid w:val="00925851"/>
    <w:rsid w:val="00926EF1"/>
    <w:rsid w:val="00930DCA"/>
    <w:rsid w:val="00932336"/>
    <w:rsid w:val="0093344C"/>
    <w:rsid w:val="00933E16"/>
    <w:rsid w:val="00934A29"/>
    <w:rsid w:val="009358F3"/>
    <w:rsid w:val="009365F8"/>
    <w:rsid w:val="00937EA5"/>
    <w:rsid w:val="009407C9"/>
    <w:rsid w:val="009416FE"/>
    <w:rsid w:val="00941D1E"/>
    <w:rsid w:val="00941DEA"/>
    <w:rsid w:val="0094296C"/>
    <w:rsid w:val="0094300C"/>
    <w:rsid w:val="009433E1"/>
    <w:rsid w:val="00943C84"/>
    <w:rsid w:val="009456DD"/>
    <w:rsid w:val="00945DA6"/>
    <w:rsid w:val="009462AE"/>
    <w:rsid w:val="00953DD8"/>
    <w:rsid w:val="00955165"/>
    <w:rsid w:val="00955AB4"/>
    <w:rsid w:val="00956952"/>
    <w:rsid w:val="00956BAC"/>
    <w:rsid w:val="00956CD4"/>
    <w:rsid w:val="00957BE1"/>
    <w:rsid w:val="00957F73"/>
    <w:rsid w:val="009619B3"/>
    <w:rsid w:val="00961E21"/>
    <w:rsid w:val="00962789"/>
    <w:rsid w:val="00962890"/>
    <w:rsid w:val="009654B1"/>
    <w:rsid w:val="00965B74"/>
    <w:rsid w:val="00965E45"/>
    <w:rsid w:val="009676E4"/>
    <w:rsid w:val="009706A0"/>
    <w:rsid w:val="0097147B"/>
    <w:rsid w:val="00971FE2"/>
    <w:rsid w:val="00972A4F"/>
    <w:rsid w:val="00973EE0"/>
    <w:rsid w:val="00974237"/>
    <w:rsid w:val="00974AD8"/>
    <w:rsid w:val="00975219"/>
    <w:rsid w:val="009760BE"/>
    <w:rsid w:val="0097771D"/>
    <w:rsid w:val="00977F97"/>
    <w:rsid w:val="0098091B"/>
    <w:rsid w:val="00981BA6"/>
    <w:rsid w:val="0098290B"/>
    <w:rsid w:val="0098359D"/>
    <w:rsid w:val="00983A72"/>
    <w:rsid w:val="00984638"/>
    <w:rsid w:val="00984A59"/>
    <w:rsid w:val="00986655"/>
    <w:rsid w:val="00986A8B"/>
    <w:rsid w:val="009907E6"/>
    <w:rsid w:val="00990E6F"/>
    <w:rsid w:val="00991BAA"/>
    <w:rsid w:val="00991CB3"/>
    <w:rsid w:val="00993B09"/>
    <w:rsid w:val="00994067"/>
    <w:rsid w:val="0099428B"/>
    <w:rsid w:val="00994D6D"/>
    <w:rsid w:val="00994EFC"/>
    <w:rsid w:val="00995ADF"/>
    <w:rsid w:val="00995C77"/>
    <w:rsid w:val="00997B82"/>
    <w:rsid w:val="00997DCD"/>
    <w:rsid w:val="009A0370"/>
    <w:rsid w:val="009A1276"/>
    <w:rsid w:val="009A1DB1"/>
    <w:rsid w:val="009A3848"/>
    <w:rsid w:val="009B0961"/>
    <w:rsid w:val="009B1555"/>
    <w:rsid w:val="009B2FB2"/>
    <w:rsid w:val="009B4736"/>
    <w:rsid w:val="009B4E99"/>
    <w:rsid w:val="009B5199"/>
    <w:rsid w:val="009B6C96"/>
    <w:rsid w:val="009C0097"/>
    <w:rsid w:val="009C3C09"/>
    <w:rsid w:val="009C4579"/>
    <w:rsid w:val="009C5BB7"/>
    <w:rsid w:val="009C7385"/>
    <w:rsid w:val="009C7783"/>
    <w:rsid w:val="009D3265"/>
    <w:rsid w:val="009D4E36"/>
    <w:rsid w:val="009D5210"/>
    <w:rsid w:val="009D5383"/>
    <w:rsid w:val="009D7416"/>
    <w:rsid w:val="009D74A2"/>
    <w:rsid w:val="009D7521"/>
    <w:rsid w:val="009D7B0F"/>
    <w:rsid w:val="009E0E70"/>
    <w:rsid w:val="009E26D8"/>
    <w:rsid w:val="009E33E5"/>
    <w:rsid w:val="009E34D6"/>
    <w:rsid w:val="009E37B8"/>
    <w:rsid w:val="009E3CAD"/>
    <w:rsid w:val="009E4661"/>
    <w:rsid w:val="009E4C0A"/>
    <w:rsid w:val="009E59BF"/>
    <w:rsid w:val="009E7682"/>
    <w:rsid w:val="009E773F"/>
    <w:rsid w:val="009F025C"/>
    <w:rsid w:val="009F0F92"/>
    <w:rsid w:val="009F204C"/>
    <w:rsid w:val="009F211B"/>
    <w:rsid w:val="009F2134"/>
    <w:rsid w:val="009F3265"/>
    <w:rsid w:val="009F4705"/>
    <w:rsid w:val="009F4810"/>
    <w:rsid w:val="009F5103"/>
    <w:rsid w:val="009F6B38"/>
    <w:rsid w:val="009F78B8"/>
    <w:rsid w:val="00A00841"/>
    <w:rsid w:val="00A039F7"/>
    <w:rsid w:val="00A04491"/>
    <w:rsid w:val="00A04C0C"/>
    <w:rsid w:val="00A0562C"/>
    <w:rsid w:val="00A0562D"/>
    <w:rsid w:val="00A05F8C"/>
    <w:rsid w:val="00A0658C"/>
    <w:rsid w:val="00A075DC"/>
    <w:rsid w:val="00A0766E"/>
    <w:rsid w:val="00A07B22"/>
    <w:rsid w:val="00A07EA2"/>
    <w:rsid w:val="00A11E4F"/>
    <w:rsid w:val="00A13245"/>
    <w:rsid w:val="00A1333A"/>
    <w:rsid w:val="00A13948"/>
    <w:rsid w:val="00A13D22"/>
    <w:rsid w:val="00A13E7B"/>
    <w:rsid w:val="00A14D06"/>
    <w:rsid w:val="00A14F07"/>
    <w:rsid w:val="00A15AFA"/>
    <w:rsid w:val="00A15FB8"/>
    <w:rsid w:val="00A17172"/>
    <w:rsid w:val="00A20D80"/>
    <w:rsid w:val="00A213B6"/>
    <w:rsid w:val="00A216CE"/>
    <w:rsid w:val="00A2192E"/>
    <w:rsid w:val="00A2351F"/>
    <w:rsid w:val="00A23604"/>
    <w:rsid w:val="00A23E72"/>
    <w:rsid w:val="00A24069"/>
    <w:rsid w:val="00A248A2"/>
    <w:rsid w:val="00A24C8E"/>
    <w:rsid w:val="00A265D8"/>
    <w:rsid w:val="00A270A8"/>
    <w:rsid w:val="00A2748E"/>
    <w:rsid w:val="00A27C55"/>
    <w:rsid w:val="00A3071F"/>
    <w:rsid w:val="00A30C35"/>
    <w:rsid w:val="00A30EB5"/>
    <w:rsid w:val="00A30F38"/>
    <w:rsid w:val="00A30FA8"/>
    <w:rsid w:val="00A31D60"/>
    <w:rsid w:val="00A32559"/>
    <w:rsid w:val="00A3381E"/>
    <w:rsid w:val="00A3395E"/>
    <w:rsid w:val="00A340CA"/>
    <w:rsid w:val="00A34122"/>
    <w:rsid w:val="00A3493C"/>
    <w:rsid w:val="00A35CAF"/>
    <w:rsid w:val="00A3674E"/>
    <w:rsid w:val="00A36A6E"/>
    <w:rsid w:val="00A36FA2"/>
    <w:rsid w:val="00A37989"/>
    <w:rsid w:val="00A40B45"/>
    <w:rsid w:val="00A428C0"/>
    <w:rsid w:val="00A43A23"/>
    <w:rsid w:val="00A44990"/>
    <w:rsid w:val="00A45E65"/>
    <w:rsid w:val="00A4693F"/>
    <w:rsid w:val="00A50454"/>
    <w:rsid w:val="00A513F6"/>
    <w:rsid w:val="00A516B2"/>
    <w:rsid w:val="00A51E34"/>
    <w:rsid w:val="00A525B0"/>
    <w:rsid w:val="00A52AEE"/>
    <w:rsid w:val="00A53D2E"/>
    <w:rsid w:val="00A543C6"/>
    <w:rsid w:val="00A5465E"/>
    <w:rsid w:val="00A54B4E"/>
    <w:rsid w:val="00A55EFE"/>
    <w:rsid w:val="00A5644C"/>
    <w:rsid w:val="00A56A12"/>
    <w:rsid w:val="00A627C8"/>
    <w:rsid w:val="00A63BB6"/>
    <w:rsid w:val="00A63EE4"/>
    <w:rsid w:val="00A6583C"/>
    <w:rsid w:val="00A65C3D"/>
    <w:rsid w:val="00A65C8C"/>
    <w:rsid w:val="00A6622C"/>
    <w:rsid w:val="00A6649A"/>
    <w:rsid w:val="00A6675A"/>
    <w:rsid w:val="00A672B9"/>
    <w:rsid w:val="00A70920"/>
    <w:rsid w:val="00A71836"/>
    <w:rsid w:val="00A71BAC"/>
    <w:rsid w:val="00A72D43"/>
    <w:rsid w:val="00A74EA1"/>
    <w:rsid w:val="00A7703A"/>
    <w:rsid w:val="00A775C7"/>
    <w:rsid w:val="00A80D8B"/>
    <w:rsid w:val="00A80E07"/>
    <w:rsid w:val="00A82568"/>
    <w:rsid w:val="00A82874"/>
    <w:rsid w:val="00A833A9"/>
    <w:rsid w:val="00A8378A"/>
    <w:rsid w:val="00A839F0"/>
    <w:rsid w:val="00A8620F"/>
    <w:rsid w:val="00A8796F"/>
    <w:rsid w:val="00A87DFD"/>
    <w:rsid w:val="00A90930"/>
    <w:rsid w:val="00A9123E"/>
    <w:rsid w:val="00A914C4"/>
    <w:rsid w:val="00A91A55"/>
    <w:rsid w:val="00A926E8"/>
    <w:rsid w:val="00A9452F"/>
    <w:rsid w:val="00A94B9C"/>
    <w:rsid w:val="00A9539D"/>
    <w:rsid w:val="00A959BD"/>
    <w:rsid w:val="00A95B56"/>
    <w:rsid w:val="00A95B5C"/>
    <w:rsid w:val="00A96710"/>
    <w:rsid w:val="00A978ED"/>
    <w:rsid w:val="00A97F9A"/>
    <w:rsid w:val="00AA0705"/>
    <w:rsid w:val="00AA1D56"/>
    <w:rsid w:val="00AA1DC3"/>
    <w:rsid w:val="00AA1EF4"/>
    <w:rsid w:val="00AA285E"/>
    <w:rsid w:val="00AA2C8D"/>
    <w:rsid w:val="00AA31F6"/>
    <w:rsid w:val="00AA3441"/>
    <w:rsid w:val="00AA675C"/>
    <w:rsid w:val="00AA6DB3"/>
    <w:rsid w:val="00AA6E81"/>
    <w:rsid w:val="00AA7213"/>
    <w:rsid w:val="00AB0565"/>
    <w:rsid w:val="00AB10A3"/>
    <w:rsid w:val="00AB22D2"/>
    <w:rsid w:val="00AB2A89"/>
    <w:rsid w:val="00AB3F57"/>
    <w:rsid w:val="00AB4DAD"/>
    <w:rsid w:val="00AB538A"/>
    <w:rsid w:val="00AB557D"/>
    <w:rsid w:val="00AB67D9"/>
    <w:rsid w:val="00AB6845"/>
    <w:rsid w:val="00AB684B"/>
    <w:rsid w:val="00AC17D0"/>
    <w:rsid w:val="00AC1CB0"/>
    <w:rsid w:val="00AC1D5A"/>
    <w:rsid w:val="00AC356F"/>
    <w:rsid w:val="00AC408F"/>
    <w:rsid w:val="00AC4170"/>
    <w:rsid w:val="00AC45EB"/>
    <w:rsid w:val="00AC6AFC"/>
    <w:rsid w:val="00AC6E2C"/>
    <w:rsid w:val="00AC73AF"/>
    <w:rsid w:val="00AC7BBD"/>
    <w:rsid w:val="00AD04E4"/>
    <w:rsid w:val="00AD051A"/>
    <w:rsid w:val="00AD1BE9"/>
    <w:rsid w:val="00AD34D5"/>
    <w:rsid w:val="00AD481F"/>
    <w:rsid w:val="00AD618B"/>
    <w:rsid w:val="00AD6255"/>
    <w:rsid w:val="00AD6E29"/>
    <w:rsid w:val="00AD7862"/>
    <w:rsid w:val="00AE13D4"/>
    <w:rsid w:val="00AE1B12"/>
    <w:rsid w:val="00AE2B26"/>
    <w:rsid w:val="00AE3049"/>
    <w:rsid w:val="00AE3AC4"/>
    <w:rsid w:val="00AE50A0"/>
    <w:rsid w:val="00AF048F"/>
    <w:rsid w:val="00AF1DC9"/>
    <w:rsid w:val="00AF39C1"/>
    <w:rsid w:val="00AF3D74"/>
    <w:rsid w:val="00AF48E9"/>
    <w:rsid w:val="00AF49CF"/>
    <w:rsid w:val="00AF4D24"/>
    <w:rsid w:val="00AF554D"/>
    <w:rsid w:val="00AF575E"/>
    <w:rsid w:val="00AF7031"/>
    <w:rsid w:val="00AF7E13"/>
    <w:rsid w:val="00AF7FFE"/>
    <w:rsid w:val="00B00313"/>
    <w:rsid w:val="00B006ED"/>
    <w:rsid w:val="00B01FD7"/>
    <w:rsid w:val="00B0211B"/>
    <w:rsid w:val="00B022F8"/>
    <w:rsid w:val="00B0276D"/>
    <w:rsid w:val="00B028D5"/>
    <w:rsid w:val="00B0355D"/>
    <w:rsid w:val="00B047B4"/>
    <w:rsid w:val="00B0606F"/>
    <w:rsid w:val="00B06C31"/>
    <w:rsid w:val="00B06D47"/>
    <w:rsid w:val="00B11306"/>
    <w:rsid w:val="00B1196D"/>
    <w:rsid w:val="00B12F0D"/>
    <w:rsid w:val="00B130B8"/>
    <w:rsid w:val="00B158FA"/>
    <w:rsid w:val="00B200BE"/>
    <w:rsid w:val="00B20509"/>
    <w:rsid w:val="00B20EB0"/>
    <w:rsid w:val="00B2110C"/>
    <w:rsid w:val="00B22870"/>
    <w:rsid w:val="00B24907"/>
    <w:rsid w:val="00B25A18"/>
    <w:rsid w:val="00B2616E"/>
    <w:rsid w:val="00B274EC"/>
    <w:rsid w:val="00B30420"/>
    <w:rsid w:val="00B31174"/>
    <w:rsid w:val="00B32AA9"/>
    <w:rsid w:val="00B33C4A"/>
    <w:rsid w:val="00B33E24"/>
    <w:rsid w:val="00B346E6"/>
    <w:rsid w:val="00B35416"/>
    <w:rsid w:val="00B3559D"/>
    <w:rsid w:val="00B355A6"/>
    <w:rsid w:val="00B3569F"/>
    <w:rsid w:val="00B36660"/>
    <w:rsid w:val="00B3680F"/>
    <w:rsid w:val="00B36C47"/>
    <w:rsid w:val="00B379A1"/>
    <w:rsid w:val="00B37C29"/>
    <w:rsid w:val="00B405E2"/>
    <w:rsid w:val="00B4078F"/>
    <w:rsid w:val="00B4136B"/>
    <w:rsid w:val="00B41710"/>
    <w:rsid w:val="00B4203A"/>
    <w:rsid w:val="00B42725"/>
    <w:rsid w:val="00B441C5"/>
    <w:rsid w:val="00B44A92"/>
    <w:rsid w:val="00B44CB6"/>
    <w:rsid w:val="00B45538"/>
    <w:rsid w:val="00B476FF"/>
    <w:rsid w:val="00B47EC2"/>
    <w:rsid w:val="00B51F29"/>
    <w:rsid w:val="00B51F58"/>
    <w:rsid w:val="00B547BB"/>
    <w:rsid w:val="00B55EB4"/>
    <w:rsid w:val="00B563B1"/>
    <w:rsid w:val="00B56A40"/>
    <w:rsid w:val="00B60BC6"/>
    <w:rsid w:val="00B616DB"/>
    <w:rsid w:val="00B62EAB"/>
    <w:rsid w:val="00B64C94"/>
    <w:rsid w:val="00B6544B"/>
    <w:rsid w:val="00B65BD7"/>
    <w:rsid w:val="00B66461"/>
    <w:rsid w:val="00B675D6"/>
    <w:rsid w:val="00B67954"/>
    <w:rsid w:val="00B70E61"/>
    <w:rsid w:val="00B71893"/>
    <w:rsid w:val="00B72048"/>
    <w:rsid w:val="00B728F1"/>
    <w:rsid w:val="00B74CD5"/>
    <w:rsid w:val="00B75098"/>
    <w:rsid w:val="00B75352"/>
    <w:rsid w:val="00B75CE2"/>
    <w:rsid w:val="00B77F34"/>
    <w:rsid w:val="00B804D2"/>
    <w:rsid w:val="00B84560"/>
    <w:rsid w:val="00B852FC"/>
    <w:rsid w:val="00B853EF"/>
    <w:rsid w:val="00B8565A"/>
    <w:rsid w:val="00B85E10"/>
    <w:rsid w:val="00B86A4D"/>
    <w:rsid w:val="00B90109"/>
    <w:rsid w:val="00B912F8"/>
    <w:rsid w:val="00B92304"/>
    <w:rsid w:val="00B94CEA"/>
    <w:rsid w:val="00B95C64"/>
    <w:rsid w:val="00B96571"/>
    <w:rsid w:val="00BA0A3B"/>
    <w:rsid w:val="00BA136F"/>
    <w:rsid w:val="00BA137E"/>
    <w:rsid w:val="00BA1B55"/>
    <w:rsid w:val="00BA20D6"/>
    <w:rsid w:val="00BA20F8"/>
    <w:rsid w:val="00BA255C"/>
    <w:rsid w:val="00BA2C3C"/>
    <w:rsid w:val="00BA2E3E"/>
    <w:rsid w:val="00BA3310"/>
    <w:rsid w:val="00BA469A"/>
    <w:rsid w:val="00BA5D5B"/>
    <w:rsid w:val="00BA68F5"/>
    <w:rsid w:val="00BA6912"/>
    <w:rsid w:val="00BB0506"/>
    <w:rsid w:val="00BB0C3D"/>
    <w:rsid w:val="00BB10BF"/>
    <w:rsid w:val="00BB23E7"/>
    <w:rsid w:val="00BB5E1F"/>
    <w:rsid w:val="00BB7002"/>
    <w:rsid w:val="00BB70C7"/>
    <w:rsid w:val="00BC232A"/>
    <w:rsid w:val="00BC2342"/>
    <w:rsid w:val="00BC2789"/>
    <w:rsid w:val="00BC33A8"/>
    <w:rsid w:val="00BC36C1"/>
    <w:rsid w:val="00BC47EA"/>
    <w:rsid w:val="00BC65AB"/>
    <w:rsid w:val="00BC7DC5"/>
    <w:rsid w:val="00BD05D4"/>
    <w:rsid w:val="00BD0D73"/>
    <w:rsid w:val="00BD1B9E"/>
    <w:rsid w:val="00BD23BC"/>
    <w:rsid w:val="00BD29C5"/>
    <w:rsid w:val="00BD2B9E"/>
    <w:rsid w:val="00BD30F3"/>
    <w:rsid w:val="00BD45BA"/>
    <w:rsid w:val="00BD4683"/>
    <w:rsid w:val="00BD4AC7"/>
    <w:rsid w:val="00BD4E18"/>
    <w:rsid w:val="00BD53B4"/>
    <w:rsid w:val="00BD5F0C"/>
    <w:rsid w:val="00BD645C"/>
    <w:rsid w:val="00BE20D8"/>
    <w:rsid w:val="00BE2485"/>
    <w:rsid w:val="00BE33AA"/>
    <w:rsid w:val="00BE33CC"/>
    <w:rsid w:val="00BE3941"/>
    <w:rsid w:val="00BE3A5E"/>
    <w:rsid w:val="00BE3AE5"/>
    <w:rsid w:val="00BE435A"/>
    <w:rsid w:val="00BE4CE9"/>
    <w:rsid w:val="00BE62D4"/>
    <w:rsid w:val="00BE6623"/>
    <w:rsid w:val="00BE691C"/>
    <w:rsid w:val="00BE6F9C"/>
    <w:rsid w:val="00BE7543"/>
    <w:rsid w:val="00BE76E1"/>
    <w:rsid w:val="00BE7DC5"/>
    <w:rsid w:val="00BF0BA9"/>
    <w:rsid w:val="00BF1F7D"/>
    <w:rsid w:val="00BF36C5"/>
    <w:rsid w:val="00BF4959"/>
    <w:rsid w:val="00BF5AE8"/>
    <w:rsid w:val="00BF5B61"/>
    <w:rsid w:val="00BF74C8"/>
    <w:rsid w:val="00C001AC"/>
    <w:rsid w:val="00C00EC3"/>
    <w:rsid w:val="00C01916"/>
    <w:rsid w:val="00C01DD1"/>
    <w:rsid w:val="00C01DF5"/>
    <w:rsid w:val="00C03455"/>
    <w:rsid w:val="00C04210"/>
    <w:rsid w:val="00C04D45"/>
    <w:rsid w:val="00C06015"/>
    <w:rsid w:val="00C064CC"/>
    <w:rsid w:val="00C065FF"/>
    <w:rsid w:val="00C103D3"/>
    <w:rsid w:val="00C108DB"/>
    <w:rsid w:val="00C11DCC"/>
    <w:rsid w:val="00C1208A"/>
    <w:rsid w:val="00C12ED8"/>
    <w:rsid w:val="00C13295"/>
    <w:rsid w:val="00C15091"/>
    <w:rsid w:val="00C17129"/>
    <w:rsid w:val="00C20C5F"/>
    <w:rsid w:val="00C212B3"/>
    <w:rsid w:val="00C21B60"/>
    <w:rsid w:val="00C21F30"/>
    <w:rsid w:val="00C25ECE"/>
    <w:rsid w:val="00C26503"/>
    <w:rsid w:val="00C26FCA"/>
    <w:rsid w:val="00C31DD4"/>
    <w:rsid w:val="00C323ED"/>
    <w:rsid w:val="00C32D11"/>
    <w:rsid w:val="00C32E7D"/>
    <w:rsid w:val="00C339D4"/>
    <w:rsid w:val="00C34B01"/>
    <w:rsid w:val="00C35008"/>
    <w:rsid w:val="00C35AA5"/>
    <w:rsid w:val="00C35D10"/>
    <w:rsid w:val="00C36377"/>
    <w:rsid w:val="00C405A6"/>
    <w:rsid w:val="00C42EA0"/>
    <w:rsid w:val="00C42F24"/>
    <w:rsid w:val="00C431EA"/>
    <w:rsid w:val="00C432A8"/>
    <w:rsid w:val="00C4389F"/>
    <w:rsid w:val="00C439DE"/>
    <w:rsid w:val="00C43B37"/>
    <w:rsid w:val="00C43FFC"/>
    <w:rsid w:val="00C44A28"/>
    <w:rsid w:val="00C44AC4"/>
    <w:rsid w:val="00C46EAB"/>
    <w:rsid w:val="00C47796"/>
    <w:rsid w:val="00C512D7"/>
    <w:rsid w:val="00C5200E"/>
    <w:rsid w:val="00C52F57"/>
    <w:rsid w:val="00C538AA"/>
    <w:rsid w:val="00C55903"/>
    <w:rsid w:val="00C55D49"/>
    <w:rsid w:val="00C56751"/>
    <w:rsid w:val="00C57736"/>
    <w:rsid w:val="00C61712"/>
    <w:rsid w:val="00C627CD"/>
    <w:rsid w:val="00C62D07"/>
    <w:rsid w:val="00C641E8"/>
    <w:rsid w:val="00C65257"/>
    <w:rsid w:val="00C66B24"/>
    <w:rsid w:val="00C6781C"/>
    <w:rsid w:val="00C70669"/>
    <w:rsid w:val="00C717BD"/>
    <w:rsid w:val="00C717CB"/>
    <w:rsid w:val="00C723B2"/>
    <w:rsid w:val="00C72F69"/>
    <w:rsid w:val="00C734BD"/>
    <w:rsid w:val="00C73913"/>
    <w:rsid w:val="00C751A1"/>
    <w:rsid w:val="00C76015"/>
    <w:rsid w:val="00C76570"/>
    <w:rsid w:val="00C80767"/>
    <w:rsid w:val="00C81148"/>
    <w:rsid w:val="00C835C1"/>
    <w:rsid w:val="00C8370B"/>
    <w:rsid w:val="00C8441B"/>
    <w:rsid w:val="00C854F1"/>
    <w:rsid w:val="00C85D01"/>
    <w:rsid w:val="00C86039"/>
    <w:rsid w:val="00C866B9"/>
    <w:rsid w:val="00C879F6"/>
    <w:rsid w:val="00C906D8"/>
    <w:rsid w:val="00C90882"/>
    <w:rsid w:val="00C9199A"/>
    <w:rsid w:val="00C91A1E"/>
    <w:rsid w:val="00C92037"/>
    <w:rsid w:val="00C92990"/>
    <w:rsid w:val="00C94008"/>
    <w:rsid w:val="00C95D7D"/>
    <w:rsid w:val="00C96352"/>
    <w:rsid w:val="00C96642"/>
    <w:rsid w:val="00C9702B"/>
    <w:rsid w:val="00C971E1"/>
    <w:rsid w:val="00C97270"/>
    <w:rsid w:val="00CA062E"/>
    <w:rsid w:val="00CA1C3F"/>
    <w:rsid w:val="00CA1D8F"/>
    <w:rsid w:val="00CA1E9B"/>
    <w:rsid w:val="00CA2DF7"/>
    <w:rsid w:val="00CA48E4"/>
    <w:rsid w:val="00CA4930"/>
    <w:rsid w:val="00CA69E0"/>
    <w:rsid w:val="00CA75B5"/>
    <w:rsid w:val="00CA7604"/>
    <w:rsid w:val="00CA7A5D"/>
    <w:rsid w:val="00CB057D"/>
    <w:rsid w:val="00CB0816"/>
    <w:rsid w:val="00CB0E01"/>
    <w:rsid w:val="00CB1E81"/>
    <w:rsid w:val="00CB314B"/>
    <w:rsid w:val="00CB38A9"/>
    <w:rsid w:val="00CB3C6D"/>
    <w:rsid w:val="00CB4A0F"/>
    <w:rsid w:val="00CB5185"/>
    <w:rsid w:val="00CB5479"/>
    <w:rsid w:val="00CB5E7A"/>
    <w:rsid w:val="00CB695A"/>
    <w:rsid w:val="00CB6D7B"/>
    <w:rsid w:val="00CB72C9"/>
    <w:rsid w:val="00CB7802"/>
    <w:rsid w:val="00CC0391"/>
    <w:rsid w:val="00CC09C8"/>
    <w:rsid w:val="00CC0E7F"/>
    <w:rsid w:val="00CC3431"/>
    <w:rsid w:val="00CC4ED6"/>
    <w:rsid w:val="00CC57EF"/>
    <w:rsid w:val="00CC7A3E"/>
    <w:rsid w:val="00CD1983"/>
    <w:rsid w:val="00CD2516"/>
    <w:rsid w:val="00CD27F0"/>
    <w:rsid w:val="00CD2948"/>
    <w:rsid w:val="00CD2A01"/>
    <w:rsid w:val="00CD2D82"/>
    <w:rsid w:val="00CD3E25"/>
    <w:rsid w:val="00CD3FB3"/>
    <w:rsid w:val="00CD61DA"/>
    <w:rsid w:val="00CD7560"/>
    <w:rsid w:val="00CD7E71"/>
    <w:rsid w:val="00CE0D49"/>
    <w:rsid w:val="00CE0DDA"/>
    <w:rsid w:val="00CE2CB2"/>
    <w:rsid w:val="00CE3E55"/>
    <w:rsid w:val="00CE574B"/>
    <w:rsid w:val="00CE58C1"/>
    <w:rsid w:val="00CE597E"/>
    <w:rsid w:val="00CE64DC"/>
    <w:rsid w:val="00CE7747"/>
    <w:rsid w:val="00CF02BF"/>
    <w:rsid w:val="00CF0BD5"/>
    <w:rsid w:val="00CF11C6"/>
    <w:rsid w:val="00CF1959"/>
    <w:rsid w:val="00CF3E1D"/>
    <w:rsid w:val="00CF4365"/>
    <w:rsid w:val="00CF4428"/>
    <w:rsid w:val="00CF463F"/>
    <w:rsid w:val="00CF5000"/>
    <w:rsid w:val="00CF5A9D"/>
    <w:rsid w:val="00CF6835"/>
    <w:rsid w:val="00D0024D"/>
    <w:rsid w:val="00D002B4"/>
    <w:rsid w:val="00D005EF"/>
    <w:rsid w:val="00D01133"/>
    <w:rsid w:val="00D0219C"/>
    <w:rsid w:val="00D02602"/>
    <w:rsid w:val="00D03392"/>
    <w:rsid w:val="00D03B70"/>
    <w:rsid w:val="00D0431A"/>
    <w:rsid w:val="00D043B8"/>
    <w:rsid w:val="00D059FA"/>
    <w:rsid w:val="00D11B5E"/>
    <w:rsid w:val="00D11F15"/>
    <w:rsid w:val="00D12601"/>
    <w:rsid w:val="00D13173"/>
    <w:rsid w:val="00D140F4"/>
    <w:rsid w:val="00D149E9"/>
    <w:rsid w:val="00D14DCA"/>
    <w:rsid w:val="00D15552"/>
    <w:rsid w:val="00D15DD0"/>
    <w:rsid w:val="00D15FBF"/>
    <w:rsid w:val="00D16782"/>
    <w:rsid w:val="00D173CB"/>
    <w:rsid w:val="00D2044C"/>
    <w:rsid w:val="00D20559"/>
    <w:rsid w:val="00D21FCD"/>
    <w:rsid w:val="00D2274C"/>
    <w:rsid w:val="00D228E2"/>
    <w:rsid w:val="00D24311"/>
    <w:rsid w:val="00D256E5"/>
    <w:rsid w:val="00D25940"/>
    <w:rsid w:val="00D27CB2"/>
    <w:rsid w:val="00D27FD8"/>
    <w:rsid w:val="00D30EF6"/>
    <w:rsid w:val="00D3105A"/>
    <w:rsid w:val="00D3111F"/>
    <w:rsid w:val="00D312FF"/>
    <w:rsid w:val="00D317EE"/>
    <w:rsid w:val="00D32650"/>
    <w:rsid w:val="00D32F4C"/>
    <w:rsid w:val="00D33B47"/>
    <w:rsid w:val="00D33C6E"/>
    <w:rsid w:val="00D348BB"/>
    <w:rsid w:val="00D34DF4"/>
    <w:rsid w:val="00D3551F"/>
    <w:rsid w:val="00D35F39"/>
    <w:rsid w:val="00D35FE6"/>
    <w:rsid w:val="00D37F63"/>
    <w:rsid w:val="00D400C8"/>
    <w:rsid w:val="00D40A1B"/>
    <w:rsid w:val="00D40B4F"/>
    <w:rsid w:val="00D416F9"/>
    <w:rsid w:val="00D43C4A"/>
    <w:rsid w:val="00D444F6"/>
    <w:rsid w:val="00D4529A"/>
    <w:rsid w:val="00D467A0"/>
    <w:rsid w:val="00D502B9"/>
    <w:rsid w:val="00D50307"/>
    <w:rsid w:val="00D5055A"/>
    <w:rsid w:val="00D523E9"/>
    <w:rsid w:val="00D52888"/>
    <w:rsid w:val="00D52F40"/>
    <w:rsid w:val="00D54B77"/>
    <w:rsid w:val="00D55687"/>
    <w:rsid w:val="00D5657B"/>
    <w:rsid w:val="00D56B70"/>
    <w:rsid w:val="00D57B70"/>
    <w:rsid w:val="00D57F9F"/>
    <w:rsid w:val="00D62031"/>
    <w:rsid w:val="00D65566"/>
    <w:rsid w:val="00D6566E"/>
    <w:rsid w:val="00D667FE"/>
    <w:rsid w:val="00D66AA8"/>
    <w:rsid w:val="00D66CDD"/>
    <w:rsid w:val="00D671BC"/>
    <w:rsid w:val="00D67ABF"/>
    <w:rsid w:val="00D67C41"/>
    <w:rsid w:val="00D712F2"/>
    <w:rsid w:val="00D73337"/>
    <w:rsid w:val="00D74EEB"/>
    <w:rsid w:val="00D81144"/>
    <w:rsid w:val="00D823BF"/>
    <w:rsid w:val="00D82BE0"/>
    <w:rsid w:val="00D82F40"/>
    <w:rsid w:val="00D836E1"/>
    <w:rsid w:val="00D85565"/>
    <w:rsid w:val="00D859A0"/>
    <w:rsid w:val="00D86375"/>
    <w:rsid w:val="00D865E8"/>
    <w:rsid w:val="00D87AF1"/>
    <w:rsid w:val="00D90147"/>
    <w:rsid w:val="00D91132"/>
    <w:rsid w:val="00D9162D"/>
    <w:rsid w:val="00D93048"/>
    <w:rsid w:val="00D9431F"/>
    <w:rsid w:val="00D9505F"/>
    <w:rsid w:val="00D950C5"/>
    <w:rsid w:val="00D954A6"/>
    <w:rsid w:val="00D9565A"/>
    <w:rsid w:val="00D956FE"/>
    <w:rsid w:val="00D96659"/>
    <w:rsid w:val="00D966B3"/>
    <w:rsid w:val="00D96A87"/>
    <w:rsid w:val="00D96B37"/>
    <w:rsid w:val="00D97C27"/>
    <w:rsid w:val="00DA188B"/>
    <w:rsid w:val="00DA2EE7"/>
    <w:rsid w:val="00DA4254"/>
    <w:rsid w:val="00DA4390"/>
    <w:rsid w:val="00DA6613"/>
    <w:rsid w:val="00DA6FFE"/>
    <w:rsid w:val="00DA7788"/>
    <w:rsid w:val="00DA7C9B"/>
    <w:rsid w:val="00DA7D62"/>
    <w:rsid w:val="00DB017B"/>
    <w:rsid w:val="00DB0316"/>
    <w:rsid w:val="00DB0564"/>
    <w:rsid w:val="00DB1932"/>
    <w:rsid w:val="00DB198D"/>
    <w:rsid w:val="00DB1E29"/>
    <w:rsid w:val="00DB2EA0"/>
    <w:rsid w:val="00DB386F"/>
    <w:rsid w:val="00DB3A3B"/>
    <w:rsid w:val="00DB5DC9"/>
    <w:rsid w:val="00DB6480"/>
    <w:rsid w:val="00DC0A63"/>
    <w:rsid w:val="00DC18A9"/>
    <w:rsid w:val="00DC18F6"/>
    <w:rsid w:val="00DC267C"/>
    <w:rsid w:val="00DC32AC"/>
    <w:rsid w:val="00DC34CB"/>
    <w:rsid w:val="00DC3549"/>
    <w:rsid w:val="00DC3CC3"/>
    <w:rsid w:val="00DC4C79"/>
    <w:rsid w:val="00DC537C"/>
    <w:rsid w:val="00DC613F"/>
    <w:rsid w:val="00DD048D"/>
    <w:rsid w:val="00DD1C48"/>
    <w:rsid w:val="00DD2631"/>
    <w:rsid w:val="00DD7AE1"/>
    <w:rsid w:val="00DE1D5D"/>
    <w:rsid w:val="00DE2A24"/>
    <w:rsid w:val="00DE634B"/>
    <w:rsid w:val="00DE657C"/>
    <w:rsid w:val="00DE76B4"/>
    <w:rsid w:val="00DE77AC"/>
    <w:rsid w:val="00DF00A9"/>
    <w:rsid w:val="00DF0273"/>
    <w:rsid w:val="00DF0655"/>
    <w:rsid w:val="00DF1AEF"/>
    <w:rsid w:val="00DF2249"/>
    <w:rsid w:val="00DF246C"/>
    <w:rsid w:val="00DF3A13"/>
    <w:rsid w:val="00DF3EE6"/>
    <w:rsid w:val="00DF42AD"/>
    <w:rsid w:val="00DF4E7A"/>
    <w:rsid w:val="00DF55A1"/>
    <w:rsid w:val="00DF6062"/>
    <w:rsid w:val="00DF64AB"/>
    <w:rsid w:val="00DF64DD"/>
    <w:rsid w:val="00E01076"/>
    <w:rsid w:val="00E044CB"/>
    <w:rsid w:val="00E0459B"/>
    <w:rsid w:val="00E04F47"/>
    <w:rsid w:val="00E06F68"/>
    <w:rsid w:val="00E07938"/>
    <w:rsid w:val="00E10EDC"/>
    <w:rsid w:val="00E12249"/>
    <w:rsid w:val="00E14AFD"/>
    <w:rsid w:val="00E15715"/>
    <w:rsid w:val="00E159EF"/>
    <w:rsid w:val="00E20937"/>
    <w:rsid w:val="00E20E42"/>
    <w:rsid w:val="00E229EA"/>
    <w:rsid w:val="00E2303F"/>
    <w:rsid w:val="00E23412"/>
    <w:rsid w:val="00E247A7"/>
    <w:rsid w:val="00E24D55"/>
    <w:rsid w:val="00E24F55"/>
    <w:rsid w:val="00E2598A"/>
    <w:rsid w:val="00E25FA1"/>
    <w:rsid w:val="00E263DD"/>
    <w:rsid w:val="00E2741F"/>
    <w:rsid w:val="00E2753D"/>
    <w:rsid w:val="00E30CC2"/>
    <w:rsid w:val="00E32399"/>
    <w:rsid w:val="00E344D4"/>
    <w:rsid w:val="00E34567"/>
    <w:rsid w:val="00E354AC"/>
    <w:rsid w:val="00E354B8"/>
    <w:rsid w:val="00E35BEA"/>
    <w:rsid w:val="00E3626A"/>
    <w:rsid w:val="00E40961"/>
    <w:rsid w:val="00E40E9D"/>
    <w:rsid w:val="00E42666"/>
    <w:rsid w:val="00E4317B"/>
    <w:rsid w:val="00E433AC"/>
    <w:rsid w:val="00E439E3"/>
    <w:rsid w:val="00E43B25"/>
    <w:rsid w:val="00E442DC"/>
    <w:rsid w:val="00E446B5"/>
    <w:rsid w:val="00E44FC3"/>
    <w:rsid w:val="00E45340"/>
    <w:rsid w:val="00E45853"/>
    <w:rsid w:val="00E47C4F"/>
    <w:rsid w:val="00E47F9E"/>
    <w:rsid w:val="00E50981"/>
    <w:rsid w:val="00E50B57"/>
    <w:rsid w:val="00E51B32"/>
    <w:rsid w:val="00E5281A"/>
    <w:rsid w:val="00E529DE"/>
    <w:rsid w:val="00E544F1"/>
    <w:rsid w:val="00E549F0"/>
    <w:rsid w:val="00E54AD7"/>
    <w:rsid w:val="00E55221"/>
    <w:rsid w:val="00E55335"/>
    <w:rsid w:val="00E55E4A"/>
    <w:rsid w:val="00E601F5"/>
    <w:rsid w:val="00E604BA"/>
    <w:rsid w:val="00E62771"/>
    <w:rsid w:val="00E62D0A"/>
    <w:rsid w:val="00E65069"/>
    <w:rsid w:val="00E65C55"/>
    <w:rsid w:val="00E661C7"/>
    <w:rsid w:val="00E66E90"/>
    <w:rsid w:val="00E706EA"/>
    <w:rsid w:val="00E71441"/>
    <w:rsid w:val="00E71748"/>
    <w:rsid w:val="00E71791"/>
    <w:rsid w:val="00E719F6"/>
    <w:rsid w:val="00E71D75"/>
    <w:rsid w:val="00E72ABD"/>
    <w:rsid w:val="00E73490"/>
    <w:rsid w:val="00E74DF9"/>
    <w:rsid w:val="00E74E67"/>
    <w:rsid w:val="00E76E92"/>
    <w:rsid w:val="00E7727C"/>
    <w:rsid w:val="00E802C3"/>
    <w:rsid w:val="00E80E11"/>
    <w:rsid w:val="00E814AE"/>
    <w:rsid w:val="00E81994"/>
    <w:rsid w:val="00E824AE"/>
    <w:rsid w:val="00E825B3"/>
    <w:rsid w:val="00E82CEF"/>
    <w:rsid w:val="00E8429B"/>
    <w:rsid w:val="00E84595"/>
    <w:rsid w:val="00E850BE"/>
    <w:rsid w:val="00E853D0"/>
    <w:rsid w:val="00E85A92"/>
    <w:rsid w:val="00E87579"/>
    <w:rsid w:val="00E9039A"/>
    <w:rsid w:val="00E90934"/>
    <w:rsid w:val="00E91331"/>
    <w:rsid w:val="00E91DBD"/>
    <w:rsid w:val="00E92648"/>
    <w:rsid w:val="00E938AF"/>
    <w:rsid w:val="00E9457B"/>
    <w:rsid w:val="00E94F8B"/>
    <w:rsid w:val="00E95052"/>
    <w:rsid w:val="00E952F5"/>
    <w:rsid w:val="00E9621C"/>
    <w:rsid w:val="00E971FB"/>
    <w:rsid w:val="00E9748E"/>
    <w:rsid w:val="00EA053A"/>
    <w:rsid w:val="00EA4480"/>
    <w:rsid w:val="00EA4502"/>
    <w:rsid w:val="00EA494B"/>
    <w:rsid w:val="00EA5757"/>
    <w:rsid w:val="00EA7420"/>
    <w:rsid w:val="00EB2400"/>
    <w:rsid w:val="00EB251B"/>
    <w:rsid w:val="00EB35ED"/>
    <w:rsid w:val="00EB70FE"/>
    <w:rsid w:val="00EC030E"/>
    <w:rsid w:val="00EC1986"/>
    <w:rsid w:val="00EC25C0"/>
    <w:rsid w:val="00EC29E2"/>
    <w:rsid w:val="00EC3675"/>
    <w:rsid w:val="00EC6459"/>
    <w:rsid w:val="00EC6FE1"/>
    <w:rsid w:val="00ED03C9"/>
    <w:rsid w:val="00ED079D"/>
    <w:rsid w:val="00ED15CE"/>
    <w:rsid w:val="00ED1773"/>
    <w:rsid w:val="00ED23CF"/>
    <w:rsid w:val="00ED27EC"/>
    <w:rsid w:val="00ED3B06"/>
    <w:rsid w:val="00ED4B46"/>
    <w:rsid w:val="00ED534E"/>
    <w:rsid w:val="00ED5D6C"/>
    <w:rsid w:val="00ED698E"/>
    <w:rsid w:val="00ED7FD0"/>
    <w:rsid w:val="00EE1176"/>
    <w:rsid w:val="00EE12F2"/>
    <w:rsid w:val="00EE27AA"/>
    <w:rsid w:val="00EE28E8"/>
    <w:rsid w:val="00EE2E47"/>
    <w:rsid w:val="00EE49B5"/>
    <w:rsid w:val="00EE530F"/>
    <w:rsid w:val="00EE65C1"/>
    <w:rsid w:val="00EE6E6B"/>
    <w:rsid w:val="00EE6F6B"/>
    <w:rsid w:val="00EF1B01"/>
    <w:rsid w:val="00EF2AD3"/>
    <w:rsid w:val="00EF3777"/>
    <w:rsid w:val="00EF392B"/>
    <w:rsid w:val="00EF4099"/>
    <w:rsid w:val="00EF4EED"/>
    <w:rsid w:val="00EF5481"/>
    <w:rsid w:val="00EF6D21"/>
    <w:rsid w:val="00EF6E8C"/>
    <w:rsid w:val="00EF7696"/>
    <w:rsid w:val="00F00FEC"/>
    <w:rsid w:val="00F01F4D"/>
    <w:rsid w:val="00F02648"/>
    <w:rsid w:val="00F03D18"/>
    <w:rsid w:val="00F04CA7"/>
    <w:rsid w:val="00F05927"/>
    <w:rsid w:val="00F07B02"/>
    <w:rsid w:val="00F10C98"/>
    <w:rsid w:val="00F10F42"/>
    <w:rsid w:val="00F12BC7"/>
    <w:rsid w:val="00F138B6"/>
    <w:rsid w:val="00F13EF3"/>
    <w:rsid w:val="00F15265"/>
    <w:rsid w:val="00F15D58"/>
    <w:rsid w:val="00F15DC1"/>
    <w:rsid w:val="00F16C3F"/>
    <w:rsid w:val="00F17477"/>
    <w:rsid w:val="00F20E20"/>
    <w:rsid w:val="00F22E60"/>
    <w:rsid w:val="00F254C0"/>
    <w:rsid w:val="00F25EC7"/>
    <w:rsid w:val="00F2603E"/>
    <w:rsid w:val="00F26404"/>
    <w:rsid w:val="00F275FF"/>
    <w:rsid w:val="00F30589"/>
    <w:rsid w:val="00F309EF"/>
    <w:rsid w:val="00F30B72"/>
    <w:rsid w:val="00F3132D"/>
    <w:rsid w:val="00F324B7"/>
    <w:rsid w:val="00F32C65"/>
    <w:rsid w:val="00F350DC"/>
    <w:rsid w:val="00F35FD0"/>
    <w:rsid w:val="00F37CEE"/>
    <w:rsid w:val="00F41C7C"/>
    <w:rsid w:val="00F41C8F"/>
    <w:rsid w:val="00F41CEA"/>
    <w:rsid w:val="00F429A3"/>
    <w:rsid w:val="00F43156"/>
    <w:rsid w:val="00F437D8"/>
    <w:rsid w:val="00F4381C"/>
    <w:rsid w:val="00F45407"/>
    <w:rsid w:val="00F45973"/>
    <w:rsid w:val="00F4609A"/>
    <w:rsid w:val="00F4734F"/>
    <w:rsid w:val="00F477C3"/>
    <w:rsid w:val="00F50995"/>
    <w:rsid w:val="00F52959"/>
    <w:rsid w:val="00F54049"/>
    <w:rsid w:val="00F55120"/>
    <w:rsid w:val="00F57515"/>
    <w:rsid w:val="00F57C75"/>
    <w:rsid w:val="00F60A9F"/>
    <w:rsid w:val="00F60E71"/>
    <w:rsid w:val="00F62650"/>
    <w:rsid w:val="00F62679"/>
    <w:rsid w:val="00F62BCF"/>
    <w:rsid w:val="00F64457"/>
    <w:rsid w:val="00F65235"/>
    <w:rsid w:val="00F65F1E"/>
    <w:rsid w:val="00F70C73"/>
    <w:rsid w:val="00F71307"/>
    <w:rsid w:val="00F713CE"/>
    <w:rsid w:val="00F722DF"/>
    <w:rsid w:val="00F72931"/>
    <w:rsid w:val="00F736DB"/>
    <w:rsid w:val="00F7389B"/>
    <w:rsid w:val="00F73EAB"/>
    <w:rsid w:val="00F757BE"/>
    <w:rsid w:val="00F7613F"/>
    <w:rsid w:val="00F7784A"/>
    <w:rsid w:val="00F804D0"/>
    <w:rsid w:val="00F808B6"/>
    <w:rsid w:val="00F82211"/>
    <w:rsid w:val="00F82B25"/>
    <w:rsid w:val="00F83330"/>
    <w:rsid w:val="00F84565"/>
    <w:rsid w:val="00F851B8"/>
    <w:rsid w:val="00F859D1"/>
    <w:rsid w:val="00F8653D"/>
    <w:rsid w:val="00F86634"/>
    <w:rsid w:val="00F8696A"/>
    <w:rsid w:val="00F86C03"/>
    <w:rsid w:val="00F877B9"/>
    <w:rsid w:val="00F87CE4"/>
    <w:rsid w:val="00F87DA7"/>
    <w:rsid w:val="00F90858"/>
    <w:rsid w:val="00F90904"/>
    <w:rsid w:val="00F91AAC"/>
    <w:rsid w:val="00F9253A"/>
    <w:rsid w:val="00F92581"/>
    <w:rsid w:val="00F9273B"/>
    <w:rsid w:val="00F927DB"/>
    <w:rsid w:val="00F941DF"/>
    <w:rsid w:val="00F94EF2"/>
    <w:rsid w:val="00F956A7"/>
    <w:rsid w:val="00F95F0D"/>
    <w:rsid w:val="00F971B7"/>
    <w:rsid w:val="00F979AD"/>
    <w:rsid w:val="00FA0438"/>
    <w:rsid w:val="00FA066A"/>
    <w:rsid w:val="00FA0BE1"/>
    <w:rsid w:val="00FA0C8E"/>
    <w:rsid w:val="00FA1578"/>
    <w:rsid w:val="00FA1623"/>
    <w:rsid w:val="00FA16E4"/>
    <w:rsid w:val="00FA1A7E"/>
    <w:rsid w:val="00FA1C3E"/>
    <w:rsid w:val="00FA235A"/>
    <w:rsid w:val="00FA3212"/>
    <w:rsid w:val="00FA3C0B"/>
    <w:rsid w:val="00FA4EAB"/>
    <w:rsid w:val="00FA5452"/>
    <w:rsid w:val="00FA5775"/>
    <w:rsid w:val="00FA66E5"/>
    <w:rsid w:val="00FA6E92"/>
    <w:rsid w:val="00FA7457"/>
    <w:rsid w:val="00FA7C6A"/>
    <w:rsid w:val="00FB0334"/>
    <w:rsid w:val="00FB1479"/>
    <w:rsid w:val="00FB1BE6"/>
    <w:rsid w:val="00FB1DAD"/>
    <w:rsid w:val="00FB407A"/>
    <w:rsid w:val="00FB626C"/>
    <w:rsid w:val="00FB6A63"/>
    <w:rsid w:val="00FC0335"/>
    <w:rsid w:val="00FC0FF4"/>
    <w:rsid w:val="00FC10E3"/>
    <w:rsid w:val="00FC197F"/>
    <w:rsid w:val="00FC1D98"/>
    <w:rsid w:val="00FC3A89"/>
    <w:rsid w:val="00FC3D29"/>
    <w:rsid w:val="00FC4038"/>
    <w:rsid w:val="00FC5DF4"/>
    <w:rsid w:val="00FC6160"/>
    <w:rsid w:val="00FC6E1D"/>
    <w:rsid w:val="00FC7AE5"/>
    <w:rsid w:val="00FC7B02"/>
    <w:rsid w:val="00FD13DD"/>
    <w:rsid w:val="00FD2277"/>
    <w:rsid w:val="00FD294C"/>
    <w:rsid w:val="00FD3511"/>
    <w:rsid w:val="00FD4C5B"/>
    <w:rsid w:val="00FD5D62"/>
    <w:rsid w:val="00FD7DDA"/>
    <w:rsid w:val="00FE12D8"/>
    <w:rsid w:val="00FE2622"/>
    <w:rsid w:val="00FE2F06"/>
    <w:rsid w:val="00FE3BA9"/>
    <w:rsid w:val="00FE5392"/>
    <w:rsid w:val="00FE59FD"/>
    <w:rsid w:val="00FE629D"/>
    <w:rsid w:val="00FE66E5"/>
    <w:rsid w:val="00FF06E8"/>
    <w:rsid w:val="00FF0730"/>
    <w:rsid w:val="00FF1FE6"/>
    <w:rsid w:val="00FF2061"/>
    <w:rsid w:val="00FF25DA"/>
    <w:rsid w:val="00FF3544"/>
    <w:rsid w:val="00FF521E"/>
    <w:rsid w:val="00FF5359"/>
    <w:rsid w:val="00FF5F7B"/>
    <w:rsid w:val="00FF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EBD8BAC"/>
  <w15:docId w15:val="{3C609843-F47E-4C16-B82D-7917C4B27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F3116"/>
    <w:rPr>
      <w:rFonts w:ascii="Futura Md" w:eastAsia="HY울릉도M" w:hAnsi="Futura Md"/>
      <w:sz w:val="18"/>
      <w:lang w:val="en-GB" w:eastAsia="en-US"/>
    </w:rPr>
  </w:style>
  <w:style w:type="paragraph" w:styleId="1">
    <w:name w:val="heading 1"/>
    <w:basedOn w:val="a"/>
    <w:next w:val="a"/>
    <w:qFormat/>
    <w:rsid w:val="00574BB4"/>
    <w:pPr>
      <w:keepNext/>
      <w:spacing w:before="240" w:after="60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link w:val="2Char"/>
    <w:qFormat/>
    <w:rsid w:val="00574BB4"/>
    <w:pPr>
      <w:keepNext/>
      <w:spacing w:before="240" w:after="60"/>
      <w:outlineLvl w:val="1"/>
    </w:pPr>
    <w:rPr>
      <w:b/>
      <w:sz w:val="24"/>
    </w:rPr>
  </w:style>
  <w:style w:type="paragraph" w:styleId="3">
    <w:name w:val="heading 3"/>
    <w:basedOn w:val="a"/>
    <w:next w:val="a"/>
    <w:link w:val="3Char"/>
    <w:qFormat/>
    <w:rsid w:val="00574BB4"/>
    <w:pPr>
      <w:keepNext/>
      <w:spacing w:before="240" w:after="60"/>
      <w:outlineLvl w:val="2"/>
    </w:pPr>
    <w:rPr>
      <w:b/>
      <w:sz w:val="22"/>
    </w:rPr>
  </w:style>
  <w:style w:type="paragraph" w:styleId="4">
    <w:name w:val="heading 4"/>
    <w:basedOn w:val="a"/>
    <w:next w:val="a"/>
    <w:qFormat/>
    <w:rsid w:val="00574BB4"/>
    <w:pPr>
      <w:keepNext/>
      <w:spacing w:before="240" w:after="60"/>
      <w:outlineLvl w:val="3"/>
    </w:pPr>
    <w:rPr>
      <w:b/>
    </w:rPr>
  </w:style>
  <w:style w:type="paragraph" w:styleId="5">
    <w:name w:val="heading 5"/>
    <w:basedOn w:val="a"/>
    <w:next w:val="a"/>
    <w:qFormat/>
    <w:rsid w:val="00574BB4"/>
    <w:pPr>
      <w:spacing w:before="240" w:after="60"/>
      <w:outlineLvl w:val="4"/>
    </w:pPr>
    <w:rPr>
      <w:b/>
      <w:i/>
    </w:rPr>
  </w:style>
  <w:style w:type="paragraph" w:styleId="6">
    <w:name w:val="heading 6"/>
    <w:basedOn w:val="a"/>
    <w:next w:val="a"/>
    <w:qFormat/>
    <w:rsid w:val="00574BB4"/>
    <w:pPr>
      <w:spacing w:before="240" w:after="60"/>
      <w:outlineLvl w:val="5"/>
    </w:pPr>
    <w:rPr>
      <w:i/>
    </w:rPr>
  </w:style>
  <w:style w:type="paragraph" w:styleId="7">
    <w:name w:val="heading 7"/>
    <w:basedOn w:val="a"/>
    <w:next w:val="a"/>
    <w:qFormat/>
    <w:rsid w:val="00574BB4"/>
    <w:pPr>
      <w:spacing w:before="240" w:after="60"/>
      <w:outlineLvl w:val="6"/>
    </w:pPr>
  </w:style>
  <w:style w:type="paragraph" w:styleId="8">
    <w:name w:val="heading 8"/>
    <w:basedOn w:val="a"/>
    <w:next w:val="a"/>
    <w:qFormat/>
    <w:rsid w:val="00574BB4"/>
    <w:pPr>
      <w:spacing w:before="240" w:after="60"/>
      <w:outlineLvl w:val="7"/>
    </w:pPr>
  </w:style>
  <w:style w:type="paragraph" w:styleId="9">
    <w:name w:val="heading 9"/>
    <w:basedOn w:val="a"/>
    <w:next w:val="a"/>
    <w:qFormat/>
    <w:rsid w:val="00574BB4"/>
    <w:pPr>
      <w:spacing w:before="240" w:after="60"/>
      <w:outlineLvl w:val="8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sid w:val="00574BB4"/>
    <w:pPr>
      <w:spacing w:before="60" w:after="360"/>
      <w:jc w:val="center"/>
    </w:pPr>
    <w:rPr>
      <w:i/>
      <w:sz w:val="16"/>
    </w:rPr>
  </w:style>
  <w:style w:type="paragraph" w:customStyle="1" w:styleId="Table">
    <w:name w:val="Table"/>
    <w:basedOn w:val="a"/>
    <w:rsid w:val="00574BB4"/>
    <w:pPr>
      <w:spacing w:before="40" w:after="40"/>
    </w:pPr>
  </w:style>
  <w:style w:type="paragraph" w:customStyle="1" w:styleId="Header1">
    <w:name w:val="Header 1"/>
    <w:basedOn w:val="a"/>
    <w:next w:val="a"/>
    <w:rsid w:val="00574BB4"/>
    <w:pPr>
      <w:keepLines/>
      <w:spacing w:before="80" w:after="80"/>
      <w:jc w:val="center"/>
    </w:pPr>
  </w:style>
  <w:style w:type="character" w:styleId="a4">
    <w:name w:val="page number"/>
    <w:basedOn w:val="a0"/>
    <w:rsid w:val="00574BB4"/>
    <w:rPr>
      <w:rFonts w:ascii="Arial" w:hAnsi="Arial"/>
      <w:sz w:val="18"/>
    </w:rPr>
  </w:style>
  <w:style w:type="paragraph" w:customStyle="1" w:styleId="Header2">
    <w:name w:val="Header 2"/>
    <w:basedOn w:val="Header1"/>
    <w:next w:val="a"/>
    <w:rsid w:val="00574BB4"/>
    <w:pPr>
      <w:jc w:val="right"/>
    </w:pPr>
  </w:style>
  <w:style w:type="paragraph" w:styleId="20">
    <w:name w:val="toc 2"/>
    <w:basedOn w:val="a"/>
    <w:next w:val="a"/>
    <w:uiPriority w:val="39"/>
    <w:rsid w:val="00574BB4"/>
    <w:pPr>
      <w:tabs>
        <w:tab w:val="left" w:pos="1021"/>
        <w:tab w:val="right" w:leader="dot" w:pos="9806"/>
      </w:tabs>
      <w:spacing w:before="60" w:after="60"/>
      <w:ind w:left="1020" w:hanging="680"/>
    </w:pPr>
    <w:rPr>
      <w:noProof/>
    </w:rPr>
  </w:style>
  <w:style w:type="paragraph" w:styleId="a5">
    <w:name w:val="Title"/>
    <w:basedOn w:val="a"/>
    <w:next w:val="a"/>
    <w:qFormat/>
    <w:rsid w:val="00574BB4"/>
    <w:pPr>
      <w:keepNext/>
      <w:spacing w:before="240" w:after="60"/>
    </w:pPr>
    <w:rPr>
      <w:b/>
      <w:kern w:val="28"/>
      <w:sz w:val="24"/>
    </w:rPr>
  </w:style>
  <w:style w:type="paragraph" w:styleId="a6">
    <w:name w:val="Body Text"/>
    <w:basedOn w:val="a"/>
    <w:rsid w:val="00574BB4"/>
    <w:pPr>
      <w:spacing w:after="120"/>
    </w:pPr>
  </w:style>
  <w:style w:type="paragraph" w:styleId="a7">
    <w:name w:val="header"/>
    <w:basedOn w:val="a"/>
    <w:rsid w:val="00574BB4"/>
    <w:pPr>
      <w:tabs>
        <w:tab w:val="center" w:pos="4320"/>
        <w:tab w:val="right" w:pos="8640"/>
      </w:tabs>
    </w:pPr>
  </w:style>
  <w:style w:type="paragraph" w:styleId="10">
    <w:name w:val="toc 1"/>
    <w:basedOn w:val="a"/>
    <w:next w:val="a"/>
    <w:uiPriority w:val="39"/>
    <w:rsid w:val="00574BB4"/>
    <w:pPr>
      <w:tabs>
        <w:tab w:val="left" w:pos="425"/>
        <w:tab w:val="right" w:leader="dot" w:pos="9806"/>
      </w:tabs>
      <w:spacing w:before="60" w:after="60"/>
    </w:pPr>
    <w:rPr>
      <w:b/>
      <w:noProof/>
    </w:rPr>
  </w:style>
  <w:style w:type="paragraph" w:styleId="30">
    <w:name w:val="toc 3"/>
    <w:basedOn w:val="a"/>
    <w:next w:val="a"/>
    <w:uiPriority w:val="39"/>
    <w:rsid w:val="00574BB4"/>
    <w:pPr>
      <w:tabs>
        <w:tab w:val="left" w:pos="1021"/>
        <w:tab w:val="right" w:leader="dot" w:pos="9806"/>
      </w:tabs>
      <w:spacing w:before="60" w:after="60"/>
      <w:ind w:left="1020" w:hanging="680"/>
    </w:pPr>
    <w:rPr>
      <w:i/>
      <w:noProof/>
    </w:rPr>
  </w:style>
  <w:style w:type="paragraph" w:styleId="40">
    <w:name w:val="toc 4"/>
    <w:basedOn w:val="a"/>
    <w:next w:val="a"/>
    <w:uiPriority w:val="39"/>
    <w:rsid w:val="00574BB4"/>
    <w:pPr>
      <w:tabs>
        <w:tab w:val="left" w:pos="1021"/>
        <w:tab w:val="left" w:pos="1123"/>
        <w:tab w:val="left" w:pos="1225"/>
        <w:tab w:val="right" w:leader="dot" w:pos="9806"/>
      </w:tabs>
      <w:spacing w:before="60" w:after="60"/>
      <w:ind w:left="1020" w:hanging="680"/>
    </w:pPr>
    <w:rPr>
      <w:noProof/>
    </w:rPr>
  </w:style>
  <w:style w:type="paragraph" w:customStyle="1" w:styleId="Header3">
    <w:name w:val="Header 3"/>
    <w:basedOn w:val="Header1"/>
    <w:next w:val="a"/>
    <w:rsid w:val="00574BB4"/>
    <w:pPr>
      <w:jc w:val="left"/>
    </w:pPr>
  </w:style>
  <w:style w:type="character" w:customStyle="1" w:styleId="CharacterUserEntry">
    <w:name w:val="Character UserEntry"/>
    <w:basedOn w:val="a0"/>
    <w:rsid w:val="00574BB4"/>
    <w:rPr>
      <w:color w:val="FF0000"/>
    </w:rPr>
  </w:style>
  <w:style w:type="paragraph" w:styleId="a8">
    <w:name w:val="footer"/>
    <w:basedOn w:val="a"/>
    <w:rsid w:val="00574BB4"/>
    <w:pPr>
      <w:tabs>
        <w:tab w:val="center" w:pos="4320"/>
        <w:tab w:val="right" w:pos="8640"/>
      </w:tabs>
    </w:pPr>
  </w:style>
  <w:style w:type="paragraph" w:styleId="a9">
    <w:name w:val="Body Text Indent"/>
    <w:basedOn w:val="a"/>
    <w:pPr>
      <w:ind w:left="360"/>
    </w:pPr>
    <w:rPr>
      <w:color w:val="FF0000"/>
    </w:rPr>
  </w:style>
  <w:style w:type="paragraph" w:styleId="21">
    <w:name w:val="Body Text Indent 2"/>
    <w:basedOn w:val="a"/>
    <w:pPr>
      <w:ind w:left="720"/>
    </w:pPr>
    <w:rPr>
      <w:color w:val="FF0000"/>
    </w:rPr>
  </w:style>
  <w:style w:type="paragraph" w:customStyle="1" w:styleId="HPTableTitle">
    <w:name w:val="HP_Table_Title"/>
    <w:basedOn w:val="a"/>
    <w:next w:val="a"/>
    <w:rsid w:val="00574BB4"/>
    <w:pPr>
      <w:keepNext/>
      <w:keepLines/>
      <w:spacing w:before="240" w:after="60"/>
    </w:pPr>
    <w:rPr>
      <w:b/>
    </w:rPr>
  </w:style>
  <w:style w:type="paragraph" w:customStyle="1" w:styleId="HPInternal">
    <w:name w:val="HP_Internal"/>
    <w:basedOn w:val="a"/>
    <w:next w:val="a"/>
    <w:rsid w:val="00574BB4"/>
    <w:rPr>
      <w:i/>
    </w:rPr>
  </w:style>
  <w:style w:type="paragraph" w:customStyle="1" w:styleId="TableSmall">
    <w:name w:val="Table_Small"/>
    <w:basedOn w:val="Table"/>
    <w:rsid w:val="00574BB4"/>
    <w:rPr>
      <w:sz w:val="16"/>
    </w:rPr>
  </w:style>
  <w:style w:type="paragraph" w:customStyle="1" w:styleId="TableSmHeading">
    <w:name w:val="Table_Sm_Heading"/>
    <w:basedOn w:val="TableHeading"/>
    <w:rsid w:val="00574BB4"/>
    <w:pPr>
      <w:spacing w:before="60"/>
    </w:pPr>
    <w:rPr>
      <w:sz w:val="16"/>
    </w:rPr>
  </w:style>
  <w:style w:type="paragraph" w:customStyle="1" w:styleId="TableHeading">
    <w:name w:val="Table_Heading"/>
    <w:basedOn w:val="a"/>
    <w:next w:val="Table"/>
    <w:rsid w:val="00574BB4"/>
    <w:pPr>
      <w:keepNext/>
      <w:keepLines/>
      <w:spacing w:before="40" w:after="40"/>
    </w:pPr>
    <w:rPr>
      <w:b/>
    </w:rPr>
  </w:style>
  <w:style w:type="paragraph" w:customStyle="1" w:styleId="TableSmHeadingRight">
    <w:name w:val="Table_Sm_Heading_Right"/>
    <w:basedOn w:val="TableSmHeading"/>
    <w:rsid w:val="00574BB4"/>
    <w:pPr>
      <w:jc w:val="right"/>
    </w:pPr>
  </w:style>
  <w:style w:type="paragraph" w:customStyle="1" w:styleId="TableMedium">
    <w:name w:val="Table_Medium"/>
    <w:basedOn w:val="Table"/>
    <w:rsid w:val="00574BB4"/>
  </w:style>
  <w:style w:type="paragraph" w:customStyle="1" w:styleId="TOCHeading">
    <w:name w:val="TOC_Heading"/>
    <w:basedOn w:val="a"/>
    <w:next w:val="a"/>
    <w:rsid w:val="00574BB4"/>
    <w:pPr>
      <w:keepNext/>
      <w:spacing w:before="80" w:after="120"/>
    </w:pPr>
    <w:rPr>
      <w:b/>
      <w:sz w:val="24"/>
    </w:rPr>
  </w:style>
  <w:style w:type="paragraph" w:customStyle="1" w:styleId="Bulletwithtext1">
    <w:name w:val="Bullet with text 1"/>
    <w:basedOn w:val="a"/>
    <w:rsid w:val="00574BB4"/>
    <w:pPr>
      <w:numPr>
        <w:numId w:val="7"/>
      </w:numPr>
    </w:pPr>
  </w:style>
  <w:style w:type="paragraph" w:customStyle="1" w:styleId="Bulletwithtext2">
    <w:name w:val="Bullet with text 2"/>
    <w:basedOn w:val="a"/>
    <w:rsid w:val="00574BB4"/>
    <w:pPr>
      <w:numPr>
        <w:numId w:val="5"/>
      </w:numPr>
    </w:pPr>
  </w:style>
  <w:style w:type="paragraph" w:customStyle="1" w:styleId="Bulletwithtext3">
    <w:name w:val="Bullet with text 3"/>
    <w:basedOn w:val="a"/>
    <w:rsid w:val="00574BB4"/>
    <w:pPr>
      <w:numPr>
        <w:numId w:val="6"/>
      </w:numPr>
    </w:pPr>
  </w:style>
  <w:style w:type="paragraph" w:customStyle="1" w:styleId="Numberedlist1">
    <w:name w:val="Numbered list 1"/>
    <w:basedOn w:val="a"/>
    <w:next w:val="a"/>
    <w:rsid w:val="00574BB4"/>
    <w:pPr>
      <w:numPr>
        <w:numId w:val="2"/>
      </w:numPr>
    </w:pPr>
  </w:style>
  <w:style w:type="paragraph" w:customStyle="1" w:styleId="Numberedlist31">
    <w:name w:val="Numbered list 3.1"/>
    <w:basedOn w:val="1"/>
    <w:next w:val="a"/>
    <w:rsid w:val="00574BB4"/>
    <w:pPr>
      <w:numPr>
        <w:numId w:val="4"/>
      </w:numPr>
    </w:pPr>
  </w:style>
  <w:style w:type="paragraph" w:customStyle="1" w:styleId="TitlePageHeader">
    <w:name w:val="TitlePage_Header"/>
    <w:basedOn w:val="a"/>
    <w:rsid w:val="00574BB4"/>
    <w:pPr>
      <w:numPr>
        <w:ilvl w:val="1"/>
        <w:numId w:val="3"/>
      </w:numPr>
      <w:tabs>
        <w:tab w:val="clear" w:pos="720"/>
      </w:tabs>
      <w:spacing w:before="240" w:after="240"/>
      <w:ind w:left="3240" w:firstLine="0"/>
    </w:pPr>
    <w:rPr>
      <w:b/>
      <w:sz w:val="32"/>
    </w:rPr>
  </w:style>
  <w:style w:type="paragraph" w:customStyle="1" w:styleId="TitlePageTopBorder">
    <w:name w:val="TitlePage_TopBorder"/>
    <w:basedOn w:val="TitlePageHeader"/>
    <w:next w:val="TitlePageHeader"/>
    <w:rsid w:val="00574BB4"/>
    <w:pPr>
      <w:pBdr>
        <w:top w:val="single" w:sz="18" w:space="1" w:color="auto"/>
      </w:pBdr>
    </w:pPr>
  </w:style>
  <w:style w:type="paragraph" w:customStyle="1" w:styleId="Numberedlist32">
    <w:name w:val="Numbered list 3.2"/>
    <w:basedOn w:val="2"/>
    <w:next w:val="a"/>
    <w:rsid w:val="00574BB4"/>
    <w:pPr>
      <w:numPr>
        <w:ilvl w:val="1"/>
        <w:numId w:val="4"/>
      </w:numPr>
    </w:pPr>
  </w:style>
  <w:style w:type="paragraph" w:customStyle="1" w:styleId="Bulletwithtext4">
    <w:name w:val="Bullet with text 4"/>
    <w:basedOn w:val="a"/>
    <w:rsid w:val="00574BB4"/>
    <w:pPr>
      <w:numPr>
        <w:numId w:val="8"/>
      </w:numPr>
    </w:pPr>
  </w:style>
  <w:style w:type="paragraph" w:customStyle="1" w:styleId="Numberedlist33">
    <w:name w:val="Numbered list 3.3"/>
    <w:basedOn w:val="3"/>
    <w:next w:val="a"/>
    <w:rsid w:val="00574BB4"/>
    <w:pPr>
      <w:numPr>
        <w:ilvl w:val="2"/>
        <w:numId w:val="4"/>
      </w:numPr>
    </w:pPr>
  </w:style>
  <w:style w:type="paragraph" w:customStyle="1" w:styleId="TableTitle">
    <w:name w:val="Table_Title"/>
    <w:basedOn w:val="a"/>
    <w:next w:val="a"/>
    <w:rsid w:val="00574BB4"/>
    <w:pPr>
      <w:keepNext/>
      <w:keepLines/>
      <w:spacing w:before="240" w:after="60"/>
    </w:pPr>
    <w:rPr>
      <w:b/>
    </w:rPr>
  </w:style>
  <w:style w:type="paragraph" w:customStyle="1" w:styleId="TableCenter">
    <w:name w:val="Table_Center"/>
    <w:basedOn w:val="Table"/>
    <w:rsid w:val="00574BB4"/>
    <w:pPr>
      <w:jc w:val="center"/>
    </w:pPr>
  </w:style>
  <w:style w:type="paragraph" w:customStyle="1" w:styleId="Numberedlist21">
    <w:name w:val="Numbered list 2.1"/>
    <w:basedOn w:val="1"/>
    <w:next w:val="a"/>
    <w:rsid w:val="00574BB4"/>
    <w:pPr>
      <w:numPr>
        <w:numId w:val="1"/>
      </w:numPr>
      <w:tabs>
        <w:tab w:val="left" w:pos="720"/>
      </w:tabs>
    </w:pPr>
  </w:style>
  <w:style w:type="paragraph" w:customStyle="1" w:styleId="Numberedlist22">
    <w:name w:val="Numbered list 2.2"/>
    <w:basedOn w:val="2"/>
    <w:next w:val="a"/>
    <w:rsid w:val="00574BB4"/>
    <w:pPr>
      <w:numPr>
        <w:ilvl w:val="1"/>
        <w:numId w:val="1"/>
      </w:numPr>
      <w:tabs>
        <w:tab w:val="left" w:pos="720"/>
        <w:tab w:val="num" w:pos="1080"/>
      </w:tabs>
      <w:ind w:left="720"/>
    </w:pPr>
  </w:style>
  <w:style w:type="paragraph" w:customStyle="1" w:styleId="Numberedlist23">
    <w:name w:val="Numbered list 2.3"/>
    <w:basedOn w:val="3"/>
    <w:next w:val="a"/>
    <w:rsid w:val="00574BB4"/>
    <w:pPr>
      <w:numPr>
        <w:ilvl w:val="2"/>
        <w:numId w:val="1"/>
      </w:numPr>
      <w:tabs>
        <w:tab w:val="left" w:pos="1080"/>
        <w:tab w:val="left" w:pos="1440"/>
      </w:tabs>
      <w:ind w:hanging="1080"/>
    </w:pPr>
  </w:style>
  <w:style w:type="paragraph" w:customStyle="1" w:styleId="Numberedlist24">
    <w:name w:val="Numbered list 2.4"/>
    <w:basedOn w:val="4"/>
    <w:next w:val="a"/>
    <w:rsid w:val="00574BB4"/>
    <w:pPr>
      <w:numPr>
        <w:ilvl w:val="3"/>
        <w:numId w:val="1"/>
      </w:numPr>
      <w:tabs>
        <w:tab w:val="clear" w:pos="2160"/>
        <w:tab w:val="left" w:pos="1080"/>
        <w:tab w:val="left" w:pos="1440"/>
        <w:tab w:val="left" w:pos="1800"/>
      </w:tabs>
      <w:ind w:left="1080" w:hanging="1080"/>
    </w:pPr>
  </w:style>
  <w:style w:type="paragraph" w:customStyle="1" w:styleId="NormalUserEntry">
    <w:name w:val="Normal_UserEntry"/>
    <w:basedOn w:val="a"/>
    <w:rsid w:val="00574BB4"/>
    <w:rPr>
      <w:color w:val="FF0000"/>
    </w:rPr>
  </w:style>
  <w:style w:type="paragraph" w:customStyle="1" w:styleId="TitleCenter">
    <w:name w:val="Title_Center"/>
    <w:basedOn w:val="a5"/>
    <w:rsid w:val="00574BB4"/>
    <w:pPr>
      <w:jc w:val="center"/>
    </w:pPr>
  </w:style>
  <w:style w:type="paragraph" w:customStyle="1" w:styleId="TableHeadingCenter">
    <w:name w:val="Table_Heading_Center"/>
    <w:basedOn w:val="TableHeading"/>
    <w:rsid w:val="00574BB4"/>
    <w:pPr>
      <w:jc w:val="center"/>
    </w:pPr>
  </w:style>
  <w:style w:type="paragraph" w:customStyle="1" w:styleId="TableSmHeadingCenter">
    <w:name w:val="Table_Sm_Heading_Center"/>
    <w:basedOn w:val="TableSmHeading"/>
    <w:rsid w:val="00574BB4"/>
    <w:pPr>
      <w:jc w:val="center"/>
    </w:pPr>
  </w:style>
  <w:style w:type="paragraph" w:customStyle="1" w:styleId="TableRight">
    <w:name w:val="Table_Right"/>
    <w:basedOn w:val="Table"/>
    <w:rsid w:val="00574BB4"/>
    <w:pPr>
      <w:tabs>
        <w:tab w:val="num" w:pos="1080"/>
      </w:tabs>
      <w:ind w:left="720" w:hanging="360"/>
      <w:jc w:val="right"/>
    </w:pPr>
  </w:style>
  <w:style w:type="paragraph" w:customStyle="1" w:styleId="TableSmallRight">
    <w:name w:val="Table_Small_Right"/>
    <w:basedOn w:val="TableSmall"/>
    <w:rsid w:val="00574BB4"/>
    <w:pPr>
      <w:jc w:val="right"/>
    </w:pPr>
  </w:style>
  <w:style w:type="paragraph" w:customStyle="1" w:styleId="TableSmallCenter">
    <w:name w:val="Table_Small_Center"/>
    <w:basedOn w:val="TableSmall"/>
    <w:rsid w:val="00574BB4"/>
    <w:pPr>
      <w:jc w:val="center"/>
    </w:pPr>
  </w:style>
  <w:style w:type="paragraph" w:styleId="aa">
    <w:name w:val="Closing"/>
    <w:basedOn w:val="a"/>
    <w:rsid w:val="00574BB4"/>
    <w:pPr>
      <w:ind w:left="4320"/>
      <w:jc w:val="right"/>
    </w:pPr>
  </w:style>
  <w:style w:type="character" w:styleId="ab">
    <w:name w:val="annotation reference"/>
    <w:basedOn w:val="a0"/>
    <w:semiHidden/>
    <w:rsid w:val="00574BB4"/>
    <w:rPr>
      <w:rFonts w:ascii="Arial" w:hAnsi="Arial"/>
      <w:sz w:val="16"/>
    </w:rPr>
  </w:style>
  <w:style w:type="paragraph" w:styleId="ac">
    <w:name w:val="Plain Text"/>
    <w:basedOn w:val="a"/>
    <w:rsid w:val="00574BB4"/>
    <w:rPr>
      <w:rFonts w:ascii="Times New Roman" w:hAnsi="Times New Roman"/>
    </w:rPr>
  </w:style>
  <w:style w:type="paragraph" w:styleId="ad">
    <w:name w:val="Subtitle"/>
    <w:basedOn w:val="a"/>
    <w:qFormat/>
    <w:rsid w:val="00574BB4"/>
    <w:pPr>
      <w:spacing w:after="60"/>
      <w:jc w:val="center"/>
    </w:pPr>
    <w:rPr>
      <w:i/>
      <w:sz w:val="16"/>
    </w:rPr>
  </w:style>
  <w:style w:type="paragraph" w:customStyle="1" w:styleId="Bulletwithtext5">
    <w:name w:val="Bullet with text 5"/>
    <w:basedOn w:val="a"/>
    <w:rsid w:val="00574BB4"/>
    <w:pPr>
      <w:tabs>
        <w:tab w:val="num" w:pos="1800"/>
      </w:tabs>
      <w:ind w:left="1800" w:hanging="360"/>
    </w:pPr>
  </w:style>
  <w:style w:type="paragraph" w:customStyle="1" w:styleId="TableHeadingRight">
    <w:name w:val="Table_Heading_Right"/>
    <w:basedOn w:val="TableHeading"/>
    <w:next w:val="Table"/>
    <w:rsid w:val="00574BB4"/>
    <w:pPr>
      <w:jc w:val="right"/>
    </w:pPr>
  </w:style>
  <w:style w:type="paragraph" w:customStyle="1" w:styleId="RMIndtasBullwtxt2">
    <w:name w:val="RM_Indt as Bull w txt 2"/>
    <w:basedOn w:val="Bulletwithtext2"/>
    <w:next w:val="Bulletwithtext2"/>
    <w:rsid w:val="00574BB4"/>
    <w:pPr>
      <w:numPr>
        <w:numId w:val="0"/>
      </w:numPr>
      <w:ind w:left="720"/>
    </w:pPr>
  </w:style>
  <w:style w:type="paragraph" w:customStyle="1" w:styleId="RMHeading1">
    <w:name w:val="RM_Heading 1"/>
    <w:basedOn w:val="1"/>
    <w:next w:val="a"/>
    <w:rsid w:val="00574BB4"/>
    <w:pPr>
      <w:pageBreakBefore/>
    </w:pPr>
    <w:rPr>
      <w:sz w:val="32"/>
    </w:rPr>
  </w:style>
  <w:style w:type="paragraph" w:customStyle="1" w:styleId="RMHeading2">
    <w:name w:val="RM_Heading 2"/>
    <w:basedOn w:val="2"/>
    <w:next w:val="a"/>
    <w:rsid w:val="00574BB4"/>
    <w:pPr>
      <w:pageBreakBefore/>
    </w:pPr>
    <w:rPr>
      <w:sz w:val="30"/>
    </w:rPr>
  </w:style>
  <w:style w:type="paragraph" w:customStyle="1" w:styleId="RMHeading3">
    <w:name w:val="RM_Heading 3"/>
    <w:basedOn w:val="3"/>
    <w:next w:val="a"/>
    <w:rsid w:val="00574BB4"/>
    <w:pPr>
      <w:pageBreakBefore/>
    </w:pPr>
    <w:rPr>
      <w:sz w:val="28"/>
    </w:rPr>
  </w:style>
  <w:style w:type="paragraph" w:customStyle="1" w:styleId="RMTableBullet">
    <w:name w:val="RM_Table_Bullet"/>
    <w:basedOn w:val="Bulletwithtext4"/>
    <w:next w:val="a"/>
    <w:rsid w:val="00574BB4"/>
    <w:pPr>
      <w:tabs>
        <w:tab w:val="clear" w:pos="1440"/>
        <w:tab w:val="left" w:pos="567"/>
      </w:tabs>
      <w:ind w:left="568" w:hanging="284"/>
    </w:pPr>
  </w:style>
  <w:style w:type="paragraph" w:customStyle="1" w:styleId="InfoBlue">
    <w:name w:val="InfoBlue"/>
    <w:basedOn w:val="a"/>
    <w:next w:val="a6"/>
    <w:autoRedefine/>
    <w:rsid w:val="00197DB6"/>
    <w:pPr>
      <w:widowControl w:val="0"/>
      <w:spacing w:after="120" w:line="240" w:lineRule="atLeast"/>
      <w:ind w:left="720"/>
    </w:pPr>
    <w:rPr>
      <w:rFonts w:ascii="Times New Roman" w:eastAsia="바탕" w:hAnsi="Times New Roman"/>
      <w:i/>
      <w:color w:val="0000FF"/>
      <w:sz w:val="20"/>
      <w:lang w:val="en-US"/>
    </w:rPr>
  </w:style>
  <w:style w:type="character" w:styleId="ae">
    <w:name w:val="Hyperlink"/>
    <w:basedOn w:val="a0"/>
    <w:uiPriority w:val="99"/>
    <w:rsid w:val="00B616DB"/>
    <w:rPr>
      <w:color w:val="0000FF"/>
      <w:u w:val="single"/>
    </w:rPr>
  </w:style>
  <w:style w:type="paragraph" w:styleId="af">
    <w:name w:val="Date"/>
    <w:basedOn w:val="a"/>
    <w:next w:val="a"/>
    <w:rsid w:val="00A04491"/>
  </w:style>
  <w:style w:type="paragraph" w:styleId="af0">
    <w:name w:val="Balloon Text"/>
    <w:basedOn w:val="a"/>
    <w:semiHidden/>
    <w:rsid w:val="006B3251"/>
    <w:rPr>
      <w:rFonts w:ascii="Arial" w:eastAsia="돋움" w:hAnsi="Arial"/>
      <w:szCs w:val="18"/>
    </w:rPr>
  </w:style>
  <w:style w:type="table" w:styleId="af1">
    <w:name w:val="Table Grid"/>
    <w:basedOn w:val="a1"/>
    <w:rsid w:val="00746B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able of authorities"/>
    <w:basedOn w:val="a"/>
    <w:semiHidden/>
    <w:rsid w:val="009F5103"/>
    <w:pPr>
      <w:tabs>
        <w:tab w:val="right" w:leader="dot" w:pos="8640"/>
      </w:tabs>
      <w:overflowPunct w:val="0"/>
      <w:autoSpaceDE w:val="0"/>
      <w:autoSpaceDN w:val="0"/>
      <w:adjustRightInd w:val="0"/>
      <w:spacing w:before="60" w:after="60" w:line="40" w:lineRule="atLeast"/>
      <w:ind w:left="360" w:hanging="360"/>
      <w:textAlignment w:val="baseline"/>
    </w:pPr>
    <w:rPr>
      <w:rFonts w:ascii="Arial" w:eastAsia="굴림" w:hAnsi="Arial"/>
      <w:sz w:val="20"/>
      <w:lang w:val="en-US" w:eastAsia="ko-KR"/>
    </w:rPr>
  </w:style>
  <w:style w:type="paragraph" w:customStyle="1" w:styleId="af3">
    <w:name w:val="표내용"/>
    <w:basedOn w:val="a"/>
    <w:autoRedefine/>
    <w:rsid w:val="009F5103"/>
    <w:pPr>
      <w:widowControl w:val="0"/>
      <w:wordWrap w:val="0"/>
      <w:spacing w:line="40" w:lineRule="atLeast"/>
      <w:jc w:val="both"/>
    </w:pPr>
    <w:rPr>
      <w:rFonts w:ascii="Arial" w:eastAsia="돋움" w:hAnsi="Arial"/>
      <w:bCs/>
      <w:smallCaps/>
      <w:noProof/>
      <w:kern w:val="2"/>
      <w:sz w:val="20"/>
      <w:lang w:val="en-US" w:eastAsia="ko-KR"/>
    </w:rPr>
  </w:style>
  <w:style w:type="paragraph" w:customStyle="1" w:styleId="BodyText">
    <w:name w:val="BodyText"/>
    <w:basedOn w:val="a"/>
    <w:rsid w:val="007B1D88"/>
    <w:pPr>
      <w:spacing w:before="100" w:after="40" w:line="280" w:lineRule="atLeast"/>
      <w:jc w:val="both"/>
    </w:pPr>
    <w:rPr>
      <w:rFonts w:ascii="Times New Roman" w:eastAsia="SimSun" w:hAnsi="Times New Roman"/>
      <w:sz w:val="20"/>
      <w:lang w:eastAsia="ko-KR"/>
    </w:rPr>
  </w:style>
  <w:style w:type="paragraph" w:customStyle="1" w:styleId="InfoBlue0">
    <w:name w:val="InfoBlue 표준+ 굴림"/>
    <w:aliases w:val="9 pt"/>
    <w:basedOn w:val="InfoBlue"/>
    <w:rsid w:val="003F3D4D"/>
    <w:rPr>
      <w:rFonts w:ascii="굴림" w:eastAsia="굴림" w:hAnsi="굴림" w:cs="Arial"/>
      <w:sz w:val="18"/>
      <w:szCs w:val="18"/>
      <w:lang w:eastAsia="ko-KR"/>
    </w:rPr>
  </w:style>
  <w:style w:type="character" w:customStyle="1" w:styleId="Bulletwithtext1Char">
    <w:name w:val="Bullet with text 1 Char"/>
    <w:basedOn w:val="a0"/>
    <w:rsid w:val="00106BB3"/>
    <w:rPr>
      <w:rFonts w:ascii="Futura Md" w:eastAsia="HY울릉도M" w:hAnsi="Futura Md"/>
      <w:sz w:val="18"/>
      <w:lang w:val="en-GB" w:eastAsia="en-US" w:bidi="ar-SA"/>
    </w:rPr>
  </w:style>
  <w:style w:type="character" w:customStyle="1" w:styleId="Numberedlist23Char">
    <w:name w:val="Numbered list 2.3 Char"/>
    <w:basedOn w:val="a0"/>
    <w:rsid w:val="00106BB3"/>
    <w:rPr>
      <w:rFonts w:ascii="Arial" w:eastAsia="돋움" w:hAnsi="Arial"/>
      <w:b/>
      <w:sz w:val="28"/>
      <w:szCs w:val="28"/>
      <w:lang w:val="en-GB" w:eastAsia="ko-KR" w:bidi="ar-SA"/>
    </w:rPr>
  </w:style>
  <w:style w:type="paragraph" w:customStyle="1" w:styleId="11">
    <w:name w:val="스타일1"/>
    <w:basedOn w:val="Numberedlist21"/>
    <w:rsid w:val="00106BB3"/>
    <w:rPr>
      <w:rFonts w:ascii="Arial" w:eastAsia="돋움" w:hAnsi="Arial"/>
      <w:lang w:eastAsia="ko-KR"/>
    </w:rPr>
  </w:style>
  <w:style w:type="character" w:styleId="af4">
    <w:name w:val="FollowedHyperlink"/>
    <w:basedOn w:val="a0"/>
    <w:rsid w:val="00106BB3"/>
    <w:rPr>
      <w:color w:val="800080"/>
      <w:u w:val="single"/>
    </w:rPr>
  </w:style>
  <w:style w:type="paragraph" w:styleId="50">
    <w:name w:val="toc 5"/>
    <w:basedOn w:val="a"/>
    <w:next w:val="a"/>
    <w:autoRedefine/>
    <w:uiPriority w:val="39"/>
    <w:rsid w:val="00106BB3"/>
    <w:pPr>
      <w:ind w:left="1361"/>
    </w:pPr>
    <w:rPr>
      <w:rFonts w:ascii="Arial" w:eastAsia="돋움" w:hAnsi="Arial"/>
      <w:szCs w:val="18"/>
    </w:rPr>
  </w:style>
  <w:style w:type="paragraph" w:styleId="60">
    <w:name w:val="toc 6"/>
    <w:basedOn w:val="a"/>
    <w:next w:val="a"/>
    <w:autoRedefine/>
    <w:uiPriority w:val="39"/>
    <w:rsid w:val="00106BB3"/>
    <w:pPr>
      <w:ind w:left="900"/>
    </w:pPr>
    <w:rPr>
      <w:rFonts w:ascii="Arial" w:eastAsia="돋움" w:hAnsi="Arial"/>
      <w:szCs w:val="18"/>
    </w:rPr>
  </w:style>
  <w:style w:type="paragraph" w:styleId="70">
    <w:name w:val="toc 7"/>
    <w:basedOn w:val="a"/>
    <w:next w:val="a"/>
    <w:autoRedefine/>
    <w:uiPriority w:val="39"/>
    <w:rsid w:val="00106BB3"/>
    <w:pPr>
      <w:ind w:left="1080"/>
    </w:pPr>
    <w:rPr>
      <w:rFonts w:ascii="Arial" w:eastAsia="돋움" w:hAnsi="Arial"/>
      <w:szCs w:val="18"/>
    </w:rPr>
  </w:style>
  <w:style w:type="paragraph" w:customStyle="1" w:styleId="POC">
    <w:name w:val="POC 본문"/>
    <w:basedOn w:val="af5"/>
    <w:rsid w:val="00106BB3"/>
    <w:pPr>
      <w:widowControl w:val="0"/>
      <w:wordWrap w:val="0"/>
      <w:autoSpaceDE w:val="0"/>
      <w:autoSpaceDN w:val="0"/>
      <w:ind w:left="967"/>
      <w:jc w:val="both"/>
    </w:pPr>
    <w:rPr>
      <w:rFonts w:ascii="휴먼새내기체" w:eastAsia="휴먼새내기체" w:hAnsi="Times New Roman"/>
      <w:kern w:val="2"/>
      <w:sz w:val="20"/>
      <w:lang w:val="en-US" w:eastAsia="ko-KR"/>
    </w:rPr>
  </w:style>
  <w:style w:type="paragraph" w:styleId="af5">
    <w:name w:val="Normal Indent"/>
    <w:basedOn w:val="a"/>
    <w:rsid w:val="00106BB3"/>
    <w:pPr>
      <w:ind w:leftChars="400" w:left="800"/>
    </w:pPr>
  </w:style>
  <w:style w:type="paragraph" w:customStyle="1" w:styleId="POCChar">
    <w:name w:val="POC 본문 Char"/>
    <w:basedOn w:val="af5"/>
    <w:rsid w:val="00106BB3"/>
    <w:pPr>
      <w:widowControl w:val="0"/>
      <w:wordWrap w:val="0"/>
      <w:autoSpaceDE w:val="0"/>
      <w:autoSpaceDN w:val="0"/>
      <w:ind w:left="967"/>
      <w:jc w:val="both"/>
    </w:pPr>
    <w:rPr>
      <w:rFonts w:ascii="휴먼새내기체" w:eastAsia="휴먼새내기체"/>
      <w:kern w:val="2"/>
      <w:lang w:val="en-US" w:eastAsia="ko-KR"/>
    </w:rPr>
  </w:style>
  <w:style w:type="character" w:customStyle="1" w:styleId="POCCharChar">
    <w:name w:val="POC 본문 Char Char"/>
    <w:basedOn w:val="a0"/>
    <w:rsid w:val="00106BB3"/>
    <w:rPr>
      <w:rFonts w:ascii="휴먼새내기체" w:eastAsia="휴먼새내기체" w:hAnsi="Futura Md"/>
      <w:kern w:val="2"/>
      <w:sz w:val="18"/>
      <w:lang w:val="en-US" w:eastAsia="ko-KR" w:bidi="ar-SA"/>
    </w:rPr>
  </w:style>
  <w:style w:type="paragraph" w:customStyle="1" w:styleId="POC2">
    <w:name w:val="POC 목차 2"/>
    <w:basedOn w:val="20"/>
    <w:next w:val="a"/>
    <w:rsid w:val="00106BB3"/>
    <w:pPr>
      <w:widowControl w:val="0"/>
      <w:tabs>
        <w:tab w:val="clear" w:pos="9806"/>
        <w:tab w:val="num" w:pos="1800"/>
      </w:tabs>
      <w:wordWrap w:val="0"/>
      <w:autoSpaceDE w:val="0"/>
      <w:autoSpaceDN w:val="0"/>
      <w:spacing w:before="0" w:after="0"/>
      <w:ind w:left="1800" w:hanging="360"/>
      <w:jc w:val="both"/>
    </w:pPr>
    <w:rPr>
      <w:rFonts w:ascii="휴먼새내기체" w:eastAsia="휴먼새내기체" w:hAnsi="Times New Roman"/>
      <w:b/>
      <w:smallCaps/>
      <w:noProof w:val="0"/>
      <w:kern w:val="2"/>
      <w:sz w:val="20"/>
      <w:lang w:val="en-US" w:eastAsia="ko-KR"/>
    </w:rPr>
  </w:style>
  <w:style w:type="paragraph" w:styleId="12">
    <w:name w:val="index 1"/>
    <w:basedOn w:val="a"/>
    <w:next w:val="a"/>
    <w:autoRedefine/>
    <w:semiHidden/>
    <w:rsid w:val="00106BB3"/>
    <w:pPr>
      <w:ind w:leftChars="200" w:left="200" w:hangingChars="200" w:hanging="2000"/>
    </w:pPr>
  </w:style>
  <w:style w:type="paragraph" w:styleId="af6">
    <w:name w:val="Normal (Web)"/>
    <w:basedOn w:val="a"/>
    <w:rsid w:val="00106BB3"/>
    <w:pPr>
      <w:spacing w:before="100" w:beforeAutospacing="1" w:after="100" w:afterAutospacing="1"/>
    </w:pPr>
    <w:rPr>
      <w:rFonts w:ascii="굴림" w:eastAsia="굴림" w:hAnsi="굴림" w:cs="굴림"/>
      <w:sz w:val="24"/>
      <w:szCs w:val="24"/>
      <w:lang w:val="en-US" w:eastAsia="ko-KR"/>
    </w:rPr>
  </w:style>
  <w:style w:type="character" w:customStyle="1" w:styleId="Arial">
    <w:name w:val="스타일 (영어) Arial (한글) 돋움 주황"/>
    <w:basedOn w:val="a0"/>
    <w:rsid w:val="00106BB3"/>
    <w:rPr>
      <w:rFonts w:ascii="Arial" w:eastAsia="돋움" w:hAnsi="Arial"/>
      <w:color w:val="FF6600"/>
      <w:sz w:val="20"/>
    </w:rPr>
  </w:style>
  <w:style w:type="paragraph" w:customStyle="1" w:styleId="POCArial9pt">
    <w:name w:val="스타일 POC 본문 + (영어) Arial (한글) 돋움 9 pt 파랑"/>
    <w:basedOn w:val="POC"/>
    <w:rsid w:val="00106BB3"/>
    <w:rPr>
      <w:rFonts w:ascii="Arial" w:eastAsia="돋움" w:hAnsi="Arial"/>
      <w:color w:val="0000FF"/>
      <w:kern w:val="0"/>
    </w:rPr>
  </w:style>
  <w:style w:type="paragraph" w:customStyle="1" w:styleId="Numberedlist210cm0cm">
    <w:name w:val="스타일 Numbered list 2.1 + 왼쪽:  0 cm 첫 줄:  0 cm"/>
    <w:basedOn w:val="Numberedlist21"/>
    <w:rsid w:val="00106BB3"/>
    <w:pPr>
      <w:ind w:left="0" w:firstLine="0"/>
    </w:pPr>
    <w:rPr>
      <w:rFonts w:ascii="Arial" w:eastAsia="돋움" w:hAnsi="Arial" w:cs="바탕"/>
      <w:bCs/>
      <w:sz w:val="32"/>
    </w:rPr>
  </w:style>
  <w:style w:type="paragraph" w:customStyle="1" w:styleId="Numberedlist210cm0cm1">
    <w:name w:val="스타일 Numbered list 2.1 + 왼쪽:  0 cm 첫 줄:  0 cm1"/>
    <w:basedOn w:val="Numberedlist21"/>
    <w:autoRedefine/>
    <w:rsid w:val="00106BB3"/>
    <w:pPr>
      <w:ind w:left="0" w:firstLine="0"/>
    </w:pPr>
    <w:rPr>
      <w:rFonts w:ascii="Arial" w:eastAsia="돋움" w:hAnsi="Arial" w:cs="바탕"/>
      <w:bCs/>
      <w:sz w:val="32"/>
    </w:rPr>
  </w:style>
  <w:style w:type="paragraph" w:customStyle="1" w:styleId="Numberedlist210cm0cm2">
    <w:name w:val="스타일 Numbered list 2.1 + 왼쪽:  0 cm 첫 줄:  0 cm2"/>
    <w:basedOn w:val="Numberedlist1"/>
    <w:autoRedefine/>
    <w:rsid w:val="00106BB3"/>
    <w:pPr>
      <w:numPr>
        <w:numId w:val="0"/>
      </w:numPr>
      <w:tabs>
        <w:tab w:val="num" w:pos="360"/>
      </w:tabs>
    </w:pPr>
    <w:rPr>
      <w:rFonts w:eastAsia="돋움" w:cs="바탕"/>
      <w:bCs/>
      <w:sz w:val="32"/>
    </w:rPr>
  </w:style>
  <w:style w:type="paragraph" w:styleId="22">
    <w:name w:val="index 2"/>
    <w:basedOn w:val="a"/>
    <w:next w:val="a"/>
    <w:autoRedefine/>
    <w:semiHidden/>
    <w:rsid w:val="00106BB3"/>
    <w:pPr>
      <w:ind w:leftChars="400" w:left="400" w:hangingChars="200" w:hanging="2000"/>
    </w:pPr>
  </w:style>
  <w:style w:type="paragraph" w:styleId="31">
    <w:name w:val="index 3"/>
    <w:basedOn w:val="a"/>
    <w:next w:val="a"/>
    <w:autoRedefine/>
    <w:semiHidden/>
    <w:rsid w:val="00106BB3"/>
    <w:pPr>
      <w:ind w:leftChars="600" w:left="600" w:hangingChars="200" w:hanging="2000"/>
    </w:pPr>
  </w:style>
  <w:style w:type="paragraph" w:styleId="41">
    <w:name w:val="index 4"/>
    <w:basedOn w:val="a"/>
    <w:next w:val="a"/>
    <w:autoRedefine/>
    <w:semiHidden/>
    <w:rsid w:val="00106BB3"/>
    <w:pPr>
      <w:ind w:leftChars="800" w:left="800" w:hangingChars="200" w:hanging="2000"/>
    </w:pPr>
  </w:style>
  <w:style w:type="paragraph" w:styleId="51">
    <w:name w:val="index 5"/>
    <w:basedOn w:val="a"/>
    <w:next w:val="a"/>
    <w:autoRedefine/>
    <w:semiHidden/>
    <w:rsid w:val="00106BB3"/>
    <w:pPr>
      <w:ind w:leftChars="1000" w:left="1000" w:hangingChars="200" w:hanging="2000"/>
    </w:pPr>
  </w:style>
  <w:style w:type="paragraph" w:styleId="61">
    <w:name w:val="index 6"/>
    <w:basedOn w:val="a"/>
    <w:next w:val="a"/>
    <w:autoRedefine/>
    <w:semiHidden/>
    <w:rsid w:val="00106BB3"/>
    <w:pPr>
      <w:ind w:leftChars="1200" w:left="1200" w:hangingChars="200" w:hanging="2000"/>
    </w:pPr>
  </w:style>
  <w:style w:type="paragraph" w:styleId="71">
    <w:name w:val="index 7"/>
    <w:basedOn w:val="a"/>
    <w:next w:val="a"/>
    <w:autoRedefine/>
    <w:semiHidden/>
    <w:rsid w:val="00106BB3"/>
    <w:pPr>
      <w:ind w:leftChars="1400" w:left="1400" w:hangingChars="200" w:hanging="2000"/>
    </w:pPr>
  </w:style>
  <w:style w:type="paragraph" w:styleId="80">
    <w:name w:val="index 8"/>
    <w:basedOn w:val="a"/>
    <w:next w:val="a"/>
    <w:autoRedefine/>
    <w:semiHidden/>
    <w:rsid w:val="00106BB3"/>
    <w:pPr>
      <w:ind w:leftChars="1600" w:left="1600" w:hangingChars="200" w:hanging="2000"/>
    </w:pPr>
  </w:style>
  <w:style w:type="paragraph" w:styleId="90">
    <w:name w:val="index 9"/>
    <w:basedOn w:val="a"/>
    <w:next w:val="a"/>
    <w:autoRedefine/>
    <w:semiHidden/>
    <w:rsid w:val="00106BB3"/>
    <w:pPr>
      <w:ind w:leftChars="1800" w:left="1800" w:hangingChars="200" w:hanging="2000"/>
    </w:pPr>
  </w:style>
  <w:style w:type="paragraph" w:styleId="af7">
    <w:name w:val="index heading"/>
    <w:basedOn w:val="a"/>
    <w:next w:val="12"/>
    <w:semiHidden/>
    <w:rsid w:val="00106BB3"/>
  </w:style>
  <w:style w:type="paragraph" w:styleId="32">
    <w:name w:val="Body Text Indent 3"/>
    <w:basedOn w:val="a"/>
    <w:rsid w:val="00106BB3"/>
    <w:pPr>
      <w:ind w:leftChars="722" w:left="1300" w:firstLineChars="305" w:firstLine="732"/>
    </w:pPr>
    <w:rPr>
      <w:rFonts w:ascii="돋움" w:eastAsia="돋움" w:hAnsi="돋움" w:cs="Arial"/>
      <w:sz w:val="24"/>
      <w:szCs w:val="24"/>
      <w:lang w:eastAsia="ko-KR"/>
    </w:rPr>
  </w:style>
  <w:style w:type="paragraph" w:customStyle="1" w:styleId="font5">
    <w:name w:val="font5"/>
    <w:basedOn w:val="a"/>
    <w:rsid w:val="00106BB3"/>
    <w:pPr>
      <w:spacing w:before="100" w:beforeAutospacing="1" w:after="100" w:afterAutospacing="1"/>
    </w:pPr>
    <w:rPr>
      <w:rFonts w:ascii="돋움" w:eastAsia="돋움" w:hAnsi="돋움" w:hint="eastAsia"/>
      <w:sz w:val="16"/>
      <w:szCs w:val="16"/>
      <w:lang w:val="en-US" w:eastAsia="ko-KR"/>
    </w:rPr>
  </w:style>
  <w:style w:type="paragraph" w:customStyle="1" w:styleId="xl24">
    <w:name w:val="xl24"/>
    <w:basedOn w:val="a"/>
    <w:rsid w:val="00106BB3"/>
    <w:pPr>
      <w:spacing w:before="100" w:beforeAutospacing="1" w:after="100" w:afterAutospacing="1"/>
      <w:jc w:val="center"/>
    </w:pPr>
    <w:rPr>
      <w:rFonts w:ascii="돋움" w:eastAsia="돋움" w:hAnsi="돋움" w:hint="eastAsia"/>
      <w:b/>
      <w:bCs/>
      <w:sz w:val="20"/>
      <w:lang w:val="en-US" w:eastAsia="ko-KR"/>
    </w:rPr>
  </w:style>
  <w:style w:type="paragraph" w:customStyle="1" w:styleId="xl25">
    <w:name w:val="xl25"/>
    <w:basedOn w:val="a"/>
    <w:rsid w:val="00106BB3"/>
    <w:pPr>
      <w:spacing w:before="100" w:beforeAutospacing="1" w:after="100" w:afterAutospacing="1"/>
    </w:pPr>
    <w:rPr>
      <w:rFonts w:ascii="돋움" w:eastAsia="돋움" w:hAnsi="돋움" w:hint="eastAsia"/>
      <w:sz w:val="20"/>
      <w:lang w:val="en-US" w:eastAsia="ko-KR"/>
    </w:rPr>
  </w:style>
  <w:style w:type="paragraph" w:customStyle="1" w:styleId="xl26">
    <w:name w:val="xl26"/>
    <w:basedOn w:val="a"/>
    <w:rsid w:val="00106BB3"/>
    <w:pPr>
      <w:spacing w:before="100" w:beforeAutospacing="1" w:after="100" w:afterAutospacing="1"/>
      <w:jc w:val="right"/>
    </w:pPr>
    <w:rPr>
      <w:rFonts w:ascii="돋움" w:eastAsia="돋움" w:hAnsi="돋움" w:hint="eastAsia"/>
      <w:sz w:val="20"/>
      <w:lang w:val="en-US" w:eastAsia="ko-KR"/>
    </w:rPr>
  </w:style>
  <w:style w:type="paragraph" w:customStyle="1" w:styleId="xl27">
    <w:name w:val="xl27"/>
    <w:basedOn w:val="a"/>
    <w:rsid w:val="00106BB3"/>
    <w:pPr>
      <w:spacing w:before="100" w:beforeAutospacing="1" w:after="100" w:afterAutospacing="1"/>
    </w:pPr>
    <w:rPr>
      <w:rFonts w:ascii="돋움" w:eastAsia="돋움" w:hAnsi="돋움" w:hint="eastAsia"/>
      <w:sz w:val="20"/>
      <w:lang w:val="en-US" w:eastAsia="ko-KR"/>
    </w:rPr>
  </w:style>
  <w:style w:type="paragraph" w:customStyle="1" w:styleId="xl28">
    <w:name w:val="xl28"/>
    <w:basedOn w:val="a"/>
    <w:rsid w:val="00106BB3"/>
    <w:pPr>
      <w:spacing w:before="100" w:beforeAutospacing="1" w:after="100" w:afterAutospacing="1"/>
      <w:jc w:val="center"/>
    </w:pPr>
    <w:rPr>
      <w:rFonts w:ascii="돋움" w:eastAsia="돋움" w:hAnsi="돋움" w:hint="eastAsia"/>
      <w:b/>
      <w:bCs/>
      <w:sz w:val="20"/>
      <w:lang w:val="en-US" w:eastAsia="ko-KR"/>
    </w:rPr>
  </w:style>
  <w:style w:type="paragraph" w:customStyle="1" w:styleId="xl29">
    <w:name w:val="xl29"/>
    <w:basedOn w:val="a"/>
    <w:rsid w:val="00106BB3"/>
    <w:pPr>
      <w:spacing w:before="100" w:beforeAutospacing="1" w:after="100" w:afterAutospacing="1"/>
      <w:jc w:val="right"/>
    </w:pPr>
    <w:rPr>
      <w:rFonts w:ascii="돋움" w:eastAsia="돋움" w:hAnsi="돋움" w:hint="eastAsia"/>
      <w:sz w:val="20"/>
      <w:lang w:val="en-US" w:eastAsia="ko-KR"/>
    </w:rPr>
  </w:style>
  <w:style w:type="paragraph" w:customStyle="1" w:styleId="xl30">
    <w:name w:val="xl30"/>
    <w:basedOn w:val="a"/>
    <w:rsid w:val="00106BB3"/>
    <w:pPr>
      <w:spacing w:before="100" w:beforeAutospacing="1" w:after="100" w:afterAutospacing="1"/>
    </w:pPr>
    <w:rPr>
      <w:rFonts w:ascii="돋움" w:eastAsia="돋움" w:hAnsi="돋움" w:hint="eastAsia"/>
      <w:sz w:val="20"/>
      <w:lang w:val="en-US" w:eastAsia="ko-KR"/>
    </w:rPr>
  </w:style>
  <w:style w:type="paragraph" w:styleId="81">
    <w:name w:val="toc 8"/>
    <w:basedOn w:val="a"/>
    <w:next w:val="a"/>
    <w:autoRedefine/>
    <w:uiPriority w:val="39"/>
    <w:rsid w:val="00106BB3"/>
    <w:pPr>
      <w:ind w:left="1260"/>
    </w:pPr>
    <w:rPr>
      <w:rFonts w:ascii="Arial" w:eastAsia="돋움" w:hAnsi="Arial"/>
      <w:szCs w:val="18"/>
    </w:rPr>
  </w:style>
  <w:style w:type="paragraph" w:styleId="91">
    <w:name w:val="toc 9"/>
    <w:basedOn w:val="a"/>
    <w:next w:val="a"/>
    <w:autoRedefine/>
    <w:uiPriority w:val="39"/>
    <w:rsid w:val="00106BB3"/>
    <w:pPr>
      <w:ind w:left="1440"/>
    </w:pPr>
    <w:rPr>
      <w:rFonts w:ascii="Arial" w:eastAsia="돋움" w:hAnsi="Arial"/>
      <w:szCs w:val="18"/>
    </w:rPr>
  </w:style>
  <w:style w:type="paragraph" w:customStyle="1" w:styleId="xl31">
    <w:name w:val="xl31"/>
    <w:basedOn w:val="a"/>
    <w:rsid w:val="00106BB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돋움" w:eastAsia="돋움" w:hAnsi="돋움" w:hint="eastAsia"/>
      <w:sz w:val="24"/>
      <w:szCs w:val="24"/>
      <w:lang w:val="en-US" w:eastAsia="ko-KR"/>
    </w:rPr>
  </w:style>
  <w:style w:type="paragraph" w:customStyle="1" w:styleId="xl32">
    <w:name w:val="xl32"/>
    <w:basedOn w:val="a"/>
    <w:rsid w:val="00106BB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돋움" w:eastAsia="돋움" w:hAnsi="돋움" w:hint="eastAsia"/>
      <w:sz w:val="24"/>
      <w:szCs w:val="24"/>
      <w:lang w:val="en-US" w:eastAsia="ko-KR"/>
    </w:rPr>
  </w:style>
  <w:style w:type="paragraph" w:customStyle="1" w:styleId="xl33">
    <w:name w:val="xl33"/>
    <w:basedOn w:val="a"/>
    <w:rsid w:val="00106BB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99CCFF"/>
      <w:spacing w:before="100" w:beforeAutospacing="1" w:after="100" w:afterAutospacing="1"/>
    </w:pPr>
    <w:rPr>
      <w:rFonts w:ascii="돋움" w:eastAsia="돋움" w:hAnsi="돋움" w:hint="eastAsia"/>
      <w:sz w:val="24"/>
      <w:szCs w:val="24"/>
      <w:lang w:val="en-US" w:eastAsia="ko-KR"/>
    </w:rPr>
  </w:style>
  <w:style w:type="paragraph" w:customStyle="1" w:styleId="xl34">
    <w:name w:val="xl34"/>
    <w:basedOn w:val="a"/>
    <w:rsid w:val="00106BB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99CCFF"/>
      <w:spacing w:before="100" w:beforeAutospacing="1" w:after="100" w:afterAutospacing="1"/>
    </w:pPr>
    <w:rPr>
      <w:rFonts w:ascii="돋움" w:eastAsia="돋움" w:hAnsi="돋움" w:hint="eastAsia"/>
      <w:sz w:val="24"/>
      <w:szCs w:val="24"/>
      <w:lang w:val="en-US" w:eastAsia="ko-KR"/>
    </w:rPr>
  </w:style>
  <w:style w:type="paragraph" w:customStyle="1" w:styleId="xl35">
    <w:name w:val="xl35"/>
    <w:basedOn w:val="a"/>
    <w:rsid w:val="00106BB3"/>
    <w:pPr>
      <w:pBdr>
        <w:left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</w:pPr>
    <w:rPr>
      <w:rFonts w:ascii="돋움" w:eastAsia="돋움" w:hAnsi="돋움" w:hint="eastAsia"/>
      <w:sz w:val="24"/>
      <w:szCs w:val="24"/>
      <w:lang w:val="en-US" w:eastAsia="ko-KR"/>
    </w:rPr>
  </w:style>
  <w:style w:type="paragraph" w:customStyle="1" w:styleId="xl36">
    <w:name w:val="xl36"/>
    <w:basedOn w:val="a"/>
    <w:rsid w:val="00106BB3"/>
    <w:pPr>
      <w:pBdr>
        <w:left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right"/>
    </w:pPr>
    <w:rPr>
      <w:rFonts w:ascii="돋움" w:eastAsia="돋움" w:hAnsi="돋움" w:hint="eastAsia"/>
      <w:sz w:val="24"/>
      <w:szCs w:val="24"/>
      <w:lang w:val="en-US" w:eastAsia="ko-KR"/>
    </w:rPr>
  </w:style>
  <w:style w:type="paragraph" w:customStyle="1" w:styleId="xl37">
    <w:name w:val="xl37"/>
    <w:basedOn w:val="a"/>
    <w:rsid w:val="00106BB3"/>
    <w:pPr>
      <w:pBdr>
        <w:left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right"/>
    </w:pPr>
    <w:rPr>
      <w:rFonts w:ascii="돋움" w:eastAsia="돋움" w:hAnsi="돋움" w:hint="eastAsia"/>
      <w:sz w:val="24"/>
      <w:szCs w:val="24"/>
      <w:lang w:val="en-US" w:eastAsia="ko-KR"/>
    </w:rPr>
  </w:style>
  <w:style w:type="paragraph" w:customStyle="1" w:styleId="xl38">
    <w:name w:val="xl38"/>
    <w:basedOn w:val="a"/>
    <w:rsid w:val="00106BB3"/>
    <w:pPr>
      <w:pBdr>
        <w:left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</w:pPr>
    <w:rPr>
      <w:rFonts w:ascii="돋움" w:eastAsia="돋움" w:hAnsi="돋움" w:hint="eastAsia"/>
      <w:sz w:val="24"/>
      <w:szCs w:val="24"/>
      <w:lang w:val="en-US" w:eastAsia="ko-KR"/>
    </w:rPr>
  </w:style>
  <w:style w:type="paragraph" w:customStyle="1" w:styleId="xl39">
    <w:name w:val="xl39"/>
    <w:basedOn w:val="a"/>
    <w:rsid w:val="00106BB3"/>
    <w:pPr>
      <w:shd w:val="clear" w:color="auto" w:fill="CCFFFF"/>
      <w:spacing w:before="100" w:beforeAutospacing="1" w:after="100" w:afterAutospacing="1"/>
    </w:pPr>
    <w:rPr>
      <w:rFonts w:ascii="돋움" w:eastAsia="돋움" w:hAnsi="돋움" w:hint="eastAsia"/>
      <w:sz w:val="24"/>
      <w:szCs w:val="24"/>
      <w:lang w:val="en-US" w:eastAsia="ko-KR"/>
    </w:rPr>
  </w:style>
  <w:style w:type="paragraph" w:customStyle="1" w:styleId="xl40">
    <w:name w:val="xl40"/>
    <w:basedOn w:val="a"/>
    <w:rsid w:val="00106BB3"/>
    <w:pPr>
      <w:pBdr>
        <w:left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</w:pPr>
    <w:rPr>
      <w:rFonts w:ascii="돋움" w:eastAsia="돋움" w:hAnsi="돋움" w:hint="eastAsia"/>
      <w:sz w:val="24"/>
      <w:szCs w:val="24"/>
      <w:lang w:val="en-US" w:eastAsia="ko-KR"/>
    </w:rPr>
  </w:style>
  <w:style w:type="paragraph" w:customStyle="1" w:styleId="xl41">
    <w:name w:val="xl41"/>
    <w:basedOn w:val="a"/>
    <w:rsid w:val="00106BB3"/>
    <w:pPr>
      <w:pBdr>
        <w:left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</w:pPr>
    <w:rPr>
      <w:rFonts w:ascii="돋움" w:eastAsia="돋움" w:hAnsi="돋움" w:hint="eastAsia"/>
      <w:sz w:val="24"/>
      <w:szCs w:val="24"/>
      <w:lang w:val="en-US" w:eastAsia="ko-KR"/>
    </w:rPr>
  </w:style>
  <w:style w:type="paragraph" w:customStyle="1" w:styleId="xl42">
    <w:name w:val="xl42"/>
    <w:basedOn w:val="a"/>
    <w:rsid w:val="00106BB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000080"/>
      <w:spacing w:before="100" w:beforeAutospacing="1" w:after="100" w:afterAutospacing="1"/>
      <w:jc w:val="center"/>
    </w:pPr>
    <w:rPr>
      <w:rFonts w:ascii="돋움" w:eastAsia="돋움" w:hAnsi="돋움" w:hint="eastAsia"/>
      <w:color w:val="FFFFFF"/>
      <w:sz w:val="24"/>
      <w:szCs w:val="24"/>
      <w:lang w:val="en-US" w:eastAsia="ko-KR"/>
    </w:rPr>
  </w:style>
  <w:style w:type="paragraph" w:customStyle="1" w:styleId="xl43">
    <w:name w:val="xl43"/>
    <w:basedOn w:val="a"/>
    <w:rsid w:val="00106BB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000080"/>
      <w:spacing w:before="100" w:beforeAutospacing="1" w:after="100" w:afterAutospacing="1"/>
      <w:jc w:val="center"/>
    </w:pPr>
    <w:rPr>
      <w:rFonts w:ascii="돋움" w:eastAsia="돋움" w:hAnsi="돋움" w:hint="eastAsia"/>
      <w:color w:val="FFFFFF"/>
      <w:sz w:val="24"/>
      <w:szCs w:val="24"/>
      <w:lang w:val="en-US" w:eastAsia="ko-KR"/>
    </w:rPr>
  </w:style>
  <w:style w:type="paragraph" w:customStyle="1" w:styleId="xl44">
    <w:name w:val="xl44"/>
    <w:basedOn w:val="a"/>
    <w:rsid w:val="00106BB3"/>
    <w:pPr>
      <w:pBdr>
        <w:left w:val="single" w:sz="4" w:space="0" w:color="auto"/>
        <w:bottom w:val="single" w:sz="4" w:space="0" w:color="auto"/>
      </w:pBdr>
      <w:shd w:val="clear" w:color="auto" w:fill="000080"/>
      <w:spacing w:before="100" w:beforeAutospacing="1" w:after="100" w:afterAutospacing="1"/>
      <w:jc w:val="center"/>
    </w:pPr>
    <w:rPr>
      <w:rFonts w:ascii="돋움" w:eastAsia="돋움" w:hAnsi="돋움" w:hint="eastAsia"/>
      <w:color w:val="FFFFFF"/>
      <w:sz w:val="24"/>
      <w:szCs w:val="24"/>
      <w:lang w:val="en-US" w:eastAsia="ko-KR"/>
    </w:rPr>
  </w:style>
  <w:style w:type="paragraph" w:customStyle="1" w:styleId="xl45">
    <w:name w:val="xl45"/>
    <w:basedOn w:val="a"/>
    <w:rsid w:val="00106BB3"/>
    <w:pPr>
      <w:pBdr>
        <w:left w:val="single" w:sz="4" w:space="0" w:color="auto"/>
        <w:right w:val="single" w:sz="4" w:space="0" w:color="auto"/>
      </w:pBdr>
      <w:shd w:val="clear" w:color="auto" w:fill="000080"/>
      <w:spacing w:before="100" w:beforeAutospacing="1" w:after="100" w:afterAutospacing="1"/>
      <w:jc w:val="center"/>
    </w:pPr>
    <w:rPr>
      <w:rFonts w:ascii="돋움" w:eastAsia="돋움" w:hAnsi="돋움" w:hint="eastAsia"/>
      <w:color w:val="FFFFFF"/>
      <w:sz w:val="24"/>
      <w:szCs w:val="24"/>
      <w:lang w:val="en-US" w:eastAsia="ko-KR"/>
    </w:rPr>
  </w:style>
  <w:style w:type="paragraph" w:customStyle="1" w:styleId="xl46">
    <w:name w:val="xl46"/>
    <w:basedOn w:val="a"/>
    <w:rsid w:val="00106BB3"/>
    <w:pPr>
      <w:pBdr>
        <w:left w:val="single" w:sz="4" w:space="0" w:color="auto"/>
        <w:right w:val="single" w:sz="4" w:space="0" w:color="auto"/>
      </w:pBdr>
      <w:shd w:val="clear" w:color="auto" w:fill="000080"/>
      <w:spacing w:before="100" w:beforeAutospacing="1" w:after="100" w:afterAutospacing="1"/>
      <w:jc w:val="center"/>
    </w:pPr>
    <w:rPr>
      <w:rFonts w:ascii="돋움" w:eastAsia="돋움" w:hAnsi="돋움" w:hint="eastAsia"/>
      <w:color w:val="FFFFFF"/>
      <w:sz w:val="24"/>
      <w:szCs w:val="24"/>
      <w:lang w:val="en-US" w:eastAsia="ko-KR"/>
    </w:rPr>
  </w:style>
  <w:style w:type="paragraph" w:customStyle="1" w:styleId="xl47">
    <w:name w:val="xl47"/>
    <w:basedOn w:val="a"/>
    <w:rsid w:val="00106B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80"/>
      <w:spacing w:before="100" w:beforeAutospacing="1" w:after="100" w:afterAutospacing="1"/>
      <w:jc w:val="center"/>
    </w:pPr>
    <w:rPr>
      <w:rFonts w:ascii="돋움" w:eastAsia="돋움" w:hAnsi="돋움" w:hint="eastAsia"/>
      <w:color w:val="FFFFFF"/>
      <w:sz w:val="24"/>
      <w:szCs w:val="24"/>
      <w:lang w:val="en-US" w:eastAsia="ko-KR"/>
    </w:rPr>
  </w:style>
  <w:style w:type="paragraph" w:styleId="af8">
    <w:name w:val="table of figures"/>
    <w:basedOn w:val="a"/>
    <w:next w:val="a"/>
    <w:autoRedefine/>
    <w:semiHidden/>
    <w:rsid w:val="00106BB3"/>
    <w:pPr>
      <w:ind w:leftChars="400" w:left="400" w:hangingChars="200" w:hanging="200"/>
    </w:pPr>
    <w:rPr>
      <w:rFonts w:eastAsia="돋움"/>
      <w:sz w:val="24"/>
    </w:rPr>
  </w:style>
  <w:style w:type="paragraph" w:customStyle="1" w:styleId="bodytext0">
    <w:name w:val="bodytext"/>
    <w:basedOn w:val="a"/>
    <w:rsid w:val="00106BB3"/>
    <w:pPr>
      <w:spacing w:before="100" w:beforeAutospacing="1" w:after="100" w:afterAutospacing="1" w:line="252" w:lineRule="atLeast"/>
    </w:pPr>
    <w:rPr>
      <w:rFonts w:ascii="돋움" w:eastAsia="돋움" w:hAnsi="돋움" w:cs="굴림"/>
      <w:color w:val="3F386E"/>
      <w:szCs w:val="18"/>
      <w:lang w:val="en-US" w:eastAsia="ko-KR"/>
    </w:rPr>
  </w:style>
  <w:style w:type="character" w:customStyle="1" w:styleId="bodytext1">
    <w:name w:val="bodytext1"/>
    <w:basedOn w:val="a0"/>
    <w:rsid w:val="00106BB3"/>
    <w:rPr>
      <w:rFonts w:ascii="돋움" w:eastAsia="돋움" w:hAnsi="돋움" w:hint="eastAsia"/>
      <w:color w:val="3F386E"/>
      <w:sz w:val="18"/>
      <w:szCs w:val="18"/>
    </w:rPr>
  </w:style>
  <w:style w:type="paragraph" w:styleId="HTML">
    <w:name w:val="HTML Preformatted"/>
    <w:basedOn w:val="a"/>
    <w:link w:val="HTMLChar"/>
    <w:uiPriority w:val="99"/>
    <w:rsid w:val="00106BB3"/>
    <w:pPr>
      <w:overflowPunct w:val="0"/>
      <w:autoSpaceDE w:val="0"/>
      <w:autoSpaceDN w:val="0"/>
      <w:adjustRightInd w:val="0"/>
      <w:textAlignment w:val="baseline"/>
    </w:pPr>
    <w:rPr>
      <w:rFonts w:ascii="Courier New" w:eastAsia="바탕체" w:hAnsi="Courier New" w:cs="Courier New"/>
      <w:b/>
      <w:sz w:val="20"/>
      <w:lang w:val="en-US" w:eastAsia="ko-KR"/>
    </w:rPr>
  </w:style>
  <w:style w:type="paragraph" w:customStyle="1" w:styleId="af9">
    <w:name w:val="표준 + 돋움"/>
    <w:aliases w:val="12 pt,양쪽"/>
    <w:basedOn w:val="a7"/>
    <w:rsid w:val="00106BB3"/>
    <w:pPr>
      <w:jc w:val="both"/>
    </w:pPr>
    <w:rPr>
      <w:rFonts w:ascii="돋움" w:eastAsia="돋움" w:hAnsi="돋움"/>
      <w:sz w:val="24"/>
      <w:szCs w:val="24"/>
      <w:lang w:eastAsia="ko-KR"/>
    </w:rPr>
  </w:style>
  <w:style w:type="character" w:customStyle="1" w:styleId="CharChar2">
    <w:name w:val="Char Char2"/>
    <w:basedOn w:val="a0"/>
    <w:rsid w:val="00106BB3"/>
    <w:rPr>
      <w:rFonts w:ascii="Futura Md" w:eastAsia="HY울릉도M" w:hAnsi="Futura Md"/>
      <w:b/>
      <w:sz w:val="18"/>
      <w:lang w:val="en-GB" w:eastAsia="en-US" w:bidi="ar-SA"/>
    </w:rPr>
  </w:style>
  <w:style w:type="paragraph" w:styleId="afa">
    <w:name w:val="Document Map"/>
    <w:basedOn w:val="a"/>
    <w:semiHidden/>
    <w:rsid w:val="00106BB3"/>
    <w:pPr>
      <w:shd w:val="clear" w:color="auto" w:fill="000080"/>
    </w:pPr>
    <w:rPr>
      <w:rFonts w:ascii="Arial" w:eastAsia="돋움" w:hAnsi="Arial"/>
    </w:rPr>
  </w:style>
  <w:style w:type="paragraph" w:styleId="33">
    <w:name w:val="Body Text 3"/>
    <w:basedOn w:val="a"/>
    <w:rsid w:val="00106BB3"/>
    <w:rPr>
      <w:rFonts w:ascii="돋움" w:eastAsia="돋움" w:hAnsi="돋움"/>
      <w:sz w:val="22"/>
      <w:lang w:val="ko-KR"/>
    </w:rPr>
  </w:style>
  <w:style w:type="paragraph" w:styleId="23">
    <w:name w:val="Body Text 2"/>
    <w:basedOn w:val="a"/>
    <w:rsid w:val="00106BB3"/>
    <w:pPr>
      <w:widowControl w:val="0"/>
      <w:autoSpaceDE w:val="0"/>
      <w:autoSpaceDN w:val="0"/>
      <w:adjustRightInd w:val="0"/>
    </w:pPr>
    <w:rPr>
      <w:rFonts w:ascii="Courier New" w:eastAsia="바탕" w:hAnsi="Courier New" w:cs="Courier New"/>
      <w:color w:val="000000"/>
      <w:sz w:val="24"/>
      <w:lang w:val="en-US" w:eastAsia="ko-KR"/>
    </w:rPr>
  </w:style>
  <w:style w:type="paragraph" w:customStyle="1" w:styleId="Default">
    <w:name w:val="Default"/>
    <w:rsid w:val="00081CBA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paragraph" w:customStyle="1" w:styleId="CM137">
    <w:name w:val="CM137"/>
    <w:basedOn w:val="Default"/>
    <w:next w:val="Default"/>
    <w:rsid w:val="00081CBA"/>
    <w:pPr>
      <w:spacing w:line="276" w:lineRule="atLeast"/>
    </w:pPr>
    <w:rPr>
      <w:rFonts w:cs="Times New Roman"/>
      <w:color w:val="auto"/>
    </w:rPr>
  </w:style>
  <w:style w:type="paragraph" w:customStyle="1" w:styleId="CM147">
    <w:name w:val="CM147"/>
    <w:basedOn w:val="Default"/>
    <w:next w:val="Default"/>
    <w:rsid w:val="009E34D6"/>
    <w:rPr>
      <w:rFonts w:cs="Times New Roman"/>
      <w:color w:val="auto"/>
    </w:rPr>
  </w:style>
  <w:style w:type="paragraph" w:customStyle="1" w:styleId="CM151">
    <w:name w:val="CM151"/>
    <w:basedOn w:val="Default"/>
    <w:next w:val="Default"/>
    <w:rsid w:val="00065F5E"/>
    <w:rPr>
      <w:rFonts w:cs="Times New Roman"/>
      <w:color w:val="auto"/>
    </w:rPr>
  </w:style>
  <w:style w:type="paragraph" w:customStyle="1" w:styleId="CM10">
    <w:name w:val="CM10"/>
    <w:basedOn w:val="Default"/>
    <w:next w:val="Default"/>
    <w:rsid w:val="008D2106"/>
    <w:pPr>
      <w:spacing w:line="313" w:lineRule="atLeast"/>
    </w:pPr>
    <w:rPr>
      <w:rFonts w:cs="Times New Roman"/>
      <w:color w:val="auto"/>
    </w:rPr>
  </w:style>
  <w:style w:type="paragraph" w:customStyle="1" w:styleId="CM138">
    <w:name w:val="CM138"/>
    <w:basedOn w:val="Default"/>
    <w:next w:val="Default"/>
    <w:rsid w:val="00CF1959"/>
    <w:pPr>
      <w:spacing w:line="276" w:lineRule="atLeast"/>
    </w:pPr>
    <w:rPr>
      <w:rFonts w:cs="Times New Roman"/>
      <w:color w:val="auto"/>
    </w:rPr>
  </w:style>
  <w:style w:type="character" w:customStyle="1" w:styleId="st1">
    <w:name w:val="st1"/>
    <w:basedOn w:val="a0"/>
    <w:rsid w:val="00727534"/>
  </w:style>
  <w:style w:type="character" w:customStyle="1" w:styleId="apple-converted-space">
    <w:name w:val="apple-converted-space"/>
    <w:basedOn w:val="a0"/>
    <w:rsid w:val="006B09D5"/>
  </w:style>
  <w:style w:type="character" w:customStyle="1" w:styleId="2Char">
    <w:name w:val="제목 2 Char"/>
    <w:basedOn w:val="a0"/>
    <w:link w:val="2"/>
    <w:rsid w:val="006C7D4D"/>
    <w:rPr>
      <w:rFonts w:ascii="Futura Md" w:eastAsia="HY울릉도M" w:hAnsi="Futura Md"/>
      <w:b/>
      <w:sz w:val="24"/>
      <w:lang w:val="en-GB" w:eastAsia="en-US"/>
    </w:rPr>
  </w:style>
  <w:style w:type="character" w:customStyle="1" w:styleId="3Char">
    <w:name w:val="제목 3 Char"/>
    <w:basedOn w:val="a0"/>
    <w:link w:val="3"/>
    <w:rsid w:val="006C7D4D"/>
    <w:rPr>
      <w:rFonts w:ascii="Futura Md" w:eastAsia="HY울릉도M" w:hAnsi="Futura Md"/>
      <w:b/>
      <w:sz w:val="22"/>
      <w:lang w:val="en-GB" w:eastAsia="en-US"/>
    </w:rPr>
  </w:style>
  <w:style w:type="paragraph" w:styleId="afb">
    <w:name w:val="List Paragraph"/>
    <w:basedOn w:val="a"/>
    <w:uiPriority w:val="34"/>
    <w:qFormat/>
    <w:rsid w:val="00052E74"/>
    <w:pPr>
      <w:ind w:leftChars="400" w:left="800"/>
    </w:pPr>
  </w:style>
  <w:style w:type="character" w:customStyle="1" w:styleId="UnresolvedMention1">
    <w:name w:val="Unresolved Mention1"/>
    <w:basedOn w:val="a0"/>
    <w:uiPriority w:val="99"/>
    <w:semiHidden/>
    <w:unhideWhenUsed/>
    <w:rsid w:val="00C76015"/>
    <w:rPr>
      <w:color w:val="605E5C"/>
      <w:shd w:val="clear" w:color="auto" w:fill="E1DFDD"/>
    </w:rPr>
  </w:style>
  <w:style w:type="character" w:customStyle="1" w:styleId="13">
    <w:name w:val="확인되지 않은 멘션1"/>
    <w:basedOn w:val="a0"/>
    <w:uiPriority w:val="99"/>
    <w:semiHidden/>
    <w:unhideWhenUsed/>
    <w:rsid w:val="002B1EB7"/>
    <w:rPr>
      <w:color w:val="605E5C"/>
      <w:shd w:val="clear" w:color="auto" w:fill="E1DFDD"/>
    </w:rPr>
  </w:style>
  <w:style w:type="character" w:customStyle="1" w:styleId="24">
    <w:name w:val="확인되지 않은 멘션2"/>
    <w:basedOn w:val="a0"/>
    <w:uiPriority w:val="99"/>
    <w:semiHidden/>
    <w:unhideWhenUsed/>
    <w:rsid w:val="008741B5"/>
    <w:rPr>
      <w:color w:val="605E5C"/>
      <w:shd w:val="clear" w:color="auto" w:fill="E1DFDD"/>
    </w:rPr>
  </w:style>
  <w:style w:type="character" w:styleId="afc">
    <w:name w:val="Unresolved Mention"/>
    <w:basedOn w:val="a0"/>
    <w:uiPriority w:val="99"/>
    <w:semiHidden/>
    <w:unhideWhenUsed/>
    <w:rsid w:val="002528D0"/>
    <w:rPr>
      <w:color w:val="605E5C"/>
      <w:shd w:val="clear" w:color="auto" w:fill="E1DFDD"/>
    </w:rPr>
  </w:style>
  <w:style w:type="character" w:customStyle="1" w:styleId="HTMLChar">
    <w:name w:val="미리 서식이 지정된 HTML Char"/>
    <w:basedOn w:val="a0"/>
    <w:link w:val="HTML"/>
    <w:uiPriority w:val="99"/>
    <w:rsid w:val="002C76A2"/>
    <w:rPr>
      <w:rFonts w:ascii="Courier New" w:hAnsi="Courier New" w:cs="Courier New"/>
      <w:b/>
    </w:rPr>
  </w:style>
  <w:style w:type="character" w:styleId="HTML0">
    <w:name w:val="HTML Code"/>
    <w:basedOn w:val="a0"/>
    <w:uiPriority w:val="99"/>
    <w:semiHidden/>
    <w:unhideWhenUsed/>
    <w:rsid w:val="001419E9"/>
    <w:rPr>
      <w:rFonts w:ascii="굴림체" w:eastAsia="굴림체" w:hAnsi="굴림체" w:cs="굴림체"/>
      <w:sz w:val="24"/>
      <w:szCs w:val="24"/>
    </w:rPr>
  </w:style>
  <w:style w:type="paragraph" w:customStyle="1" w:styleId="msonormal0">
    <w:name w:val="msonormal"/>
    <w:basedOn w:val="a"/>
    <w:rsid w:val="00BE20D8"/>
    <w:pPr>
      <w:spacing w:before="100" w:beforeAutospacing="1" w:after="100" w:afterAutospacing="1"/>
    </w:pPr>
    <w:rPr>
      <w:rFonts w:ascii="굴림" w:eastAsia="굴림" w:hAnsi="굴림" w:cs="굴림"/>
      <w:sz w:val="24"/>
      <w:szCs w:val="24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1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9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3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2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5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7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0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0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1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9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1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1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4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4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3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5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2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2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2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6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2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2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7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2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1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2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8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1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7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5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4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4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2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8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8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0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6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1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5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0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1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0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2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1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7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6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2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2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8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5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8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7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1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3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1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2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5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5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8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2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3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7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3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7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NT\Profiles\pslib\Application%20Data\Microsoft\Templates\FocPM4KR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979A01-34A2-4AD7-9ED7-A163B2DEA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C:\WINNT\Profiles\pslib\Application Data\Microsoft\Templates\FocPM4KR.dot</Template>
  <TotalTime>0</TotalTime>
  <Pages>80</Pages>
  <Words>10766</Words>
  <Characters>71383</Characters>
  <Application>Microsoft Office Word</Application>
  <DocSecurity>0</DocSecurity>
  <Lines>7931</Lines>
  <Paragraphs>5867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Rest-ful API 연동정의서</vt:lpstr>
      <vt:lpstr>Rest-ful API 연동정의서</vt:lpstr>
    </vt:vector>
  </TitlesOfParts>
  <Company/>
  <LinksUpToDate>false</LinksUpToDate>
  <CharactersWithSpaces>76282</CharactersWithSpaces>
  <SharedDoc>false</SharedDoc>
  <HLinks>
    <vt:vector size="240" baseType="variant">
      <vt:variant>
        <vt:i4>1048636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_Toc396983144</vt:lpwstr>
      </vt:variant>
      <vt:variant>
        <vt:i4>1048636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_Toc396983143</vt:lpwstr>
      </vt:variant>
      <vt:variant>
        <vt:i4>1048636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_Toc396983142</vt:lpwstr>
      </vt:variant>
      <vt:variant>
        <vt:i4>1441852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_Toc396983125</vt:lpwstr>
      </vt:variant>
      <vt:variant>
        <vt:i4>1441852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_Toc396983124</vt:lpwstr>
      </vt:variant>
      <vt:variant>
        <vt:i4>1441852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_Toc396983123</vt:lpwstr>
      </vt:variant>
      <vt:variant>
        <vt:i4>1441852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_Toc396983122</vt:lpwstr>
      </vt:variant>
      <vt:variant>
        <vt:i4>1310780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_Toc396983105</vt:lpwstr>
      </vt:variant>
      <vt:variant>
        <vt:i4>1310780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_Toc396983104</vt:lpwstr>
      </vt:variant>
      <vt:variant>
        <vt:i4>1310780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_Toc396983103</vt:lpwstr>
      </vt:variant>
      <vt:variant>
        <vt:i4>1310780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_Toc396983102</vt:lpwstr>
      </vt:variant>
      <vt:variant>
        <vt:i4>1835069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_Toc396983085</vt:lpwstr>
      </vt:variant>
      <vt:variant>
        <vt:i4>1835069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_Toc396983084</vt:lpwstr>
      </vt:variant>
      <vt:variant>
        <vt:i4>1835069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_Toc396983083</vt:lpwstr>
      </vt:variant>
      <vt:variant>
        <vt:i4>1835069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_Toc396983082</vt:lpwstr>
      </vt:variant>
      <vt:variant>
        <vt:i4>1179709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_Toc396983065</vt:lpwstr>
      </vt:variant>
      <vt:variant>
        <vt:i4>1179709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_Toc396983064</vt:lpwstr>
      </vt:variant>
      <vt:variant>
        <vt:i4>1179709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_Toc396983063</vt:lpwstr>
      </vt:variant>
      <vt:variant>
        <vt:i4>1179709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_Toc396983062</vt:lpwstr>
      </vt:variant>
      <vt:variant>
        <vt:i4>1048637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_Toc396983049</vt:lpwstr>
      </vt:variant>
      <vt:variant>
        <vt:i4>1048637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_Toc396983048</vt:lpwstr>
      </vt:variant>
      <vt:variant>
        <vt:i4>1048637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_Toc396983047</vt:lpwstr>
      </vt:variant>
      <vt:variant>
        <vt:i4>1048637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_Toc396983046</vt:lpwstr>
      </vt:variant>
      <vt:variant>
        <vt:i4>1507389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_Toc396983036</vt:lpwstr>
      </vt:variant>
      <vt:variant>
        <vt:i4>1507389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_Toc396983035</vt:lpwstr>
      </vt:variant>
      <vt:variant>
        <vt:i4>1507389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_Toc396983034</vt:lpwstr>
      </vt:variant>
      <vt:variant>
        <vt:i4>1507389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_Toc396983033</vt:lpwstr>
      </vt:variant>
      <vt:variant>
        <vt:i4>1441853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_Toc396983025</vt:lpwstr>
      </vt:variant>
      <vt:variant>
        <vt:i4>1441853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_Toc396983024</vt:lpwstr>
      </vt:variant>
      <vt:variant>
        <vt:i4>1441853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_Toc396983023</vt:lpwstr>
      </vt:variant>
      <vt:variant>
        <vt:i4>1441853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_Toc396983022</vt:lpwstr>
      </vt:variant>
      <vt:variant>
        <vt:i4>1441853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_Toc396983021</vt:lpwstr>
      </vt:variant>
      <vt:variant>
        <vt:i4>1441853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_Toc396983020</vt:lpwstr>
      </vt:variant>
      <vt:variant>
        <vt:i4>1376317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_Toc396983019</vt:lpwstr>
      </vt:variant>
      <vt:variant>
        <vt:i4>1376317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_Toc396983018</vt:lpwstr>
      </vt:variant>
      <vt:variant>
        <vt:i4>1376317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_Toc396983017</vt:lpwstr>
      </vt:variant>
      <vt:variant>
        <vt:i4>1376317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_Toc396983016</vt:lpwstr>
      </vt:variant>
      <vt:variant>
        <vt:i4>1376317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_Toc396983015</vt:lpwstr>
      </vt:variant>
      <vt:variant>
        <vt:i4>1376317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_Toc396983014</vt:lpwstr>
      </vt:variant>
      <vt:variant>
        <vt:i4>1376317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_Toc396983013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Rest-ful API 연동정의서</dc:title>
  <dc:subject> </dc:subject>
  <dc:creator>kyu</dc:creator>
  <cp:keywords/>
  <dc:description/>
  <cp:lastModifiedBy>성광 박</cp:lastModifiedBy>
  <cp:revision>3</cp:revision>
  <cp:lastPrinted>2026-03-10T12:39:00Z</cp:lastPrinted>
  <dcterms:created xsi:type="dcterms:W3CDTF">2026-03-10T12:39:00Z</dcterms:created>
  <dcterms:modified xsi:type="dcterms:W3CDTF">2026-03-10T12:39:00Z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ntUpdate">
    <vt:lpwstr>0</vt:lpwstr>
  </property>
  <property fmtid="{D5CDD505-2E9C-101B-9397-08002B2CF9AE}" pid="3" name="Tool_Name">
    <vt:lpwstr>프로젝트 범위 정의</vt:lpwstr>
  </property>
  <property fmtid="{D5CDD505-2E9C-101B-9397-08002B2CF9AE}" pid="4" name="Version">
    <vt:lpwstr>Version 7.01</vt:lpwstr>
  </property>
  <property fmtid="{D5CDD505-2E9C-101B-9397-08002B2CF9AE}" pid="5" name="Release_Date">
    <vt:lpwstr>30 Apr 2001</vt:lpwstr>
  </property>
  <property fmtid="{D5CDD505-2E9C-101B-9397-08002B2CF9AE}" pid="6" name="Tool_ID">
    <vt:lpwstr>PMT1400</vt:lpwstr>
  </property>
  <property fmtid="{D5CDD505-2E9C-101B-9397-08002B2CF9AE}" pid="7" name="ToggleDesignation">
    <vt:lpwstr>  </vt:lpwstr>
  </property>
  <property fmtid="{D5CDD505-2E9C-101B-9397-08002B2CF9AE}" pid="8" name="Project_Document_Id">
    <vt:lpwstr>Project_Document_Id</vt:lpwstr>
  </property>
  <property fmtid="{D5CDD505-2E9C-101B-9397-08002B2CF9AE}" pid="9" name="EID_No">
    <vt:lpwstr>EID No</vt:lpwstr>
  </property>
  <property fmtid="{D5CDD505-2E9C-101B-9397-08002B2CF9AE}" pid="10" name="Project_Name">
    <vt:lpwstr>Project Name</vt:lpwstr>
  </property>
  <property fmtid="{D5CDD505-2E9C-101B-9397-08002B2CF9AE}" pid="11" name="Project_Acronym">
    <vt:lpwstr>Project Acronym</vt:lpwstr>
  </property>
  <property fmtid="{D5CDD505-2E9C-101B-9397-08002B2CF9AE}" pid="12" name="Project_Manager">
    <vt:lpwstr>Project Manager</vt:lpwstr>
  </property>
  <property fmtid="{D5CDD505-2E9C-101B-9397-08002B2CF9AE}" pid="13" name="Project_Manager_Title">
    <vt:lpwstr>Project Manager Title</vt:lpwstr>
  </property>
  <property fmtid="{D5CDD505-2E9C-101B-9397-08002B2CF9AE}" pid="14" name="Client_Name">
    <vt:lpwstr>Client Name</vt:lpwstr>
  </property>
  <property fmtid="{D5CDD505-2E9C-101B-9397-08002B2CF9AE}" pid="15" name="DocVerNum">
    <vt:lpwstr>VrsnNmbr</vt:lpwstr>
  </property>
  <property fmtid="{D5CDD505-2E9C-101B-9397-08002B2CF9AE}" pid="16" name="DocVerDate">
    <vt:lpwstr>VrsnDate</vt:lpwstr>
  </property>
  <property fmtid="{D5CDD505-2E9C-101B-9397-08002B2CF9AE}" pid="17" name="Doc_Ver_Num">
    <vt:lpwstr>Version Number</vt:lpwstr>
  </property>
  <property fmtid="{D5CDD505-2E9C-101B-9397-08002B2CF9AE}" pid="18" name="Doc_Ver_Date">
    <vt:lpwstr>Version Date</vt:lpwstr>
  </property>
  <property fmtid="{D5CDD505-2E9C-101B-9397-08002B2CF9AE}" pid="19" name="Review_Method">
    <vt:lpwstr>Business Review</vt:lpwstr>
  </property>
</Properties>
</file>